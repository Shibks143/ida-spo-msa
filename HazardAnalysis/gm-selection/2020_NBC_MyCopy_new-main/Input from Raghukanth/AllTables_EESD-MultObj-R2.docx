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CE495" w14:textId="77777777" w:rsidR="002240FF" w:rsidRPr="00E50B31" w:rsidRDefault="002240FF" w:rsidP="000E45D3">
      <w:pPr>
        <w:spacing w:line="240" w:lineRule="auto"/>
        <w:rPr>
          <w:sz w:val="20"/>
        </w:rPr>
      </w:pPr>
      <w:bookmarkStart w:id="0" w:name="_Ref37592216"/>
    </w:p>
    <w:p w14:paraId="54E7C535" w14:textId="77777777" w:rsidR="00F34316" w:rsidRPr="00AF31F1" w:rsidRDefault="00F34316" w:rsidP="00F34316">
      <w:pPr>
        <w:pStyle w:val="Tabletitle"/>
        <w:spacing w:before="0" w:line="240" w:lineRule="auto"/>
        <w:jc w:val="center"/>
        <w:rPr>
          <w:rFonts w:eastAsia="MS Mincho"/>
          <w:b/>
          <w:sz w:val="20"/>
          <w:szCs w:val="20"/>
          <w:lang w:eastAsia="ja-JP"/>
        </w:rPr>
      </w:pPr>
      <w:bookmarkStart w:id="1" w:name="_Ref39496661"/>
      <w:r w:rsidRPr="00AF31F1">
        <w:rPr>
          <w:b/>
          <w:sz w:val="20"/>
          <w:szCs w:val="20"/>
        </w:rPr>
        <w:t xml:space="preserve">TABLE </w:t>
      </w:r>
      <w:r w:rsidRPr="00AF31F1">
        <w:rPr>
          <w:b/>
          <w:sz w:val="20"/>
          <w:szCs w:val="20"/>
        </w:rPr>
        <w:fldChar w:fldCharType="begin"/>
      </w:r>
      <w:r w:rsidRPr="00AF31F1">
        <w:rPr>
          <w:b/>
          <w:sz w:val="20"/>
          <w:szCs w:val="20"/>
        </w:rPr>
        <w:instrText xml:space="preserve"> SEQ Table \* ARABIC </w:instrText>
      </w:r>
      <w:r w:rsidRPr="00AF31F1">
        <w:rPr>
          <w:b/>
          <w:sz w:val="20"/>
          <w:szCs w:val="20"/>
        </w:rPr>
        <w:fldChar w:fldCharType="separate"/>
      </w:r>
      <w:r>
        <w:rPr>
          <w:b/>
          <w:noProof/>
          <w:sz w:val="20"/>
          <w:szCs w:val="20"/>
        </w:rPr>
        <w:t>1</w:t>
      </w:r>
      <w:r w:rsidRPr="00AF31F1">
        <w:rPr>
          <w:b/>
          <w:sz w:val="20"/>
          <w:szCs w:val="20"/>
        </w:rPr>
        <w:fldChar w:fldCharType="end"/>
      </w:r>
      <w:bookmarkEnd w:id="1"/>
      <w:r w:rsidRPr="00AF31F1">
        <w:rPr>
          <w:b/>
          <w:sz w:val="20"/>
          <w:szCs w:val="20"/>
        </w:rPr>
        <w:tab/>
      </w:r>
      <w:r w:rsidRPr="00AF31F1">
        <w:rPr>
          <w:rFonts w:eastAsia="MS Mincho"/>
          <w:b/>
          <w:sz w:val="20"/>
          <w:szCs w:val="20"/>
          <w:lang w:eastAsia="ja-JP"/>
        </w:rPr>
        <w:t>Comparison of spectral acceleration (%g) prescribed by Indian design standard</w:t>
      </w:r>
      <w:r w:rsidRPr="00AF31F1">
        <w:rPr>
          <w:rFonts w:eastAsia="MS Mincho"/>
          <w:b/>
          <w:sz w:val="20"/>
          <w:szCs w:val="20"/>
          <w:lang w:eastAsia="ja-JP"/>
        </w:rPr>
        <w:fldChar w:fldCharType="begin"/>
      </w:r>
      <w:r w:rsidRPr="00AF31F1">
        <w:rPr>
          <w:rFonts w:eastAsia="MS Mincho"/>
          <w:b/>
          <w:sz w:val="20"/>
          <w:szCs w:val="20"/>
          <w:lang w:eastAsia="ja-JP"/>
        </w:rPr>
        <w:instrText xml:space="preserve"> ADDIN ZOTERO_ITEM CSL_CITATION {"citationID":"RKJxmzMv","properties":{"formattedCitation":"\\super 33\\nosupersub{}","plainCitation":"33","noteIndex":0},"citationItems":[{"id":438,"uris":["http://zotero.org/users/3659649/items/DPPHDU8T"],"uri":["http://zotero.org/users/3659649/items/DPPHDU8T"],"itemData":{"id":438,"type":"article-journal","container-title":"Bureau of Indian Standards, New Delhi","title":"(Part 1) Criteria for earthquake resistant design of structures","author":[{"literal":"IS 1893"}],"issued":{"date-parts":[["2002"]]}}}],"schema":"https://github.com/citation-style-language/schema/raw/master/csl-citation.json"} </w:instrText>
      </w:r>
      <w:r w:rsidRPr="00AF31F1">
        <w:rPr>
          <w:rFonts w:eastAsia="MS Mincho"/>
          <w:b/>
          <w:sz w:val="20"/>
          <w:szCs w:val="20"/>
          <w:lang w:eastAsia="ja-JP"/>
        </w:rPr>
        <w:fldChar w:fldCharType="separate"/>
      </w:r>
      <w:r w:rsidRPr="00AF31F1">
        <w:rPr>
          <w:sz w:val="20"/>
          <w:vertAlign w:val="superscript"/>
        </w:rPr>
        <w:t>33</w:t>
      </w:r>
      <w:r w:rsidRPr="00AF31F1">
        <w:rPr>
          <w:rFonts w:eastAsia="MS Mincho"/>
          <w:b/>
          <w:sz w:val="20"/>
          <w:szCs w:val="20"/>
          <w:lang w:eastAsia="ja-JP"/>
        </w:rPr>
        <w:fldChar w:fldCharType="end"/>
      </w:r>
      <w:r w:rsidRPr="00AF31F1">
        <w:rPr>
          <w:rFonts w:eastAsia="MS Mincho"/>
          <w:b/>
          <w:sz w:val="20"/>
          <w:szCs w:val="20"/>
          <w:lang w:eastAsia="ja-JP"/>
        </w:rPr>
        <w:t xml:space="preserve"> and obtained from PSHA</w:t>
      </w:r>
      <w:r w:rsidRPr="00AF31F1">
        <w:rPr>
          <w:rFonts w:eastAsia="MS Mincho"/>
          <w:b/>
          <w:sz w:val="20"/>
          <w:szCs w:val="20"/>
          <w:lang w:eastAsia="ja-JP"/>
        </w:rPr>
        <w:fldChar w:fldCharType="begin"/>
      </w:r>
      <w:r w:rsidRPr="00AF31F1">
        <w:rPr>
          <w:rFonts w:eastAsia="MS Mincho"/>
          <w:b/>
          <w:sz w:val="20"/>
          <w:szCs w:val="20"/>
          <w:lang w:eastAsia="ja-JP"/>
        </w:rPr>
        <w:instrText xml:space="preserve"> ADDIN ZOTERO_ITEM CSL_CITATION {"citationID":"yEE8tor9","properties":{"formattedCitation":"\\super 59\\nosupersub{}","plainCitation":"59","noteIndex":0},"citationItems":[{"id":451,"uris":["http://zotero.org/users/3659649/items/4LT76TT5"],"uri":["http://zotero.org/users/3659649/items/4LT76TT5"],"itemData":{"id":451,"type":"article-journal","container-title":"(personal communication, Jan 11, 2020)","title":"Development of probabilistic seismic hazard map of India","author":[{"family":"Raghukanth","given":"STG"}],"issued":{"date-parts":[["2020"]]}}}],"schema":"https://github.com/citation-style-language/schema/raw/master/csl-citation.json"} </w:instrText>
      </w:r>
      <w:r w:rsidRPr="00AF31F1">
        <w:rPr>
          <w:rFonts w:eastAsia="MS Mincho"/>
          <w:b/>
          <w:sz w:val="20"/>
          <w:szCs w:val="20"/>
          <w:lang w:eastAsia="ja-JP"/>
        </w:rPr>
        <w:fldChar w:fldCharType="separate"/>
      </w:r>
      <w:r w:rsidRPr="00AF31F1">
        <w:rPr>
          <w:sz w:val="20"/>
          <w:vertAlign w:val="superscript"/>
        </w:rPr>
        <w:t>59</w:t>
      </w:r>
      <w:r w:rsidRPr="00AF31F1">
        <w:rPr>
          <w:rFonts w:eastAsia="MS Mincho"/>
          <w:b/>
          <w:sz w:val="20"/>
          <w:szCs w:val="20"/>
          <w:lang w:eastAsia="ja-JP"/>
        </w:rPr>
        <w:fldChar w:fldCharType="end"/>
      </w:r>
      <w:r w:rsidRPr="00AF31F1">
        <w:rPr>
          <w:rFonts w:eastAsia="MS Mincho"/>
          <w:b/>
          <w:sz w:val="20"/>
          <w:szCs w:val="20"/>
          <w:lang w:eastAsia="ja-JP"/>
        </w:rPr>
        <w:t xml:space="preserve"> for selected locations</w:t>
      </w:r>
    </w:p>
    <w:tbl>
      <w:tblPr>
        <w:tblW w:w="6796" w:type="dxa"/>
        <w:jc w:val="center"/>
        <w:tblLook w:val="04A0" w:firstRow="1" w:lastRow="0" w:firstColumn="1" w:lastColumn="0" w:noHBand="0" w:noVBand="1"/>
      </w:tblPr>
      <w:tblGrid>
        <w:gridCol w:w="483"/>
        <w:gridCol w:w="683"/>
        <w:gridCol w:w="1397"/>
        <w:gridCol w:w="1418"/>
        <w:gridCol w:w="1397"/>
        <w:gridCol w:w="1418"/>
      </w:tblGrid>
      <w:tr w:rsidR="00F34316" w:rsidRPr="00AF31F1" w14:paraId="00C2F5B0" w14:textId="77777777" w:rsidTr="00483ACC">
        <w:trPr>
          <w:trHeight w:val="360"/>
          <w:jc w:val="center"/>
        </w:trPr>
        <w:tc>
          <w:tcPr>
            <w:tcW w:w="483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A855F04" w14:textId="77777777" w:rsidR="00F34316" w:rsidRPr="00AF31F1" w:rsidRDefault="00F34316" w:rsidP="00483ACC">
            <w:pPr>
              <w:spacing w:line="240" w:lineRule="auto"/>
              <w:jc w:val="center"/>
              <w:rPr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AF31F1">
              <w:rPr>
                <w:i/>
                <w:iCs/>
                <w:sz w:val="20"/>
                <w:szCs w:val="20"/>
                <w:lang w:eastAsia="en-US"/>
              </w:rPr>
              <w:t>N</w:t>
            </w:r>
            <w:r w:rsidRPr="00AF31F1">
              <w:rPr>
                <w:i/>
                <w:iCs/>
                <w:sz w:val="20"/>
                <w:szCs w:val="20"/>
                <w:vertAlign w:val="subscript"/>
                <w:lang w:eastAsia="en-US"/>
              </w:rPr>
              <w:t>st</w:t>
            </w:r>
            <w:proofErr w:type="spellEnd"/>
          </w:p>
        </w:tc>
        <w:tc>
          <w:tcPr>
            <w:tcW w:w="683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99AF159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i/>
                <w:iCs/>
                <w:sz w:val="20"/>
                <w:szCs w:val="20"/>
                <w:lang w:eastAsia="en-US"/>
              </w:rPr>
              <w:t>T</w:t>
            </w:r>
            <w:r w:rsidRPr="00AF31F1">
              <w:rPr>
                <w:i/>
                <w:iCs/>
                <w:sz w:val="20"/>
                <w:szCs w:val="20"/>
                <w:vertAlign w:val="subscript"/>
                <w:lang w:eastAsia="en-US"/>
              </w:rPr>
              <w:t>a</w:t>
            </w:r>
            <w:r w:rsidRPr="00AF31F1">
              <w:rPr>
                <w:sz w:val="20"/>
                <w:szCs w:val="20"/>
                <w:lang w:eastAsia="en-US"/>
              </w:rPr>
              <w:br/>
              <w:t>(s)</w:t>
            </w:r>
          </w:p>
        </w:tc>
        <w:tc>
          <w:tcPr>
            <w:tcW w:w="2815" w:type="dxa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9B574" w14:textId="77777777" w:rsidR="00F34316" w:rsidRPr="00AF31F1" w:rsidRDefault="00F34316" w:rsidP="00483ACC">
            <w:pPr>
              <w:pBdr>
                <w:bottom w:val="single" w:sz="4" w:space="3" w:color="auto"/>
              </w:pBd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Zone-IV (Delhi)</w:t>
            </w:r>
          </w:p>
        </w:tc>
        <w:tc>
          <w:tcPr>
            <w:tcW w:w="2815" w:type="dxa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2FFFA" w14:textId="77777777" w:rsidR="00F34316" w:rsidRPr="00AF31F1" w:rsidRDefault="00F34316" w:rsidP="00483ACC">
            <w:pPr>
              <w:pBdr>
                <w:bottom w:val="single" w:sz="4" w:space="3" w:color="auto"/>
              </w:pBd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Zone-V (Guwahati)</w:t>
            </w:r>
          </w:p>
        </w:tc>
      </w:tr>
      <w:tr w:rsidR="00F34316" w:rsidRPr="00AF31F1" w14:paraId="596745A6" w14:textId="77777777" w:rsidTr="00483ACC">
        <w:trPr>
          <w:trHeight w:val="360"/>
          <w:jc w:val="center"/>
        </w:trPr>
        <w:tc>
          <w:tcPr>
            <w:tcW w:w="483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80893" w14:textId="77777777" w:rsidR="00F34316" w:rsidRPr="00AF31F1" w:rsidRDefault="00F34316" w:rsidP="00483ACC">
            <w:pPr>
              <w:spacing w:line="240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683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DCC9E" w14:textId="77777777" w:rsidR="00F34316" w:rsidRPr="00AF31F1" w:rsidRDefault="00F34316" w:rsidP="00483ACC">
            <w:pPr>
              <w:spacing w:line="240" w:lineRule="auto"/>
              <w:rPr>
                <w:sz w:val="20"/>
                <w:szCs w:val="20"/>
                <w:lang w:eastAsia="en-US"/>
              </w:rPr>
            </w:pPr>
          </w:p>
        </w:tc>
        <w:tc>
          <w:tcPr>
            <w:tcW w:w="13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AF86D7" w14:textId="77777777" w:rsidR="00F34316" w:rsidRPr="00AF31F1" w:rsidRDefault="00F34316" w:rsidP="00483ACC">
            <w:pPr>
              <w:spacing w:line="240" w:lineRule="auto"/>
              <w:jc w:val="center"/>
              <w:rPr>
                <w:i/>
                <w:sz w:val="20"/>
                <w:szCs w:val="20"/>
                <w:lang w:eastAsia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n-US"/>
                  </w:rPr>
                  <m:t>Sa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eastAsia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eastAsia="en-US"/>
                              </w:rPr>
                              <m:t>a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vertAlign w:val="subscript"/>
                        <w:lang w:eastAsia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475,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D4BDDA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n-US"/>
                  </w:rPr>
                  <m:t>Sa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eastAsia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eastAsia="en-US"/>
                              </w:rPr>
                              <m:t>a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vertAlign w:val="subscript"/>
                        <w:lang w:eastAsia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475,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39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83FC35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n-US"/>
                  </w:rPr>
                  <m:t>Sa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eastAsia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eastAsia="en-US"/>
                              </w:rPr>
                              <m:t>a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vertAlign w:val="subscript"/>
                        <w:lang w:eastAsia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475,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6F56F1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n-US"/>
                  </w:rPr>
                  <m:t>Sa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eastAsia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eastAsia="en-US"/>
                              </w:rPr>
                              <m:t>a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vertAlign w:val="subscript"/>
                        <w:lang w:eastAsia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475,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H</m:t>
                    </m:r>
                  </m:sub>
                </m:sSub>
              </m:oMath>
            </m:oMathPara>
          </w:p>
        </w:tc>
      </w:tr>
      <w:tr w:rsidR="00F34316" w:rsidRPr="00AF31F1" w14:paraId="62775ABD" w14:textId="77777777" w:rsidTr="00483ACC">
        <w:trPr>
          <w:trHeight w:val="317"/>
          <w:jc w:val="center"/>
        </w:trPr>
        <w:tc>
          <w:tcPr>
            <w:tcW w:w="4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7D2EF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-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40EA9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0.00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3628E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12.0%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8B07D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13.5%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76926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18.0%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9CA6B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23.9%</w:t>
            </w:r>
          </w:p>
        </w:tc>
      </w:tr>
      <w:tr w:rsidR="00F34316" w:rsidRPr="00AF31F1" w14:paraId="6C0251E1" w14:textId="77777777" w:rsidTr="00483ACC">
        <w:trPr>
          <w:trHeight w:val="317"/>
          <w:jc w:val="center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0E5D8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E5980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0.37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C48A8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30.0%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C47F9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22.5%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1E75C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45.0%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58E57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36.9%</w:t>
            </w:r>
          </w:p>
        </w:tc>
      </w:tr>
      <w:tr w:rsidR="00F34316" w:rsidRPr="00AF31F1" w14:paraId="3516302C" w14:textId="77777777" w:rsidTr="00483ACC">
        <w:trPr>
          <w:trHeight w:val="317"/>
          <w:jc w:val="center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C205F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2AB43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0.61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0FF83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19.8%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6F3B9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15.3%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0BD59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29.7%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CE190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25.1%</w:t>
            </w:r>
          </w:p>
        </w:tc>
      </w:tr>
      <w:tr w:rsidR="00F34316" w:rsidRPr="00AF31F1" w14:paraId="6039D662" w14:textId="77777777" w:rsidTr="00483ACC">
        <w:trPr>
          <w:trHeight w:val="317"/>
          <w:jc w:val="center"/>
        </w:trPr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42E02D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7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9EF02C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0.91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7088F2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13.2%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429843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10.6%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D80EFD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19.8%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C3F926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18.8%</w:t>
            </w:r>
          </w:p>
        </w:tc>
      </w:tr>
    </w:tbl>
    <w:p w14:paraId="25E2548E" w14:textId="77777777" w:rsidR="00F34316" w:rsidRPr="00AF31F1" w:rsidRDefault="00F34316" w:rsidP="00F34316">
      <w:pPr>
        <w:pStyle w:val="Bodytextfirstpara"/>
        <w:ind w:firstLine="0"/>
        <w:rPr>
          <w:sz w:val="18"/>
          <w:szCs w:val="19"/>
        </w:rPr>
      </w:pPr>
      <w:r w:rsidRPr="00AF31F1">
        <w:rPr>
          <w:i/>
          <w:noProof/>
          <w:sz w:val="18"/>
          <w:szCs w:val="19"/>
        </w:rPr>
        <w:t>N</w:t>
      </w:r>
      <w:r w:rsidRPr="00AF31F1">
        <w:rPr>
          <w:i/>
          <w:noProof/>
          <w:sz w:val="18"/>
          <w:szCs w:val="19"/>
          <w:vertAlign w:val="subscript"/>
        </w:rPr>
        <w:t>st</w:t>
      </w:r>
      <w:r w:rsidRPr="00AF31F1">
        <w:rPr>
          <w:noProof/>
          <w:sz w:val="18"/>
          <w:szCs w:val="19"/>
        </w:rPr>
        <w:t xml:space="preserve">: Number of stories. The first row with </w:t>
      </w:r>
      <m:oMath>
        <m:sSub>
          <m:sSubPr>
            <m:ctrlPr>
              <w:rPr>
                <w:rFonts w:ascii="Cambria Math" w:hAnsi="Cambria Math"/>
                <w:i/>
                <w:noProof/>
                <w:sz w:val="18"/>
                <w:szCs w:val="19"/>
                <w:lang w:eastAsia="en-US"/>
              </w:rPr>
            </m:ctrlPr>
          </m:sSubPr>
          <m:e>
            <m:r>
              <w:rPr>
                <w:rFonts w:ascii="Cambria Math" w:hAnsi="Cambria Math"/>
                <w:noProof/>
                <w:sz w:val="18"/>
                <w:szCs w:val="19"/>
                <w:lang w:eastAsia="en-US"/>
              </w:rPr>
              <m:t>T</m:t>
            </m:r>
          </m:e>
          <m:sub>
            <m:r>
              <w:rPr>
                <w:rFonts w:ascii="Cambria Math" w:hAnsi="Cambria Math"/>
                <w:noProof/>
                <w:sz w:val="18"/>
                <w:szCs w:val="19"/>
                <w:lang w:eastAsia="en-US"/>
              </w:rPr>
              <m:t>a</m:t>
            </m:r>
          </m:sub>
        </m:sSub>
        <m:r>
          <w:rPr>
            <w:rFonts w:ascii="Cambria Math" w:hAnsi="Cambria Math"/>
            <w:noProof/>
            <w:sz w:val="18"/>
            <w:szCs w:val="19"/>
            <w:lang w:eastAsia="en-US"/>
          </w:rPr>
          <m:t>=0.00</m:t>
        </m:r>
      </m:oMath>
      <w:r w:rsidRPr="00AF31F1">
        <w:rPr>
          <w:noProof/>
          <w:sz w:val="18"/>
          <w:szCs w:val="19"/>
          <w:lang w:eastAsia="en-US"/>
        </w:rPr>
        <w:t xml:space="preserve"> is shown for comparison of </w:t>
      </w:r>
      <w:r w:rsidRPr="00AF31F1">
        <w:rPr>
          <w:noProof/>
          <w:sz w:val="18"/>
          <w:szCs w:val="19"/>
        </w:rPr>
        <w:t>PGA.</w:t>
      </w:r>
    </w:p>
    <w:p w14:paraId="76D29516" w14:textId="77777777" w:rsidR="00F34316" w:rsidRPr="00AF31F1" w:rsidRDefault="00F34316" w:rsidP="00F34316">
      <w:pPr>
        <w:pStyle w:val="Bodytextfirstpara"/>
        <w:ind w:firstLine="0"/>
        <w:rPr>
          <w:sz w:val="18"/>
          <w:szCs w:val="19"/>
        </w:rPr>
      </w:pPr>
      <w:r w:rsidRPr="00AF31F1">
        <w:rPr>
          <w:i/>
          <w:noProof/>
          <w:sz w:val="18"/>
          <w:szCs w:val="19"/>
        </w:rPr>
        <w:t>T</w:t>
      </w:r>
      <w:r w:rsidRPr="00AF31F1">
        <w:rPr>
          <w:i/>
          <w:noProof/>
          <w:sz w:val="18"/>
          <w:szCs w:val="19"/>
          <w:vertAlign w:val="subscript"/>
        </w:rPr>
        <w:t>a</w:t>
      </w:r>
      <w:r w:rsidRPr="00AF31F1">
        <w:rPr>
          <w:noProof/>
          <w:sz w:val="18"/>
          <w:szCs w:val="19"/>
        </w:rPr>
        <w:t xml:space="preserve">: Approximate natural period </w:t>
      </w:r>
      <m:oMath>
        <m:r>
          <w:rPr>
            <w:rFonts w:ascii="Cambria Math" w:hAnsi="Cambria Math"/>
            <w:noProof/>
            <w:sz w:val="18"/>
            <w:szCs w:val="19"/>
          </w:rPr>
          <m:t>(0.075×</m:t>
        </m:r>
        <m:sSup>
          <m:sSupPr>
            <m:ctrlPr>
              <w:rPr>
                <w:rFonts w:ascii="Cambria Math" w:hAnsi="Cambria Math"/>
                <w:i/>
                <w:noProof/>
                <w:sz w:val="18"/>
                <w:szCs w:val="19"/>
              </w:rPr>
            </m:ctrlPr>
          </m:sSupPr>
          <m:e>
            <m:r>
              <w:rPr>
                <w:rFonts w:ascii="Cambria Math" w:hAnsi="Cambria Math"/>
                <w:noProof/>
                <w:sz w:val="18"/>
                <w:szCs w:val="19"/>
              </w:rPr>
              <m:t>H</m:t>
            </m:r>
          </m:e>
          <m:sup>
            <m:r>
              <w:rPr>
                <w:rFonts w:ascii="Cambria Math" w:hAnsi="Cambria Math"/>
                <w:noProof/>
                <w:sz w:val="18"/>
                <w:szCs w:val="19"/>
              </w:rPr>
              <m:t>0.75</m:t>
            </m:r>
          </m:sup>
        </m:sSup>
        <m:r>
          <w:rPr>
            <w:rFonts w:ascii="Cambria Math" w:hAnsi="Cambria Math"/>
            <w:noProof/>
            <w:sz w:val="18"/>
            <w:szCs w:val="19"/>
          </w:rPr>
          <m:t>)</m:t>
        </m:r>
      </m:oMath>
      <w:r w:rsidRPr="00AF31F1">
        <w:rPr>
          <w:noProof/>
          <w:sz w:val="18"/>
          <w:szCs w:val="19"/>
        </w:rPr>
        <w:t xml:space="preserve"> as a function of height in meter.</w:t>
      </w:r>
      <w:r w:rsidRPr="00AF31F1">
        <w:rPr>
          <w:rFonts w:eastAsia="MS Mincho"/>
          <w:sz w:val="18"/>
          <w:szCs w:val="19"/>
          <w:lang w:eastAsia="ja-JP"/>
        </w:rPr>
        <w:fldChar w:fldCharType="begin"/>
      </w:r>
      <w:r w:rsidRPr="00AF31F1">
        <w:rPr>
          <w:rFonts w:eastAsia="MS Mincho"/>
          <w:sz w:val="18"/>
          <w:szCs w:val="19"/>
          <w:lang w:eastAsia="ja-JP"/>
        </w:rPr>
        <w:instrText xml:space="preserve"> ADDIN ZOTERO_ITEM CSL_CITATION {"citationID":"Wo49Rm96","properties":{"formattedCitation":"\\super 33\\nosupersub{}","plainCitation":"33","noteIndex":0},"citationItems":[{"id":438,"uris":["http://zotero.org/users/3659649/items/DPPHDU8T"],"uri":["http://zotero.org/users/3659649/items/DPPHDU8T"],"itemData":{"id":438,"type":"article-journal","container-title":"Bureau of Indian Standards, New Delhi","title":"(Part 1) Criteria for earthquake resistant design of structures","author":[{"literal":"IS 1893"}],"issued":{"date-parts":[["2002"]]}}}],"schema":"https://github.com/citation-style-language/schema/raw/master/csl-citation.json"} </w:instrText>
      </w:r>
      <w:r w:rsidRPr="00AF31F1">
        <w:rPr>
          <w:rFonts w:eastAsia="MS Mincho"/>
          <w:sz w:val="18"/>
          <w:szCs w:val="19"/>
          <w:lang w:eastAsia="ja-JP"/>
        </w:rPr>
        <w:fldChar w:fldCharType="separate"/>
      </w:r>
      <w:r w:rsidRPr="00AF31F1">
        <w:rPr>
          <w:sz w:val="18"/>
          <w:szCs w:val="24"/>
          <w:vertAlign w:val="superscript"/>
        </w:rPr>
        <w:t>33</w:t>
      </w:r>
      <w:r w:rsidRPr="00AF31F1">
        <w:rPr>
          <w:rFonts w:eastAsia="MS Mincho"/>
          <w:sz w:val="18"/>
          <w:szCs w:val="19"/>
          <w:lang w:eastAsia="ja-JP"/>
        </w:rPr>
        <w:fldChar w:fldCharType="end"/>
      </w:r>
      <w:r w:rsidRPr="00AF31F1">
        <w:rPr>
          <w:noProof/>
          <w:sz w:val="18"/>
          <w:szCs w:val="19"/>
        </w:rPr>
        <w:t xml:space="preserve"> </w:t>
      </w:r>
    </w:p>
    <w:p w14:paraId="07AE7477" w14:textId="77777777" w:rsidR="00F34316" w:rsidRPr="00AF31F1" w:rsidRDefault="00F34316" w:rsidP="00F34316">
      <w:pPr>
        <w:pStyle w:val="Bodytextfirstpara"/>
        <w:ind w:firstLine="0"/>
        <w:rPr>
          <w:sz w:val="18"/>
          <w:szCs w:val="19"/>
        </w:rPr>
      </w:pPr>
      <m:oMath>
        <m:r>
          <w:rPr>
            <w:rFonts w:ascii="Cambria Math" w:hAnsi="Cambria Math"/>
            <w:sz w:val="18"/>
            <w:szCs w:val="19"/>
            <w:lang w:eastAsia="en-US"/>
          </w:rPr>
          <m:t>Sa</m:t>
        </m:r>
        <m:sSub>
          <m:sSubPr>
            <m:ctrlPr>
              <w:rPr>
                <w:rFonts w:ascii="Cambria Math" w:hAnsi="Cambria Math"/>
                <w:i/>
                <w:sz w:val="18"/>
                <w:szCs w:val="19"/>
                <w:lang w:eastAsia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18"/>
                    <w:szCs w:val="19"/>
                    <w:lang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9"/>
                        <w:lang w:eastAsia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9"/>
                        <w:lang w:eastAsia="en-US"/>
                      </w:rPr>
                      <m:t>a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sz w:val="18"/>
                <w:szCs w:val="19"/>
                <w:vertAlign w:val="subscript"/>
                <w:lang w:eastAsia="en-US"/>
              </w:rPr>
            </m:ctrlPr>
          </m:e>
          <m:sub>
            <m:r>
              <w:rPr>
                <w:rFonts w:ascii="Cambria Math" w:hAnsi="Cambria Math"/>
                <w:sz w:val="18"/>
                <w:szCs w:val="19"/>
                <w:vertAlign w:val="subscript"/>
                <w:lang w:eastAsia="en-US"/>
              </w:rPr>
              <m:t>Tr,</m:t>
            </m:r>
            <m:r>
              <m:rPr>
                <m:scr m:val="script"/>
              </m:rPr>
              <w:rPr>
                <w:rFonts w:ascii="Cambria Math" w:hAnsi="Cambria Math"/>
                <w:sz w:val="18"/>
                <w:szCs w:val="19"/>
                <w:vertAlign w:val="subscript"/>
                <w:lang w:eastAsia="en-US"/>
              </w:rPr>
              <m:t>D</m:t>
            </m:r>
          </m:sub>
        </m:sSub>
      </m:oMath>
      <w:r w:rsidRPr="00AF31F1">
        <w:rPr>
          <w:sz w:val="18"/>
          <w:szCs w:val="19"/>
        </w:rPr>
        <w:t xml:space="preserve">: Spectral acceleration at </w:t>
      </w:r>
      <w:r w:rsidRPr="00AF31F1">
        <w:rPr>
          <w:i/>
          <w:sz w:val="18"/>
          <w:szCs w:val="19"/>
        </w:rPr>
        <w:t>T</w:t>
      </w:r>
      <w:r w:rsidRPr="00AF31F1">
        <w:rPr>
          <w:i/>
          <w:sz w:val="18"/>
          <w:szCs w:val="19"/>
          <w:vertAlign w:val="subscript"/>
        </w:rPr>
        <w:t>a</w:t>
      </w:r>
      <w:r w:rsidRPr="00AF31F1">
        <w:rPr>
          <w:sz w:val="18"/>
          <w:szCs w:val="19"/>
        </w:rPr>
        <w:t xml:space="preserve"> corresponding to return period </w:t>
      </w:r>
      <w:r w:rsidRPr="00AF31F1">
        <w:rPr>
          <w:i/>
          <w:sz w:val="18"/>
          <w:szCs w:val="19"/>
        </w:rPr>
        <w:t>Tr</w:t>
      </w:r>
      <w:r w:rsidRPr="00AF31F1">
        <w:rPr>
          <w:sz w:val="18"/>
          <w:szCs w:val="19"/>
        </w:rPr>
        <w:t>, as per design standard.</w:t>
      </w:r>
    </w:p>
    <w:p w14:paraId="4AB6BC4A" w14:textId="77777777" w:rsidR="00F34316" w:rsidRPr="00AF31F1" w:rsidRDefault="00F34316" w:rsidP="00F34316">
      <w:pPr>
        <w:pStyle w:val="Bodytextfirstpara"/>
        <w:ind w:firstLine="0"/>
        <w:rPr>
          <w:sz w:val="18"/>
          <w:szCs w:val="19"/>
        </w:rPr>
      </w:pPr>
      <m:oMath>
        <m:r>
          <w:rPr>
            <w:rFonts w:ascii="Cambria Math" w:hAnsi="Cambria Math"/>
            <w:sz w:val="18"/>
            <w:szCs w:val="19"/>
            <w:lang w:eastAsia="en-US"/>
          </w:rPr>
          <m:t>Sa</m:t>
        </m:r>
        <m:sSub>
          <m:sSubPr>
            <m:ctrlPr>
              <w:rPr>
                <w:rFonts w:ascii="Cambria Math" w:hAnsi="Cambria Math"/>
                <w:i/>
                <w:sz w:val="18"/>
                <w:szCs w:val="19"/>
                <w:lang w:eastAsia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18"/>
                    <w:szCs w:val="19"/>
                    <w:lang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9"/>
                        <w:lang w:eastAsia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9"/>
                        <w:lang w:eastAsia="en-US"/>
                      </w:rPr>
                      <m:t>a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sz w:val="18"/>
                <w:szCs w:val="19"/>
                <w:vertAlign w:val="subscript"/>
                <w:lang w:eastAsia="en-US"/>
              </w:rPr>
            </m:ctrlPr>
          </m:e>
          <m:sub>
            <m:r>
              <w:rPr>
                <w:rFonts w:ascii="Cambria Math" w:hAnsi="Cambria Math"/>
                <w:sz w:val="18"/>
                <w:szCs w:val="19"/>
                <w:vertAlign w:val="subscript"/>
                <w:lang w:eastAsia="en-US"/>
              </w:rPr>
              <m:t>Tr</m:t>
            </m:r>
            <m:r>
              <m:rPr>
                <m:scr m:val="script"/>
              </m:rPr>
              <w:rPr>
                <w:rFonts w:ascii="Cambria Math" w:hAnsi="Cambria Math"/>
                <w:sz w:val="18"/>
                <w:szCs w:val="19"/>
                <w:vertAlign w:val="subscript"/>
                <w:lang w:eastAsia="en-US"/>
              </w:rPr>
              <m:t>,H</m:t>
            </m:r>
          </m:sub>
        </m:sSub>
      </m:oMath>
      <w:r w:rsidRPr="00AF31F1">
        <w:rPr>
          <w:sz w:val="18"/>
          <w:szCs w:val="19"/>
        </w:rPr>
        <w:t xml:space="preserve">: Spectral acceleration at </w:t>
      </w:r>
      <w:r w:rsidRPr="00AF31F1">
        <w:rPr>
          <w:i/>
          <w:sz w:val="18"/>
          <w:szCs w:val="19"/>
        </w:rPr>
        <w:t>T</w:t>
      </w:r>
      <w:r w:rsidRPr="00AF31F1">
        <w:rPr>
          <w:i/>
          <w:sz w:val="18"/>
          <w:szCs w:val="19"/>
          <w:vertAlign w:val="subscript"/>
        </w:rPr>
        <w:t>a</w:t>
      </w:r>
      <w:r w:rsidRPr="00AF31F1">
        <w:rPr>
          <w:sz w:val="18"/>
          <w:szCs w:val="19"/>
        </w:rPr>
        <w:t xml:space="preserve"> corresponding to return period </w:t>
      </w:r>
      <w:r w:rsidRPr="00AF31F1">
        <w:rPr>
          <w:i/>
          <w:sz w:val="18"/>
          <w:szCs w:val="19"/>
        </w:rPr>
        <w:t>Tr</w:t>
      </w:r>
      <w:r w:rsidRPr="00AF31F1">
        <w:rPr>
          <w:sz w:val="18"/>
          <w:szCs w:val="19"/>
        </w:rPr>
        <w:t>, as per PSHA study.</w:t>
      </w:r>
    </w:p>
    <w:p w14:paraId="2729C535" w14:textId="55D55C79" w:rsidR="000E45D3" w:rsidRPr="00E50B31" w:rsidRDefault="000E45D3" w:rsidP="000E45D3">
      <w:pPr>
        <w:spacing w:line="240" w:lineRule="auto"/>
        <w:jc w:val="center"/>
      </w:pPr>
    </w:p>
    <w:p w14:paraId="663B1C0F" w14:textId="5CC7E9D4" w:rsidR="00A230A1" w:rsidRDefault="00A230A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51D6181" w14:textId="77777777" w:rsidR="00F34316" w:rsidRPr="00AF31F1" w:rsidRDefault="00F34316" w:rsidP="00F34316">
      <w:pPr>
        <w:pStyle w:val="Tabletitle"/>
        <w:spacing w:before="0" w:line="240" w:lineRule="auto"/>
        <w:jc w:val="center"/>
        <w:rPr>
          <w:rFonts w:eastAsia="MS Mincho"/>
          <w:sz w:val="20"/>
          <w:szCs w:val="20"/>
          <w:lang w:eastAsia="ja-JP"/>
        </w:rPr>
      </w:pPr>
      <w:r w:rsidRPr="00AF31F1">
        <w:rPr>
          <w:b/>
          <w:sz w:val="20"/>
          <w:szCs w:val="20"/>
        </w:rPr>
        <w:lastRenderedPageBreak/>
        <w:t xml:space="preserve">TABLE </w:t>
      </w:r>
      <w:r w:rsidRPr="00AF31F1">
        <w:rPr>
          <w:b/>
          <w:sz w:val="20"/>
          <w:szCs w:val="20"/>
        </w:rPr>
        <w:fldChar w:fldCharType="begin"/>
      </w:r>
      <w:r w:rsidRPr="00AF31F1">
        <w:rPr>
          <w:b/>
          <w:sz w:val="20"/>
          <w:szCs w:val="20"/>
        </w:rPr>
        <w:instrText xml:space="preserve"> SEQ Table \* ARABIC </w:instrText>
      </w:r>
      <w:r w:rsidRPr="00AF31F1">
        <w:rPr>
          <w:b/>
          <w:sz w:val="20"/>
          <w:szCs w:val="20"/>
        </w:rPr>
        <w:fldChar w:fldCharType="separate"/>
      </w:r>
      <w:r>
        <w:rPr>
          <w:b/>
          <w:noProof/>
          <w:sz w:val="20"/>
          <w:szCs w:val="20"/>
        </w:rPr>
        <w:t>2</w:t>
      </w:r>
      <w:r w:rsidRPr="00AF31F1">
        <w:rPr>
          <w:b/>
          <w:sz w:val="20"/>
          <w:szCs w:val="20"/>
        </w:rPr>
        <w:fldChar w:fldCharType="end"/>
      </w:r>
      <w:r w:rsidRPr="00AF31F1">
        <w:rPr>
          <w:b/>
          <w:sz w:val="20"/>
          <w:szCs w:val="20"/>
        </w:rPr>
        <w:tab/>
      </w:r>
      <w:bookmarkStart w:id="2" w:name="_Ref77873801"/>
      <w:r w:rsidRPr="00AF31F1">
        <w:rPr>
          <w:rFonts w:eastAsia="MS Mincho"/>
          <w:b/>
          <w:sz w:val="20"/>
          <w:szCs w:val="20"/>
          <w:lang w:eastAsia="ja-JP"/>
        </w:rPr>
        <w:t xml:space="preserve">General design details of the buildings under consideration and Overstrength factor </w:t>
      </w:r>
      <m:oMath>
        <m:sSub>
          <m:sSubPr>
            <m:ctrlPr>
              <w:rPr>
                <w:rFonts w:ascii="Cambria Math" w:eastAsia="MS Mincho" w:hAnsi="Cambria Math"/>
                <w:b/>
                <w:i/>
                <w:sz w:val="20"/>
                <w:szCs w:val="20"/>
                <w:lang w:eastAsia="ja-JP"/>
              </w:rPr>
            </m:ctrlPr>
          </m:sSubPr>
          <m:e>
            <m:r>
              <m:rPr>
                <m:sty m:val="bi"/>
              </m:rPr>
              <w:rPr>
                <w:rFonts w:ascii="Cambria Math" w:eastAsia="MS Mincho" w:hAnsi="Cambria Math"/>
                <w:sz w:val="20"/>
                <w:szCs w:val="20"/>
                <w:lang w:eastAsia="ja-JP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="MS Mincho" w:hAnsi="Cambria Math"/>
                <w:sz w:val="20"/>
                <w:szCs w:val="20"/>
                <w:lang w:eastAsia="ja-JP"/>
              </w:rPr>
              <m:t>0</m:t>
            </m:r>
          </m:sub>
        </m:sSub>
      </m:oMath>
      <w:r w:rsidRPr="00AF31F1">
        <w:rPr>
          <w:rFonts w:eastAsia="MS Mincho"/>
          <w:b/>
          <w:sz w:val="20"/>
          <w:szCs w:val="20"/>
          <w:lang w:eastAsia="ja-JP"/>
        </w:rPr>
        <w:t xml:space="preserve"> based on nonlinear static analysis</w:t>
      </w:r>
      <w:bookmarkEnd w:id="2"/>
    </w:p>
    <w:tbl>
      <w:tblPr>
        <w:tblW w:w="7677" w:type="dxa"/>
        <w:jc w:val="center"/>
        <w:tblLook w:val="04A0" w:firstRow="1" w:lastRow="0" w:firstColumn="1" w:lastColumn="0" w:noHBand="0" w:noVBand="1"/>
      </w:tblPr>
      <w:tblGrid>
        <w:gridCol w:w="1057"/>
        <w:gridCol w:w="960"/>
        <w:gridCol w:w="960"/>
        <w:gridCol w:w="940"/>
        <w:gridCol w:w="940"/>
        <w:gridCol w:w="940"/>
        <w:gridCol w:w="940"/>
        <w:gridCol w:w="940"/>
      </w:tblGrid>
      <w:tr w:rsidR="00F34316" w:rsidRPr="00AF31F1" w14:paraId="3626FF4A" w14:textId="77777777" w:rsidTr="00483ACC">
        <w:trPr>
          <w:trHeight w:val="576"/>
          <w:jc w:val="center"/>
        </w:trPr>
        <w:tc>
          <w:tcPr>
            <w:tcW w:w="10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324D0F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Building 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2FEF5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Zone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BBD3EB" w14:textId="77777777" w:rsidR="00F34316" w:rsidRPr="00AF31F1" w:rsidRDefault="00F34316" w:rsidP="00483ACC">
            <w:pPr>
              <w:spacing w:line="240" w:lineRule="auto"/>
              <w:jc w:val="center"/>
              <w:rPr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AF31F1">
              <w:rPr>
                <w:i/>
                <w:iCs/>
                <w:sz w:val="20"/>
                <w:szCs w:val="20"/>
                <w:lang w:eastAsia="en-US"/>
              </w:rPr>
              <w:t>N</w:t>
            </w:r>
            <w:r w:rsidRPr="00AF31F1">
              <w:rPr>
                <w:i/>
                <w:iCs/>
                <w:sz w:val="20"/>
                <w:szCs w:val="20"/>
                <w:vertAlign w:val="subscript"/>
                <w:lang w:eastAsia="en-US"/>
              </w:rPr>
              <w:t>st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BDD32F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i/>
                <w:iCs/>
                <w:sz w:val="20"/>
                <w:szCs w:val="20"/>
                <w:lang w:eastAsia="en-US"/>
              </w:rPr>
              <w:t>T</w:t>
            </w:r>
            <w:r w:rsidRPr="00AF31F1">
              <w:rPr>
                <w:i/>
                <w:iCs/>
                <w:sz w:val="20"/>
                <w:szCs w:val="20"/>
                <w:vertAlign w:val="subscript"/>
                <w:lang w:eastAsia="en-US"/>
              </w:rPr>
              <w:t>a</w:t>
            </w:r>
          </w:p>
          <w:p w14:paraId="3F5B92BB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(s)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8F5E9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i/>
                <w:iCs/>
                <w:sz w:val="20"/>
                <w:szCs w:val="20"/>
                <w:lang w:eastAsia="en-US"/>
              </w:rPr>
              <w:t>T</w:t>
            </w:r>
            <w:r w:rsidRPr="00AF31F1">
              <w:rPr>
                <w:i/>
                <w:iCs/>
                <w:sz w:val="20"/>
                <w:szCs w:val="20"/>
                <w:vertAlign w:val="subscript"/>
                <w:lang w:eastAsia="en-US"/>
              </w:rPr>
              <w:t>1</w:t>
            </w:r>
          </w:p>
          <w:p w14:paraId="539ECDA6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(s)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E4449A0" w14:textId="77777777" w:rsidR="00F34316" w:rsidRPr="00AF31F1" w:rsidRDefault="00F34316" w:rsidP="00483ACC">
            <w:pPr>
              <w:spacing w:line="240" w:lineRule="auto"/>
              <w:jc w:val="center"/>
              <w:rPr>
                <w:iCs/>
                <w:sz w:val="20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s,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D</m:t>
                    </m:r>
                  </m:sub>
                </m:sSub>
              </m:oMath>
            </m:oMathPara>
          </w:p>
          <w:p w14:paraId="6CC93D50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(%)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421D1F" w14:textId="77777777" w:rsidR="00F34316" w:rsidRPr="00AF31F1" w:rsidRDefault="00F34316" w:rsidP="00483ACC">
            <w:pPr>
              <w:spacing w:line="240" w:lineRule="auto"/>
              <w:jc w:val="center"/>
              <w:rPr>
                <w:iCs/>
                <w:sz w:val="20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s,max</m:t>
                    </m:r>
                  </m:sub>
                </m:sSub>
              </m:oMath>
            </m:oMathPara>
          </w:p>
          <w:p w14:paraId="2664203B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(%)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A35358C" w14:textId="77777777" w:rsidR="00F34316" w:rsidRPr="00AF31F1" w:rsidRDefault="00F34316" w:rsidP="00483ACC">
            <w:pPr>
              <w:spacing w:line="240" w:lineRule="auto"/>
              <w:jc w:val="center"/>
              <w:rPr>
                <w:i/>
                <w:iCs/>
                <w:sz w:val="20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0</m:t>
                    </m:r>
                  </m:sub>
                </m:sSub>
              </m:oMath>
            </m:oMathPara>
          </w:p>
          <w:p w14:paraId="16542BF4" w14:textId="77777777" w:rsidR="00F34316" w:rsidRPr="00AF31F1" w:rsidRDefault="00F34316" w:rsidP="00483ACC">
            <w:pPr>
              <w:spacing w:line="240" w:lineRule="auto"/>
              <w:jc w:val="center"/>
              <w:rPr>
                <w:iCs/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(%)</w:t>
            </w:r>
          </w:p>
        </w:tc>
      </w:tr>
      <w:tr w:rsidR="00F34316" w:rsidRPr="00AF31F1" w14:paraId="2E2BFD7C" w14:textId="77777777" w:rsidTr="00483ACC">
        <w:trPr>
          <w:trHeight w:val="317"/>
          <w:jc w:val="center"/>
        </w:trPr>
        <w:tc>
          <w:tcPr>
            <w:tcW w:w="10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C96F2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2211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78C52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IV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EE76D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11EEE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0.37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C8499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</w:rPr>
              <w:t>1.06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7D067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</w:rPr>
              <w:t>6.0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2CBB1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</w:rPr>
              <w:t>20.6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D420F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</w:rPr>
              <w:t>3.4</w:t>
            </w:r>
          </w:p>
        </w:tc>
      </w:tr>
      <w:tr w:rsidR="00F34316" w:rsidRPr="00AF31F1" w14:paraId="67EC4176" w14:textId="77777777" w:rsidTr="00483ACC">
        <w:trPr>
          <w:trHeight w:val="317"/>
          <w:jc w:val="center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85530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2213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8F5CB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IV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A410A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E03BD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0.61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21ABE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1.72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89D87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4.0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007DA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14.0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A1ECC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3.5</w:t>
            </w:r>
          </w:p>
        </w:tc>
      </w:tr>
      <w:tr w:rsidR="00F34316" w:rsidRPr="00AF31F1" w14:paraId="7E0CA7E4" w14:textId="77777777" w:rsidTr="00483ACC">
        <w:trPr>
          <w:trHeight w:val="317"/>
          <w:jc w:val="center"/>
        </w:trPr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984566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2215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AB4BBA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IV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84C0D1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E5C5C6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0.91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E13172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2.55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32A733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2.6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451FA0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8.9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DB1DA1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3.4</w:t>
            </w:r>
          </w:p>
        </w:tc>
      </w:tr>
      <w:tr w:rsidR="00F34316" w:rsidRPr="00AF31F1" w14:paraId="44DB86EE" w14:textId="77777777" w:rsidTr="00483ACC">
        <w:trPr>
          <w:trHeight w:val="317"/>
          <w:jc w:val="center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1C027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2219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5686A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398F3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F9871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0.37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7EBC2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</w:rPr>
              <w:t>0.96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C60F8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</w:rPr>
              <w:t>9.0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0EEB8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</w:rPr>
              <w:t>27.3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306DF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</w:rPr>
              <w:t>3.0</w:t>
            </w:r>
          </w:p>
        </w:tc>
      </w:tr>
      <w:tr w:rsidR="00F34316" w:rsidRPr="00AF31F1" w14:paraId="239F738E" w14:textId="77777777" w:rsidTr="00483ACC">
        <w:trPr>
          <w:trHeight w:val="317"/>
          <w:jc w:val="center"/>
        </w:trPr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44435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2221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986BC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2C032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43F91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0.61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76BD3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1.55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068CC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5.9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150B9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17.5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2915D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2.9</w:t>
            </w:r>
          </w:p>
        </w:tc>
      </w:tr>
      <w:tr w:rsidR="00F34316" w:rsidRPr="00AF31F1" w14:paraId="30CFD92C" w14:textId="77777777" w:rsidTr="00483ACC">
        <w:trPr>
          <w:trHeight w:val="317"/>
          <w:jc w:val="center"/>
        </w:trPr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20CF1A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2223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B5DAFC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9EB469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7C0931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0.91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799B6F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2.39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4CA3E7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4.0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389FB2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11.0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535424" w14:textId="77777777" w:rsidR="00F34316" w:rsidRPr="00AF31F1" w:rsidRDefault="00F3431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2.8</w:t>
            </w:r>
          </w:p>
        </w:tc>
      </w:tr>
    </w:tbl>
    <w:p w14:paraId="30CB3CA2" w14:textId="77777777" w:rsidR="00F34316" w:rsidRPr="00AF31F1" w:rsidRDefault="00F34316" w:rsidP="00F34316">
      <w:pPr>
        <w:pStyle w:val="Bodytextfirstpara"/>
        <w:ind w:firstLine="0"/>
        <w:rPr>
          <w:noProof/>
          <w:sz w:val="18"/>
          <w:szCs w:val="19"/>
        </w:rPr>
      </w:pPr>
      <m:oMath>
        <m:sSub>
          <m:sSubPr>
            <m:ctrlPr>
              <w:rPr>
                <w:rFonts w:ascii="Cambria Math" w:hAnsi="Cambria Math"/>
                <w:noProof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noProof/>
                <w:sz w:val="18"/>
                <w:szCs w:val="19"/>
              </w:rPr>
              <m:t>T</m:t>
            </m:r>
          </m:e>
          <m:sub>
            <m:r>
              <w:rPr>
                <w:rFonts w:ascii="Cambria Math" w:hAnsi="Cambria Math"/>
                <w:noProof/>
                <w:sz w:val="18"/>
                <w:szCs w:val="19"/>
              </w:rPr>
              <m:t>1</m:t>
            </m:r>
          </m:sub>
        </m:sSub>
      </m:oMath>
      <w:r w:rsidRPr="00AF31F1">
        <w:rPr>
          <w:noProof/>
          <w:sz w:val="18"/>
          <w:szCs w:val="19"/>
        </w:rPr>
        <w:t>: Analytical vibration period corresponding to the first mode.</w:t>
      </w:r>
    </w:p>
    <w:p w14:paraId="7FE1EFE9" w14:textId="77777777" w:rsidR="00F34316" w:rsidRPr="00AF31F1" w:rsidRDefault="00F34316" w:rsidP="00F34316">
      <w:pPr>
        <w:pStyle w:val="Bodytextfirstpara"/>
        <w:ind w:firstLine="0"/>
        <w:rPr>
          <w:noProof/>
          <w:sz w:val="18"/>
          <w:szCs w:val="19"/>
        </w:rPr>
      </w:pPr>
      <m:oMath>
        <m:sSub>
          <m:sSubPr>
            <m:ctrlPr>
              <w:rPr>
                <w:rFonts w:ascii="Cambria Math" w:hAnsi="Cambria Math"/>
                <w:noProof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noProof/>
                <w:sz w:val="18"/>
                <w:szCs w:val="19"/>
              </w:rPr>
              <m:t>C</m:t>
            </m:r>
          </m:e>
          <m:sub>
            <m:r>
              <w:rPr>
                <w:rFonts w:ascii="Cambria Math" w:hAnsi="Cambria Math"/>
                <w:noProof/>
                <w:sz w:val="18"/>
                <w:szCs w:val="19"/>
              </w:rPr>
              <m:t>s,</m:t>
            </m:r>
            <m:r>
              <m:rPr>
                <m:scr m:val="script"/>
              </m:rPr>
              <w:rPr>
                <w:rFonts w:ascii="Cambria Math" w:hAnsi="Cambria Math"/>
                <w:noProof/>
                <w:sz w:val="18"/>
                <w:szCs w:val="19"/>
              </w:rPr>
              <m:t>D</m:t>
            </m:r>
          </m:sub>
        </m:sSub>
      </m:oMath>
      <w:r w:rsidRPr="00AF31F1">
        <w:rPr>
          <w:noProof/>
          <w:sz w:val="18"/>
          <w:szCs w:val="19"/>
        </w:rPr>
        <w:t>: Design-level seismic response coefficient.</w:t>
      </w:r>
    </w:p>
    <w:p w14:paraId="19BDAE6A" w14:textId="77777777" w:rsidR="00F34316" w:rsidRPr="00AF31F1" w:rsidRDefault="00F34316" w:rsidP="00F34316">
      <w:pPr>
        <w:pStyle w:val="Bodytextfirstpara"/>
        <w:ind w:firstLine="0"/>
        <w:rPr>
          <w:noProof/>
          <w:sz w:val="18"/>
          <w:szCs w:val="19"/>
        </w:rPr>
      </w:pPr>
      <m:oMath>
        <m:sSub>
          <m:sSubPr>
            <m:ctrlPr>
              <w:rPr>
                <w:rFonts w:ascii="Cambria Math" w:hAnsi="Cambria Math"/>
                <w:noProof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noProof/>
                <w:sz w:val="18"/>
                <w:szCs w:val="19"/>
              </w:rPr>
              <m:t>C</m:t>
            </m:r>
          </m:e>
          <m:sub>
            <m:r>
              <w:rPr>
                <w:rFonts w:ascii="Cambria Math" w:hAnsi="Cambria Math"/>
                <w:noProof/>
                <w:sz w:val="18"/>
                <w:szCs w:val="19"/>
              </w:rPr>
              <m:t>s,max</m:t>
            </m:r>
          </m:sub>
        </m:sSub>
      </m:oMath>
      <w:r w:rsidRPr="00AF31F1">
        <w:rPr>
          <w:noProof/>
          <w:sz w:val="18"/>
          <w:szCs w:val="19"/>
        </w:rPr>
        <w:t>: Maximum base shear coefficient.</w:t>
      </w:r>
    </w:p>
    <w:p w14:paraId="2DA81D88" w14:textId="1CD8DA39" w:rsidR="00A230A1" w:rsidRDefault="00F34316" w:rsidP="00F34316">
      <w:pPr>
        <w:pStyle w:val="Newparagraph"/>
        <w:spacing w:line="240" w:lineRule="auto"/>
        <w:ind w:firstLine="0"/>
        <w:rPr>
          <w:b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noProof/>
                <w:sz w:val="18"/>
                <w:szCs w:val="19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noProof/>
                <w:sz w:val="18"/>
                <w:szCs w:val="19"/>
              </w:rPr>
              <m:t>Ω</m:t>
            </m:r>
          </m:e>
          <m:sub>
            <m:r>
              <w:rPr>
                <w:rFonts w:ascii="Cambria Math" w:hAnsi="Cambria Math"/>
                <w:noProof/>
                <w:sz w:val="18"/>
                <w:szCs w:val="19"/>
              </w:rPr>
              <m:t>0</m:t>
            </m:r>
          </m:sub>
        </m:sSub>
      </m:oMath>
      <w:r w:rsidRPr="00AF31F1">
        <w:rPr>
          <w:noProof/>
          <w:sz w:val="18"/>
          <w:szCs w:val="19"/>
        </w:rPr>
        <w:t>: Overstrength factor based on static pushover analysis.</w:t>
      </w:r>
      <w:r w:rsidR="00A230A1">
        <w:rPr>
          <w:b/>
          <w:sz w:val="20"/>
          <w:szCs w:val="20"/>
        </w:rPr>
        <w:br w:type="page"/>
      </w:r>
    </w:p>
    <w:p w14:paraId="54E022C5" w14:textId="77777777" w:rsidR="0073589C" w:rsidRPr="00E50B31" w:rsidRDefault="0073589C" w:rsidP="0073589C">
      <w:pPr>
        <w:pStyle w:val="Paragraph"/>
        <w:spacing w:before="0" w:line="240" w:lineRule="auto"/>
        <w:rPr>
          <w:sz w:val="20"/>
          <w:szCs w:val="20"/>
        </w:rPr>
      </w:pPr>
      <w:bookmarkStart w:id="3" w:name="_Toc77953631"/>
    </w:p>
    <w:p w14:paraId="65C6DC70" w14:textId="77777777" w:rsidR="00D55A39" w:rsidRPr="00AF31F1" w:rsidRDefault="00D55A39" w:rsidP="00D55A39">
      <w:pPr>
        <w:pStyle w:val="Tabletitle"/>
        <w:spacing w:before="0" w:line="240" w:lineRule="auto"/>
        <w:jc w:val="center"/>
        <w:rPr>
          <w:b/>
          <w:sz w:val="20"/>
          <w:szCs w:val="20"/>
          <w:lang w:eastAsia="en-US"/>
        </w:rPr>
      </w:pPr>
      <w:bookmarkStart w:id="4" w:name="_Ref38555747"/>
      <w:r w:rsidRPr="00AF31F1">
        <w:rPr>
          <w:b/>
          <w:sz w:val="20"/>
          <w:szCs w:val="20"/>
        </w:rPr>
        <w:t xml:space="preserve">TABLE </w:t>
      </w:r>
      <w:r w:rsidRPr="00AF31F1">
        <w:rPr>
          <w:b/>
          <w:sz w:val="20"/>
          <w:szCs w:val="20"/>
        </w:rPr>
        <w:fldChar w:fldCharType="begin"/>
      </w:r>
      <w:r w:rsidRPr="00AF31F1">
        <w:rPr>
          <w:b/>
          <w:sz w:val="20"/>
          <w:szCs w:val="20"/>
        </w:rPr>
        <w:instrText xml:space="preserve"> SEQ Table \* ARABIC </w:instrText>
      </w:r>
      <w:r w:rsidRPr="00AF31F1">
        <w:rPr>
          <w:b/>
          <w:sz w:val="20"/>
          <w:szCs w:val="20"/>
        </w:rPr>
        <w:fldChar w:fldCharType="separate"/>
      </w:r>
      <w:r>
        <w:rPr>
          <w:b/>
          <w:noProof/>
          <w:sz w:val="20"/>
          <w:szCs w:val="20"/>
        </w:rPr>
        <w:t>3</w:t>
      </w:r>
      <w:r w:rsidRPr="00AF31F1">
        <w:rPr>
          <w:b/>
          <w:sz w:val="20"/>
          <w:szCs w:val="20"/>
        </w:rPr>
        <w:fldChar w:fldCharType="end"/>
      </w:r>
      <w:bookmarkEnd w:id="4"/>
      <w:r w:rsidRPr="00AF31F1">
        <w:rPr>
          <w:b/>
          <w:sz w:val="20"/>
          <w:szCs w:val="20"/>
        </w:rPr>
        <w:tab/>
        <w:t>P</w:t>
      </w:r>
      <w:r w:rsidRPr="00AF31F1">
        <w:rPr>
          <w:b/>
          <w:sz w:val="20"/>
          <w:szCs w:val="20"/>
          <w:lang w:eastAsia="en-US"/>
        </w:rPr>
        <w:t>eriod of vibration for optimal intensity measure and record-to-record uncertainty corresponding to different damage states for example buildings</w:t>
      </w:r>
    </w:p>
    <w:p w14:paraId="1903B14C" w14:textId="77777777" w:rsidR="00D55A39" w:rsidRPr="00AF31F1" w:rsidRDefault="00D55A39" w:rsidP="00D55A39">
      <w:pPr>
        <w:spacing w:line="240" w:lineRule="auto"/>
        <w:rPr>
          <w:sz w:val="20"/>
          <w:lang w:eastAsia="en-US"/>
        </w:rPr>
      </w:pPr>
    </w:p>
    <w:tbl>
      <w:tblPr>
        <w:tblW w:w="8959" w:type="dxa"/>
        <w:jc w:val="center"/>
        <w:tblLayout w:type="fixed"/>
        <w:tblLook w:val="04A0" w:firstRow="1" w:lastRow="0" w:firstColumn="1" w:lastColumn="0" w:noHBand="0" w:noVBand="1"/>
      </w:tblPr>
      <w:tblGrid>
        <w:gridCol w:w="922"/>
        <w:gridCol w:w="893"/>
        <w:gridCol w:w="893"/>
        <w:gridCol w:w="893"/>
        <w:gridCol w:w="893"/>
        <w:gridCol w:w="893"/>
        <w:gridCol w:w="893"/>
        <w:gridCol w:w="893"/>
        <w:gridCol w:w="893"/>
        <w:gridCol w:w="893"/>
      </w:tblGrid>
      <w:tr w:rsidR="00D55A39" w:rsidRPr="00AF31F1" w14:paraId="026D5094" w14:textId="77777777" w:rsidTr="00483ACC">
        <w:trPr>
          <w:trHeight w:val="360"/>
          <w:jc w:val="center"/>
        </w:trPr>
        <w:tc>
          <w:tcPr>
            <w:tcW w:w="922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3DB566B5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Building ID</w:t>
            </w:r>
          </w:p>
        </w:tc>
        <w:tc>
          <w:tcPr>
            <w:tcW w:w="3572" w:type="dxa"/>
            <w:gridSpan w:val="4"/>
            <w:tcBorders>
              <w:top w:val="single" w:sz="4" w:space="0" w:color="auto"/>
            </w:tcBorders>
            <w:vAlign w:val="center"/>
          </w:tcPr>
          <w:p w14:paraId="73320D23" w14:textId="77777777" w:rsidR="00D55A39" w:rsidRPr="00AF31F1" w:rsidRDefault="00D55A39" w:rsidP="00483ACC">
            <w:pPr>
              <w:pBdr>
                <w:bottom w:val="single" w:sz="4" w:space="3" w:color="auto"/>
              </w:pBdr>
              <w:spacing w:line="240" w:lineRule="auto"/>
              <w:jc w:val="center"/>
              <w:rPr>
                <w:iCs/>
                <w:sz w:val="20"/>
                <w:szCs w:val="20"/>
                <w:lang w:eastAsia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eastAsia="en-US"/>
                    </w:rPr>
                    <m:t>o,ds</m:t>
                  </m:r>
                </m:sub>
              </m:sSub>
            </m:oMath>
            <w:r w:rsidRPr="00AF31F1">
              <w:rPr>
                <w:iCs/>
                <w:sz w:val="20"/>
                <w:szCs w:val="20"/>
                <w:lang w:eastAsia="en-US"/>
              </w:rPr>
              <w:t xml:space="preserve"> (s)</w:t>
            </w:r>
          </w:p>
        </w:tc>
        <w:tc>
          <w:tcPr>
            <w:tcW w:w="893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2EDA52" w14:textId="77777777" w:rsidR="00D55A39" w:rsidRPr="00AF31F1" w:rsidRDefault="00D55A39" w:rsidP="00483ACC">
            <w:pPr>
              <w:pBdr>
                <w:bar w:val="single" w:sz="4" w:color="auto"/>
              </w:pBdr>
              <w:spacing w:line="240" w:lineRule="auto"/>
              <w:jc w:val="center"/>
              <w:rPr>
                <w:iCs/>
                <w:sz w:val="20"/>
                <w:szCs w:val="20"/>
                <w:lang w:eastAsia="en-US"/>
              </w:rPr>
            </w:pPr>
            <w:proofErr w:type="spellStart"/>
            <w:r w:rsidRPr="00AF31F1">
              <w:rPr>
                <w:i/>
                <w:iCs/>
                <w:sz w:val="20"/>
                <w:szCs w:val="20"/>
                <w:lang w:eastAsia="en-US"/>
              </w:rPr>
              <w:t>T</w:t>
            </w:r>
            <w:r w:rsidRPr="00AF31F1">
              <w:rPr>
                <w:i/>
                <w:iCs/>
                <w:sz w:val="20"/>
                <w:szCs w:val="20"/>
                <w:vertAlign w:val="subscript"/>
                <w:lang w:eastAsia="en-US"/>
              </w:rPr>
              <w:t>ogm</w:t>
            </w:r>
            <w:proofErr w:type="spellEnd"/>
            <w:r w:rsidRPr="00AF31F1">
              <w:rPr>
                <w:i/>
                <w:iCs/>
                <w:sz w:val="20"/>
                <w:szCs w:val="20"/>
                <w:vertAlign w:val="subscript"/>
                <w:lang w:eastAsia="en-US"/>
              </w:rPr>
              <w:br/>
            </w:r>
            <w:r w:rsidRPr="00AF31F1">
              <w:rPr>
                <w:sz w:val="20"/>
                <w:szCs w:val="20"/>
                <w:lang w:eastAsia="en-US"/>
              </w:rPr>
              <w:t>(s)</w:t>
            </w:r>
          </w:p>
        </w:tc>
        <w:tc>
          <w:tcPr>
            <w:tcW w:w="3572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A7A5721" w14:textId="77777777" w:rsidR="00D55A39" w:rsidRPr="00AF31F1" w:rsidRDefault="00D55A39" w:rsidP="00483ACC">
            <w:pPr>
              <w:pBdr>
                <w:bottom w:val="single" w:sz="4" w:space="3" w:color="auto"/>
              </w:pBdr>
              <w:spacing w:line="240" w:lineRule="auto"/>
              <w:jc w:val="center"/>
              <w:rPr>
                <w:iCs/>
                <w:sz w:val="20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n-US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RTR,ds,SaTogm</m:t>
                    </m:r>
                  </m:sub>
                </m:sSub>
              </m:oMath>
            </m:oMathPara>
          </w:p>
        </w:tc>
      </w:tr>
      <w:tr w:rsidR="00D55A39" w:rsidRPr="00AF31F1" w14:paraId="300159EA" w14:textId="77777777" w:rsidTr="00483ACC">
        <w:trPr>
          <w:trHeight w:val="317"/>
          <w:jc w:val="center"/>
        </w:trPr>
        <w:tc>
          <w:tcPr>
            <w:tcW w:w="922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B8EB19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893" w:type="dxa"/>
            <w:tcBorders>
              <w:bottom w:val="single" w:sz="4" w:space="0" w:color="auto"/>
            </w:tcBorders>
            <w:vAlign w:val="center"/>
          </w:tcPr>
          <w:p w14:paraId="6F1FF3CD" w14:textId="77777777" w:rsidR="00D55A39" w:rsidRPr="00AF31F1" w:rsidRDefault="00D55A39" w:rsidP="00483ACC">
            <w:pPr>
              <w:spacing w:line="240" w:lineRule="auto"/>
              <w:jc w:val="center"/>
              <w:rPr>
                <w:i/>
                <w:iCs/>
                <w:sz w:val="20"/>
                <w:szCs w:val="20"/>
                <w:lang w:eastAsia="en-US"/>
              </w:rPr>
            </w:pPr>
            <w:r w:rsidRPr="00AF31F1">
              <w:rPr>
                <w:iCs/>
                <w:sz w:val="20"/>
                <w:szCs w:val="20"/>
                <w:lang w:eastAsia="en-US"/>
              </w:rPr>
              <w:t>DS4</w:t>
            </w:r>
          </w:p>
        </w:tc>
        <w:tc>
          <w:tcPr>
            <w:tcW w:w="893" w:type="dxa"/>
            <w:tcBorders>
              <w:bottom w:val="single" w:sz="4" w:space="0" w:color="auto"/>
            </w:tcBorders>
            <w:vAlign w:val="center"/>
          </w:tcPr>
          <w:p w14:paraId="37D8E886" w14:textId="77777777" w:rsidR="00D55A39" w:rsidRPr="00AF31F1" w:rsidRDefault="00D55A39" w:rsidP="00483ACC">
            <w:pPr>
              <w:spacing w:line="240" w:lineRule="auto"/>
              <w:jc w:val="center"/>
              <w:rPr>
                <w:i/>
                <w:iCs/>
                <w:sz w:val="20"/>
                <w:szCs w:val="20"/>
                <w:lang w:eastAsia="en-US"/>
              </w:rPr>
            </w:pPr>
            <w:r w:rsidRPr="00AF31F1">
              <w:rPr>
                <w:iCs/>
                <w:sz w:val="20"/>
                <w:szCs w:val="20"/>
                <w:lang w:eastAsia="en-US"/>
              </w:rPr>
              <w:t>DS3</w:t>
            </w:r>
          </w:p>
        </w:tc>
        <w:tc>
          <w:tcPr>
            <w:tcW w:w="893" w:type="dxa"/>
            <w:tcBorders>
              <w:bottom w:val="single" w:sz="4" w:space="0" w:color="auto"/>
            </w:tcBorders>
            <w:vAlign w:val="center"/>
          </w:tcPr>
          <w:p w14:paraId="175D29A2" w14:textId="77777777" w:rsidR="00D55A39" w:rsidRPr="00AF31F1" w:rsidRDefault="00D55A39" w:rsidP="00483ACC">
            <w:pPr>
              <w:spacing w:line="240" w:lineRule="auto"/>
              <w:jc w:val="center"/>
              <w:rPr>
                <w:i/>
                <w:iCs/>
                <w:sz w:val="20"/>
                <w:szCs w:val="20"/>
                <w:lang w:eastAsia="en-US"/>
              </w:rPr>
            </w:pPr>
            <w:r w:rsidRPr="00AF31F1">
              <w:rPr>
                <w:iCs/>
                <w:sz w:val="20"/>
                <w:szCs w:val="20"/>
                <w:lang w:eastAsia="en-US"/>
              </w:rPr>
              <w:t>DS2</w:t>
            </w:r>
          </w:p>
        </w:tc>
        <w:tc>
          <w:tcPr>
            <w:tcW w:w="893" w:type="dxa"/>
            <w:tcBorders>
              <w:bottom w:val="single" w:sz="4" w:space="0" w:color="auto"/>
            </w:tcBorders>
            <w:vAlign w:val="center"/>
          </w:tcPr>
          <w:p w14:paraId="6C12F43B" w14:textId="77777777" w:rsidR="00D55A39" w:rsidRPr="00AF31F1" w:rsidRDefault="00D55A39" w:rsidP="00483ACC">
            <w:pPr>
              <w:spacing w:line="240" w:lineRule="auto"/>
              <w:jc w:val="center"/>
              <w:rPr>
                <w:i/>
                <w:iCs/>
                <w:sz w:val="20"/>
                <w:szCs w:val="20"/>
                <w:lang w:eastAsia="en-US"/>
              </w:rPr>
            </w:pPr>
            <w:r w:rsidRPr="00AF31F1">
              <w:rPr>
                <w:iCs/>
                <w:sz w:val="20"/>
                <w:szCs w:val="20"/>
                <w:lang w:eastAsia="en-US"/>
              </w:rPr>
              <w:t>DS1</w:t>
            </w:r>
          </w:p>
        </w:tc>
        <w:tc>
          <w:tcPr>
            <w:tcW w:w="893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30671B" w14:textId="77777777" w:rsidR="00D55A39" w:rsidRPr="00AF31F1" w:rsidRDefault="00D55A39" w:rsidP="00483ACC">
            <w:pPr>
              <w:spacing w:line="240" w:lineRule="auto"/>
              <w:jc w:val="center"/>
              <w:rPr>
                <w:iCs/>
                <w:sz w:val="20"/>
                <w:szCs w:val="20"/>
                <w:lang w:eastAsia="en-US"/>
              </w:rPr>
            </w:pPr>
          </w:p>
        </w:tc>
        <w:tc>
          <w:tcPr>
            <w:tcW w:w="893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F05166" w14:textId="77777777" w:rsidR="00D55A39" w:rsidRPr="00AF31F1" w:rsidRDefault="00D55A39" w:rsidP="00483ACC">
            <w:pPr>
              <w:spacing w:line="240" w:lineRule="auto"/>
              <w:jc w:val="center"/>
              <w:rPr>
                <w:i/>
                <w:iCs/>
                <w:sz w:val="20"/>
                <w:szCs w:val="20"/>
                <w:lang w:eastAsia="en-US"/>
              </w:rPr>
            </w:pPr>
            <w:r w:rsidRPr="00AF31F1">
              <w:rPr>
                <w:iCs/>
                <w:sz w:val="20"/>
                <w:szCs w:val="20"/>
                <w:lang w:eastAsia="en-US"/>
              </w:rPr>
              <w:t>DS4</w:t>
            </w:r>
          </w:p>
        </w:tc>
        <w:tc>
          <w:tcPr>
            <w:tcW w:w="89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6F80AF" w14:textId="77777777" w:rsidR="00D55A39" w:rsidRPr="00AF31F1" w:rsidRDefault="00D55A39" w:rsidP="00483ACC">
            <w:pPr>
              <w:spacing w:line="240" w:lineRule="auto"/>
              <w:jc w:val="center"/>
              <w:rPr>
                <w:iCs/>
                <w:sz w:val="20"/>
                <w:szCs w:val="20"/>
                <w:lang w:eastAsia="en-US"/>
              </w:rPr>
            </w:pPr>
            <w:r w:rsidRPr="00AF31F1">
              <w:rPr>
                <w:iCs/>
                <w:sz w:val="20"/>
                <w:szCs w:val="20"/>
                <w:lang w:eastAsia="en-US"/>
              </w:rPr>
              <w:t>DS3</w:t>
            </w:r>
          </w:p>
        </w:tc>
        <w:tc>
          <w:tcPr>
            <w:tcW w:w="89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FA8901F" w14:textId="77777777" w:rsidR="00D55A39" w:rsidRPr="00AF31F1" w:rsidRDefault="00D55A39" w:rsidP="00483ACC">
            <w:pPr>
              <w:spacing w:line="240" w:lineRule="auto"/>
              <w:jc w:val="center"/>
              <w:rPr>
                <w:iCs/>
                <w:sz w:val="20"/>
                <w:szCs w:val="20"/>
                <w:lang w:eastAsia="en-US"/>
              </w:rPr>
            </w:pPr>
            <w:r w:rsidRPr="00AF31F1">
              <w:rPr>
                <w:iCs/>
                <w:sz w:val="20"/>
                <w:szCs w:val="20"/>
                <w:lang w:eastAsia="en-US"/>
              </w:rPr>
              <w:t>DS2</w:t>
            </w:r>
          </w:p>
        </w:tc>
        <w:tc>
          <w:tcPr>
            <w:tcW w:w="893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0ADA0DF" w14:textId="77777777" w:rsidR="00D55A39" w:rsidRPr="00AF31F1" w:rsidRDefault="00D55A39" w:rsidP="00483ACC">
            <w:pPr>
              <w:spacing w:line="240" w:lineRule="auto"/>
              <w:jc w:val="center"/>
              <w:rPr>
                <w:iCs/>
                <w:sz w:val="20"/>
                <w:szCs w:val="20"/>
                <w:lang w:eastAsia="en-US"/>
              </w:rPr>
            </w:pPr>
            <w:r w:rsidRPr="00AF31F1">
              <w:rPr>
                <w:iCs/>
                <w:sz w:val="20"/>
                <w:szCs w:val="20"/>
                <w:lang w:eastAsia="en-US"/>
              </w:rPr>
              <w:t>DS1</w:t>
            </w:r>
          </w:p>
        </w:tc>
      </w:tr>
      <w:tr w:rsidR="00D55A39" w:rsidRPr="00AF31F1" w14:paraId="7FB4EBE7" w14:textId="77777777" w:rsidTr="00483ACC">
        <w:trPr>
          <w:trHeight w:val="317"/>
          <w:jc w:val="center"/>
        </w:trPr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323C0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2211</w:t>
            </w:r>
          </w:p>
        </w:tc>
        <w:tc>
          <w:tcPr>
            <w:tcW w:w="893" w:type="dxa"/>
            <w:tcBorders>
              <w:top w:val="nil"/>
              <w:bottom w:val="nil"/>
            </w:tcBorders>
            <w:vAlign w:val="center"/>
          </w:tcPr>
          <w:p w14:paraId="2ADF4A01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2.00</w:t>
            </w:r>
          </w:p>
        </w:tc>
        <w:tc>
          <w:tcPr>
            <w:tcW w:w="893" w:type="dxa"/>
            <w:tcBorders>
              <w:top w:val="nil"/>
              <w:bottom w:val="nil"/>
            </w:tcBorders>
            <w:vAlign w:val="center"/>
          </w:tcPr>
          <w:p w14:paraId="5326C641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1.66</w:t>
            </w:r>
          </w:p>
        </w:tc>
        <w:tc>
          <w:tcPr>
            <w:tcW w:w="893" w:type="dxa"/>
            <w:tcBorders>
              <w:top w:val="nil"/>
              <w:bottom w:val="nil"/>
            </w:tcBorders>
            <w:vAlign w:val="center"/>
          </w:tcPr>
          <w:p w14:paraId="119086CE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1.28</w:t>
            </w:r>
          </w:p>
        </w:tc>
        <w:tc>
          <w:tcPr>
            <w:tcW w:w="893" w:type="dxa"/>
            <w:tcBorders>
              <w:top w:val="nil"/>
              <w:bottom w:val="nil"/>
            </w:tcBorders>
            <w:vAlign w:val="center"/>
          </w:tcPr>
          <w:p w14:paraId="7090427B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1.02</w:t>
            </w:r>
          </w:p>
        </w:tc>
        <w:tc>
          <w:tcPr>
            <w:tcW w:w="893" w:type="dxa"/>
            <w:tcBorders>
              <w:top w:val="single" w:sz="4" w:space="0" w:color="auto"/>
              <w:bottom w:val="nil"/>
            </w:tcBorders>
            <w:vAlign w:val="center"/>
          </w:tcPr>
          <w:p w14:paraId="69536AFB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  <w:szCs w:val="20"/>
              </w:rPr>
              <w:t>1.44</w:t>
            </w:r>
          </w:p>
        </w:tc>
        <w:tc>
          <w:tcPr>
            <w:tcW w:w="89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3C1A97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0.31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4F2E9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0.27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7CF99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0.25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F64238F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0.38</w:t>
            </w:r>
          </w:p>
        </w:tc>
      </w:tr>
      <w:tr w:rsidR="00D55A39" w:rsidRPr="00AF31F1" w14:paraId="141761A6" w14:textId="77777777" w:rsidTr="00483ACC">
        <w:trPr>
          <w:trHeight w:val="317"/>
          <w:jc w:val="center"/>
        </w:trPr>
        <w:tc>
          <w:tcPr>
            <w:tcW w:w="92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AFDA5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2213</w:t>
            </w:r>
          </w:p>
        </w:tc>
        <w:tc>
          <w:tcPr>
            <w:tcW w:w="893" w:type="dxa"/>
            <w:tcBorders>
              <w:top w:val="nil"/>
            </w:tcBorders>
            <w:vAlign w:val="center"/>
          </w:tcPr>
          <w:p w14:paraId="38717F2E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1.62</w:t>
            </w:r>
          </w:p>
        </w:tc>
        <w:tc>
          <w:tcPr>
            <w:tcW w:w="893" w:type="dxa"/>
            <w:tcBorders>
              <w:top w:val="nil"/>
            </w:tcBorders>
            <w:vAlign w:val="center"/>
          </w:tcPr>
          <w:p w14:paraId="7528D230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1.37</w:t>
            </w:r>
          </w:p>
        </w:tc>
        <w:tc>
          <w:tcPr>
            <w:tcW w:w="893" w:type="dxa"/>
            <w:tcBorders>
              <w:top w:val="nil"/>
            </w:tcBorders>
            <w:vAlign w:val="center"/>
          </w:tcPr>
          <w:p w14:paraId="3A146A68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1.59</w:t>
            </w:r>
          </w:p>
        </w:tc>
        <w:tc>
          <w:tcPr>
            <w:tcW w:w="893" w:type="dxa"/>
            <w:tcBorders>
              <w:top w:val="nil"/>
            </w:tcBorders>
            <w:vAlign w:val="center"/>
          </w:tcPr>
          <w:p w14:paraId="3C42F212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1.66</w:t>
            </w:r>
          </w:p>
        </w:tc>
        <w:tc>
          <w:tcPr>
            <w:tcW w:w="893" w:type="dxa"/>
            <w:tcBorders>
              <w:top w:val="nil"/>
            </w:tcBorders>
            <w:vAlign w:val="center"/>
          </w:tcPr>
          <w:p w14:paraId="6F4D71A8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  <w:szCs w:val="20"/>
              </w:rPr>
              <w:t>1.56</w:t>
            </w:r>
          </w:p>
        </w:tc>
        <w:tc>
          <w:tcPr>
            <w:tcW w:w="893" w:type="dxa"/>
            <w:tcBorders>
              <w:top w:val="nil"/>
              <w:right w:val="nil"/>
            </w:tcBorders>
            <w:shd w:val="clear" w:color="auto" w:fill="auto"/>
            <w:noWrap/>
            <w:vAlign w:val="center"/>
          </w:tcPr>
          <w:p w14:paraId="090E2110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0.34</w:t>
            </w:r>
          </w:p>
        </w:tc>
        <w:tc>
          <w:tcPr>
            <w:tcW w:w="89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70CFE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0.32</w:t>
            </w:r>
          </w:p>
        </w:tc>
        <w:tc>
          <w:tcPr>
            <w:tcW w:w="893" w:type="dxa"/>
            <w:tcBorders>
              <w:top w:val="nil"/>
              <w:left w:val="nil"/>
              <w:right w:val="nil"/>
            </w:tcBorders>
            <w:vAlign w:val="center"/>
          </w:tcPr>
          <w:p w14:paraId="555A7697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0.17</w:t>
            </w:r>
          </w:p>
        </w:tc>
        <w:tc>
          <w:tcPr>
            <w:tcW w:w="893" w:type="dxa"/>
            <w:tcBorders>
              <w:top w:val="nil"/>
              <w:left w:val="nil"/>
            </w:tcBorders>
            <w:shd w:val="clear" w:color="auto" w:fill="auto"/>
            <w:noWrap/>
            <w:vAlign w:val="center"/>
            <w:hideMark/>
          </w:tcPr>
          <w:p w14:paraId="0A8464B0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0.20</w:t>
            </w:r>
          </w:p>
        </w:tc>
      </w:tr>
      <w:tr w:rsidR="00D55A39" w:rsidRPr="00AF31F1" w14:paraId="2D31FB3E" w14:textId="77777777" w:rsidTr="00483ACC">
        <w:trPr>
          <w:trHeight w:val="317"/>
          <w:jc w:val="center"/>
        </w:trPr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09C923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2215</w:t>
            </w:r>
          </w:p>
        </w:tc>
        <w:tc>
          <w:tcPr>
            <w:tcW w:w="893" w:type="dxa"/>
            <w:tcBorders>
              <w:top w:val="nil"/>
              <w:bottom w:val="single" w:sz="4" w:space="0" w:color="auto"/>
            </w:tcBorders>
            <w:vAlign w:val="center"/>
          </w:tcPr>
          <w:p w14:paraId="72762784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1.93</w:t>
            </w:r>
          </w:p>
        </w:tc>
        <w:tc>
          <w:tcPr>
            <w:tcW w:w="893" w:type="dxa"/>
            <w:tcBorders>
              <w:top w:val="nil"/>
              <w:bottom w:val="single" w:sz="4" w:space="0" w:color="auto"/>
            </w:tcBorders>
            <w:vAlign w:val="center"/>
          </w:tcPr>
          <w:p w14:paraId="39D6F10F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1.93</w:t>
            </w:r>
          </w:p>
        </w:tc>
        <w:tc>
          <w:tcPr>
            <w:tcW w:w="893" w:type="dxa"/>
            <w:tcBorders>
              <w:top w:val="nil"/>
              <w:bottom w:val="single" w:sz="4" w:space="0" w:color="auto"/>
            </w:tcBorders>
            <w:vAlign w:val="center"/>
          </w:tcPr>
          <w:p w14:paraId="05EA9AE7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1.65</w:t>
            </w:r>
          </w:p>
        </w:tc>
        <w:tc>
          <w:tcPr>
            <w:tcW w:w="893" w:type="dxa"/>
            <w:tcBorders>
              <w:top w:val="nil"/>
              <w:bottom w:val="single" w:sz="4" w:space="0" w:color="auto"/>
            </w:tcBorders>
            <w:vAlign w:val="center"/>
          </w:tcPr>
          <w:p w14:paraId="14454A37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2.00</w:t>
            </w:r>
          </w:p>
        </w:tc>
        <w:tc>
          <w:tcPr>
            <w:tcW w:w="893" w:type="dxa"/>
            <w:tcBorders>
              <w:top w:val="nil"/>
              <w:bottom w:val="single" w:sz="4" w:space="0" w:color="auto"/>
            </w:tcBorders>
            <w:vAlign w:val="center"/>
          </w:tcPr>
          <w:p w14:paraId="413CDF98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  <w:szCs w:val="20"/>
              </w:rPr>
              <w:t>1.87</w:t>
            </w:r>
          </w:p>
        </w:tc>
        <w:tc>
          <w:tcPr>
            <w:tcW w:w="893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75AAC39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0.41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8DF706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0.45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4A85BB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0.38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94DFF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0.41</w:t>
            </w:r>
          </w:p>
        </w:tc>
      </w:tr>
      <w:tr w:rsidR="00D55A39" w:rsidRPr="00AF31F1" w14:paraId="7C91AB80" w14:textId="77777777" w:rsidTr="00483ACC">
        <w:trPr>
          <w:trHeight w:val="317"/>
          <w:jc w:val="center"/>
        </w:trPr>
        <w:tc>
          <w:tcPr>
            <w:tcW w:w="9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03790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2219</w:t>
            </w:r>
          </w:p>
        </w:tc>
        <w:tc>
          <w:tcPr>
            <w:tcW w:w="893" w:type="dxa"/>
            <w:tcBorders>
              <w:top w:val="single" w:sz="4" w:space="0" w:color="auto"/>
              <w:bottom w:val="nil"/>
            </w:tcBorders>
            <w:vAlign w:val="center"/>
          </w:tcPr>
          <w:p w14:paraId="5EE0786F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1.47</w:t>
            </w:r>
          </w:p>
        </w:tc>
        <w:tc>
          <w:tcPr>
            <w:tcW w:w="893" w:type="dxa"/>
            <w:tcBorders>
              <w:top w:val="single" w:sz="4" w:space="0" w:color="auto"/>
              <w:bottom w:val="nil"/>
            </w:tcBorders>
            <w:vAlign w:val="center"/>
          </w:tcPr>
          <w:p w14:paraId="64793488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1.46</w:t>
            </w:r>
          </w:p>
        </w:tc>
        <w:tc>
          <w:tcPr>
            <w:tcW w:w="893" w:type="dxa"/>
            <w:tcBorders>
              <w:top w:val="single" w:sz="4" w:space="0" w:color="auto"/>
              <w:bottom w:val="nil"/>
            </w:tcBorders>
            <w:vAlign w:val="center"/>
          </w:tcPr>
          <w:p w14:paraId="18E12910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0.83</w:t>
            </w:r>
          </w:p>
        </w:tc>
        <w:tc>
          <w:tcPr>
            <w:tcW w:w="893" w:type="dxa"/>
            <w:tcBorders>
              <w:top w:val="single" w:sz="4" w:space="0" w:color="auto"/>
              <w:bottom w:val="nil"/>
            </w:tcBorders>
            <w:vAlign w:val="center"/>
          </w:tcPr>
          <w:p w14:paraId="10F1149F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0.99</w:t>
            </w:r>
          </w:p>
        </w:tc>
        <w:tc>
          <w:tcPr>
            <w:tcW w:w="893" w:type="dxa"/>
            <w:tcBorders>
              <w:top w:val="single" w:sz="4" w:space="0" w:color="auto"/>
              <w:bottom w:val="nil"/>
            </w:tcBorders>
            <w:vAlign w:val="center"/>
          </w:tcPr>
          <w:p w14:paraId="0BB0C805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  <w:szCs w:val="20"/>
              </w:rPr>
              <w:t>1.15</w:t>
            </w:r>
          </w:p>
        </w:tc>
        <w:tc>
          <w:tcPr>
            <w:tcW w:w="893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F61A65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0.33</w:t>
            </w:r>
          </w:p>
        </w:tc>
        <w:tc>
          <w:tcPr>
            <w:tcW w:w="8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F5F78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0.34</w:t>
            </w:r>
          </w:p>
        </w:tc>
        <w:tc>
          <w:tcPr>
            <w:tcW w:w="8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DE6314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0.34</w:t>
            </w:r>
          </w:p>
        </w:tc>
        <w:tc>
          <w:tcPr>
            <w:tcW w:w="893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E8B99A1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0.26</w:t>
            </w:r>
          </w:p>
        </w:tc>
      </w:tr>
      <w:tr w:rsidR="00D55A39" w:rsidRPr="00AF31F1" w14:paraId="2639D24B" w14:textId="77777777" w:rsidTr="00483ACC">
        <w:trPr>
          <w:trHeight w:val="317"/>
          <w:jc w:val="center"/>
        </w:trPr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D362C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2221</w:t>
            </w:r>
          </w:p>
        </w:tc>
        <w:tc>
          <w:tcPr>
            <w:tcW w:w="893" w:type="dxa"/>
            <w:tcBorders>
              <w:top w:val="nil"/>
              <w:bottom w:val="nil"/>
            </w:tcBorders>
            <w:vAlign w:val="center"/>
          </w:tcPr>
          <w:p w14:paraId="27C42CBF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1.74</w:t>
            </w:r>
          </w:p>
        </w:tc>
        <w:tc>
          <w:tcPr>
            <w:tcW w:w="893" w:type="dxa"/>
            <w:tcBorders>
              <w:top w:val="nil"/>
              <w:bottom w:val="nil"/>
            </w:tcBorders>
            <w:vAlign w:val="center"/>
          </w:tcPr>
          <w:p w14:paraId="2BF5717B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1.49</w:t>
            </w:r>
          </w:p>
        </w:tc>
        <w:tc>
          <w:tcPr>
            <w:tcW w:w="893" w:type="dxa"/>
            <w:tcBorders>
              <w:top w:val="nil"/>
              <w:bottom w:val="nil"/>
            </w:tcBorders>
            <w:vAlign w:val="center"/>
          </w:tcPr>
          <w:p w14:paraId="020F4A36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1.49</w:t>
            </w:r>
          </w:p>
        </w:tc>
        <w:tc>
          <w:tcPr>
            <w:tcW w:w="893" w:type="dxa"/>
            <w:tcBorders>
              <w:top w:val="nil"/>
              <w:bottom w:val="nil"/>
            </w:tcBorders>
            <w:vAlign w:val="center"/>
          </w:tcPr>
          <w:p w14:paraId="1F9EBAE2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1.56</w:t>
            </w:r>
          </w:p>
        </w:tc>
        <w:tc>
          <w:tcPr>
            <w:tcW w:w="893" w:type="dxa"/>
            <w:tcBorders>
              <w:top w:val="nil"/>
              <w:bottom w:val="nil"/>
            </w:tcBorders>
            <w:vAlign w:val="center"/>
          </w:tcPr>
          <w:p w14:paraId="27742B99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  <w:szCs w:val="20"/>
              </w:rPr>
              <w:t>1.57</w:t>
            </w:r>
          </w:p>
        </w:tc>
        <w:tc>
          <w:tcPr>
            <w:tcW w:w="893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B95F9B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0.27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57AAD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0.28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00F9F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0.31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6B41941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0.16</w:t>
            </w:r>
          </w:p>
        </w:tc>
      </w:tr>
      <w:tr w:rsidR="00D55A39" w:rsidRPr="00AF31F1" w14:paraId="0491C557" w14:textId="77777777" w:rsidTr="00483ACC">
        <w:trPr>
          <w:trHeight w:val="317"/>
          <w:jc w:val="center"/>
        </w:trPr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454E82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2223</w:t>
            </w:r>
          </w:p>
        </w:tc>
        <w:tc>
          <w:tcPr>
            <w:tcW w:w="893" w:type="dxa"/>
            <w:tcBorders>
              <w:top w:val="nil"/>
              <w:bottom w:val="single" w:sz="4" w:space="0" w:color="auto"/>
            </w:tcBorders>
            <w:vAlign w:val="center"/>
          </w:tcPr>
          <w:p w14:paraId="64E17ABC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2.00</w:t>
            </w:r>
          </w:p>
        </w:tc>
        <w:tc>
          <w:tcPr>
            <w:tcW w:w="893" w:type="dxa"/>
            <w:tcBorders>
              <w:top w:val="nil"/>
              <w:bottom w:val="single" w:sz="4" w:space="0" w:color="auto"/>
            </w:tcBorders>
            <w:vAlign w:val="center"/>
          </w:tcPr>
          <w:p w14:paraId="392E7043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1.81</w:t>
            </w:r>
          </w:p>
        </w:tc>
        <w:tc>
          <w:tcPr>
            <w:tcW w:w="893" w:type="dxa"/>
            <w:tcBorders>
              <w:top w:val="nil"/>
              <w:bottom w:val="single" w:sz="4" w:space="0" w:color="auto"/>
            </w:tcBorders>
            <w:vAlign w:val="center"/>
          </w:tcPr>
          <w:p w14:paraId="45959EBE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0.99</w:t>
            </w:r>
          </w:p>
        </w:tc>
        <w:tc>
          <w:tcPr>
            <w:tcW w:w="893" w:type="dxa"/>
            <w:tcBorders>
              <w:top w:val="nil"/>
              <w:bottom w:val="single" w:sz="4" w:space="0" w:color="auto"/>
            </w:tcBorders>
            <w:vAlign w:val="center"/>
          </w:tcPr>
          <w:p w14:paraId="17F7C827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</w:rPr>
              <w:t>2.00</w:t>
            </w:r>
          </w:p>
        </w:tc>
        <w:tc>
          <w:tcPr>
            <w:tcW w:w="893" w:type="dxa"/>
            <w:tcBorders>
              <w:top w:val="nil"/>
              <w:bottom w:val="single" w:sz="4" w:space="0" w:color="auto"/>
            </w:tcBorders>
            <w:vAlign w:val="center"/>
          </w:tcPr>
          <w:p w14:paraId="17C62D94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2"/>
              </w:rPr>
            </w:pPr>
            <w:r w:rsidRPr="00AF31F1">
              <w:rPr>
                <w:sz w:val="20"/>
                <w:szCs w:val="20"/>
              </w:rPr>
              <w:t>1.64</w:t>
            </w:r>
          </w:p>
        </w:tc>
        <w:tc>
          <w:tcPr>
            <w:tcW w:w="893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8CF3D17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0.44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676948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0.40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3EC566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0.42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7B684" w14:textId="77777777" w:rsidR="00D55A39" w:rsidRPr="00AF31F1" w:rsidRDefault="00D55A39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2"/>
              </w:rPr>
              <w:t>0.40</w:t>
            </w:r>
          </w:p>
        </w:tc>
      </w:tr>
    </w:tbl>
    <w:p w14:paraId="674C56EC" w14:textId="77777777" w:rsidR="00D55A39" w:rsidRPr="00AF31F1" w:rsidRDefault="00D55A39" w:rsidP="00D55A39">
      <w:pPr>
        <w:spacing w:line="240" w:lineRule="auto"/>
        <w:rPr>
          <w:sz w:val="18"/>
          <w:szCs w:val="19"/>
        </w:rPr>
      </w:pPr>
      <m:oMath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18"/>
                <w:szCs w:val="19"/>
              </w:rPr>
              <m:t>o</m:t>
            </m:r>
            <m:r>
              <w:rPr>
                <w:rFonts w:ascii="Cambria Math" w:hAnsi="Cambria Math"/>
                <w:sz w:val="18"/>
                <w:szCs w:val="19"/>
              </w:rPr>
              <m:t>,ds</m:t>
            </m:r>
          </m:sub>
        </m:sSub>
      </m:oMath>
      <w:r w:rsidRPr="00AF31F1">
        <w:rPr>
          <w:sz w:val="18"/>
          <w:szCs w:val="19"/>
        </w:rPr>
        <w:t xml:space="preserve">: Optimal period of vibration restricted up to 2.0 s, such that </w:t>
      </w:r>
      <m:oMath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β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RTR,ds</m:t>
            </m:r>
          </m:sub>
        </m:sSub>
      </m:oMath>
      <w:r w:rsidRPr="00AF31F1">
        <w:rPr>
          <w:sz w:val="18"/>
          <w:szCs w:val="19"/>
        </w:rPr>
        <w:t xml:space="preserve"> is minimized.</w:t>
      </w:r>
    </w:p>
    <w:p w14:paraId="76AF7E0A" w14:textId="77777777" w:rsidR="00D55A39" w:rsidRPr="00AF31F1" w:rsidRDefault="00D55A39" w:rsidP="00D55A39">
      <w:pPr>
        <w:spacing w:line="240" w:lineRule="auto"/>
        <w:rPr>
          <w:sz w:val="18"/>
          <w:szCs w:val="19"/>
        </w:rPr>
      </w:pPr>
      <m:oMath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18"/>
                <w:szCs w:val="19"/>
              </w:rPr>
              <m:t>o</m:t>
            </m:r>
            <m:r>
              <w:rPr>
                <w:rFonts w:ascii="Cambria Math" w:hAnsi="Cambria Math"/>
                <w:sz w:val="18"/>
                <w:szCs w:val="19"/>
              </w:rPr>
              <m:t>gm</m:t>
            </m:r>
          </m:sub>
        </m:sSub>
      </m:oMath>
      <w:r w:rsidRPr="00AF31F1">
        <w:rPr>
          <w:sz w:val="18"/>
          <w:szCs w:val="19"/>
        </w:rPr>
        <w:t xml:space="preserve">: Geometric mean of optimal periods of vibration, </w:t>
      </w:r>
      <m:oMath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ds</m:t>
            </m:r>
          </m:sub>
        </m:sSub>
      </m:oMath>
      <w:r w:rsidRPr="00AF31F1">
        <w:rPr>
          <w:sz w:val="18"/>
          <w:szCs w:val="19"/>
        </w:rPr>
        <w:t>, corresponding to DS4, DS3, DS2, and DS1.</w:t>
      </w:r>
    </w:p>
    <w:p w14:paraId="174E2C3F" w14:textId="45832B76" w:rsidR="00CB4005" w:rsidRPr="00E50B31" w:rsidRDefault="00D55A39" w:rsidP="00D55A39">
      <w:pPr>
        <w:spacing w:line="240" w:lineRule="auto"/>
        <w:rPr>
          <w:b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β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RTR,ds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SaTogm</m:t>
            </m:r>
          </m:sub>
        </m:sSub>
      </m:oMath>
      <w:r w:rsidRPr="00AF31F1">
        <w:rPr>
          <w:sz w:val="18"/>
          <w:szCs w:val="19"/>
        </w:rPr>
        <w:t xml:space="preserve">: Record-to-record uncertainty for intensity measure </w:t>
      </w:r>
      <m:oMath>
        <m:r>
          <w:rPr>
            <w:rFonts w:ascii="Cambria Math" w:hAnsi="Cambria Math"/>
            <w:sz w:val="18"/>
            <w:szCs w:val="19"/>
          </w:rPr>
          <m:t>Sa(</m:t>
        </m:r>
        <m:sSub>
          <m:sSubPr>
            <m:ctrlPr>
              <w:rPr>
                <w:rFonts w:ascii="Cambria Math" w:hAnsi="Cambria Math"/>
                <w:i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ogm</m:t>
            </m:r>
          </m:sub>
        </m:sSub>
        <m:r>
          <w:rPr>
            <w:rFonts w:ascii="Cambria Math" w:hAnsi="Cambria Math"/>
            <w:sz w:val="18"/>
            <w:szCs w:val="19"/>
          </w:rPr>
          <m:t>)</m:t>
        </m:r>
      </m:oMath>
      <w:r w:rsidRPr="00AF31F1">
        <w:rPr>
          <w:sz w:val="18"/>
          <w:szCs w:val="19"/>
        </w:rPr>
        <w:t xml:space="preserve"> corresponding to </w:t>
      </w:r>
      <m:oMath>
        <m:r>
          <w:rPr>
            <w:rFonts w:ascii="Cambria Math" w:hAnsi="Cambria Math"/>
            <w:sz w:val="18"/>
            <w:szCs w:val="19"/>
          </w:rPr>
          <m:t>ds</m:t>
        </m:r>
      </m:oMath>
      <w:r w:rsidRPr="00AF31F1">
        <w:rPr>
          <w:sz w:val="18"/>
          <w:szCs w:val="19"/>
        </w:rPr>
        <w:t>.</w:t>
      </w:r>
      <w:r w:rsidR="00C5274D" w:rsidRPr="00E50B31">
        <w:rPr>
          <w:b/>
          <w:sz w:val="20"/>
          <w:szCs w:val="20"/>
        </w:rPr>
        <w:t xml:space="preserve"> </w:t>
      </w:r>
    </w:p>
    <w:p w14:paraId="2D0433FF" w14:textId="77777777" w:rsidR="00CB4005" w:rsidRPr="00E50B31" w:rsidRDefault="00CB4005" w:rsidP="00CB4005">
      <w:pPr>
        <w:spacing w:line="240" w:lineRule="auto"/>
        <w:rPr>
          <w:sz w:val="20"/>
          <w:szCs w:val="20"/>
        </w:rPr>
      </w:pPr>
    </w:p>
    <w:bookmarkEnd w:id="3"/>
    <w:p w14:paraId="59B60642" w14:textId="7DE25B99" w:rsidR="00A230A1" w:rsidRDefault="00A230A1">
      <w:pPr>
        <w:spacing w:line="240" w:lineRule="auto"/>
      </w:pPr>
      <w:r>
        <w:br w:type="page"/>
      </w:r>
    </w:p>
    <w:p w14:paraId="1EA6A80D" w14:textId="77777777" w:rsidR="00B857DF" w:rsidRPr="00AF31F1" w:rsidRDefault="00B857DF" w:rsidP="00B857DF">
      <w:pPr>
        <w:pStyle w:val="Tabletitle"/>
        <w:spacing w:before="0" w:line="240" w:lineRule="auto"/>
        <w:jc w:val="center"/>
        <w:rPr>
          <w:rFonts w:eastAsia="MS Mincho"/>
          <w:b/>
          <w:noProof/>
          <w:sz w:val="20"/>
          <w:szCs w:val="20"/>
        </w:rPr>
      </w:pPr>
      <w:bookmarkStart w:id="5" w:name="_Toc77953633"/>
      <w:bookmarkStart w:id="6" w:name="_Ref38555740"/>
      <w:r w:rsidRPr="00AF31F1">
        <w:rPr>
          <w:b/>
          <w:sz w:val="20"/>
          <w:szCs w:val="20"/>
        </w:rPr>
        <w:lastRenderedPageBreak/>
        <w:t xml:space="preserve">TABLE </w:t>
      </w:r>
      <w:r w:rsidRPr="00AF31F1">
        <w:rPr>
          <w:b/>
          <w:sz w:val="20"/>
          <w:szCs w:val="20"/>
        </w:rPr>
        <w:fldChar w:fldCharType="begin"/>
      </w:r>
      <w:r w:rsidRPr="00AF31F1">
        <w:rPr>
          <w:b/>
          <w:sz w:val="20"/>
          <w:szCs w:val="20"/>
        </w:rPr>
        <w:instrText xml:space="preserve"> SEQ Table \* ARABIC </w:instrText>
      </w:r>
      <w:r w:rsidRPr="00AF31F1">
        <w:rPr>
          <w:b/>
          <w:sz w:val="20"/>
          <w:szCs w:val="20"/>
        </w:rPr>
        <w:fldChar w:fldCharType="separate"/>
      </w:r>
      <w:r>
        <w:rPr>
          <w:b/>
          <w:noProof/>
          <w:sz w:val="20"/>
          <w:szCs w:val="20"/>
        </w:rPr>
        <w:t>4</w:t>
      </w:r>
      <w:r w:rsidRPr="00AF31F1">
        <w:rPr>
          <w:b/>
          <w:sz w:val="20"/>
          <w:szCs w:val="20"/>
        </w:rPr>
        <w:fldChar w:fldCharType="end"/>
      </w:r>
      <w:bookmarkEnd w:id="6"/>
      <w:r w:rsidRPr="00AF31F1">
        <w:rPr>
          <w:b/>
          <w:sz w:val="20"/>
          <w:szCs w:val="20"/>
        </w:rPr>
        <w:tab/>
      </w:r>
      <w:r w:rsidRPr="00AF31F1">
        <w:rPr>
          <w:rFonts w:eastAsia="MS Mincho"/>
          <w:b/>
          <w:noProof/>
          <w:sz w:val="20"/>
          <w:szCs w:val="20"/>
          <w:lang w:eastAsia="ja-JP"/>
        </w:rPr>
        <w:t xml:space="preserve">Minimum building capacity, </w:t>
      </w:r>
      <m:oMath>
        <m:sSub>
          <m:sSubPr>
            <m:ctrlPr>
              <w:rPr>
                <w:rFonts w:ascii="Cambria Math" w:hAnsi="Cambria Math"/>
                <w:b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im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ds</m:t>
            </m:r>
            <m:r>
              <m:rPr>
                <m:sty m:val="b"/>
              </m:rPr>
              <w:rPr>
                <w:rFonts w:ascii="Cambria Math" w:hAnsi="Cambria Math"/>
                <w:sz w:val="20"/>
                <w:szCs w:val="20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lb</m:t>
            </m:r>
          </m:sub>
        </m:sSub>
      </m:oMath>
      <w:r w:rsidRPr="00AF31F1">
        <w:rPr>
          <w:rFonts w:eastAsia="MS Mincho"/>
          <w:b/>
          <w:noProof/>
          <w:sz w:val="20"/>
          <w:szCs w:val="20"/>
          <w:lang w:eastAsia="ja-JP"/>
        </w:rPr>
        <w:t xml:space="preserve">, for different damage states corresponding to intensity measure as spectral acceleration,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Sa(</m:t>
        </m:r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ogm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</w:rPr>
          <m:t>)</m:t>
        </m:r>
      </m:oMath>
    </w:p>
    <w:p w14:paraId="7A89C892" w14:textId="77777777" w:rsidR="00B857DF" w:rsidRPr="00AF31F1" w:rsidRDefault="00B857DF" w:rsidP="00B857DF">
      <w:pPr>
        <w:spacing w:line="240" w:lineRule="auto"/>
        <w:rPr>
          <w:rFonts w:eastAsia="MS Mincho"/>
          <w:sz w:val="20"/>
        </w:rPr>
      </w:pPr>
    </w:p>
    <w:tbl>
      <w:tblPr>
        <w:tblW w:w="7655" w:type="dxa"/>
        <w:jc w:val="center"/>
        <w:tblLayout w:type="fixed"/>
        <w:tblLook w:val="04A0" w:firstRow="1" w:lastRow="0" w:firstColumn="1" w:lastColumn="0" w:noHBand="0" w:noVBand="1"/>
      </w:tblPr>
      <w:tblGrid>
        <w:gridCol w:w="743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B857DF" w:rsidRPr="00AF31F1" w14:paraId="31670101" w14:textId="77777777" w:rsidTr="00483ACC">
        <w:trPr>
          <w:cantSplit/>
          <w:trHeight w:val="720"/>
          <w:jc w:val="center"/>
        </w:trPr>
        <w:tc>
          <w:tcPr>
            <w:tcW w:w="743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textDirection w:val="btLr"/>
            <w:vAlign w:val="center"/>
          </w:tcPr>
          <w:p w14:paraId="12E07EAE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Building ID</w:t>
            </w:r>
          </w:p>
        </w:tc>
        <w:tc>
          <w:tcPr>
            <w:tcW w:w="3456" w:type="dxa"/>
            <w:gridSpan w:val="4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49689394" w14:textId="77777777" w:rsidR="00B857DF" w:rsidRPr="00AF31F1" w:rsidRDefault="00B857DF" w:rsidP="00483ACC">
            <w:pPr>
              <w:pBdr>
                <w:bottom w:val="single" w:sz="4" w:space="8" w:color="auto"/>
              </w:pBd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n-US"/>
                    </w:rPr>
                    <m:t>im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eastAsia="en-US"/>
                    </w:rPr>
                    <m:t>ds,lb</m:t>
                  </m:r>
                </m:sub>
              </m:sSub>
            </m:oMath>
            <w:r w:rsidRPr="00AF31F1">
              <w:rPr>
                <w:sz w:val="20"/>
                <w:szCs w:val="20"/>
                <w:lang w:eastAsia="en-US"/>
              </w:rPr>
              <w:t xml:space="preserve"> (g)</w:t>
            </w:r>
          </w:p>
        </w:tc>
        <w:tc>
          <w:tcPr>
            <w:tcW w:w="3456" w:type="dxa"/>
            <w:gridSpan w:val="4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4BF281B6" w14:textId="77777777" w:rsidR="00B857DF" w:rsidRPr="00AF31F1" w:rsidRDefault="00B857DF" w:rsidP="00483ACC">
            <w:pPr>
              <w:pBdr>
                <w:bottom w:val="single" w:sz="4" w:space="4" w:color="auto"/>
              </w:pBd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eastAsia="en-US"/>
                      </w:rPr>
                      <m:t>Δ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eastAsia="en-US"/>
                      </w:rPr>
                      <m:t>im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eastAsia="en-US"/>
                      </w:rPr>
                      <m:t>ds,lb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n-US"/>
                          </w:rPr>
                          <m:t>im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n-US"/>
                          </w:rPr>
                          <m:t>ds,lb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n-US"/>
                          </w:rPr>
                          <m:t>ds</m:t>
                        </m:r>
                      </m:sub>
                    </m:sSub>
                  </m:den>
                </m:f>
              </m:oMath>
            </m:oMathPara>
          </w:p>
        </w:tc>
      </w:tr>
      <w:tr w:rsidR="00B857DF" w:rsidRPr="00AF31F1" w14:paraId="39DA23DF" w14:textId="77777777" w:rsidTr="00483ACC">
        <w:trPr>
          <w:cantSplit/>
          <w:trHeight w:val="20"/>
          <w:jc w:val="center"/>
        </w:trPr>
        <w:tc>
          <w:tcPr>
            <w:tcW w:w="743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textDirection w:val="btLr"/>
            <w:vAlign w:val="center"/>
            <w:hideMark/>
          </w:tcPr>
          <w:p w14:paraId="579E4DB1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8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F176055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DS4</w:t>
            </w:r>
          </w:p>
        </w:tc>
        <w:tc>
          <w:tcPr>
            <w:tcW w:w="8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ED77F55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DS3</w:t>
            </w:r>
          </w:p>
        </w:tc>
        <w:tc>
          <w:tcPr>
            <w:tcW w:w="864" w:type="dxa"/>
            <w:tcBorders>
              <w:left w:val="nil"/>
              <w:bottom w:val="single" w:sz="4" w:space="0" w:color="auto"/>
              <w:right w:val="nil"/>
            </w:tcBorders>
          </w:tcPr>
          <w:p w14:paraId="5C3CD3CB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DS2</w:t>
            </w:r>
          </w:p>
        </w:tc>
        <w:tc>
          <w:tcPr>
            <w:tcW w:w="8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495EC96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DS1</w:t>
            </w:r>
          </w:p>
        </w:tc>
        <w:tc>
          <w:tcPr>
            <w:tcW w:w="8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6A2082A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DS4</w:t>
            </w:r>
          </w:p>
        </w:tc>
        <w:tc>
          <w:tcPr>
            <w:tcW w:w="8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1200CA6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DS3</w:t>
            </w:r>
          </w:p>
        </w:tc>
        <w:tc>
          <w:tcPr>
            <w:tcW w:w="864" w:type="dxa"/>
            <w:tcBorders>
              <w:left w:val="nil"/>
              <w:bottom w:val="single" w:sz="4" w:space="0" w:color="auto"/>
              <w:right w:val="nil"/>
            </w:tcBorders>
          </w:tcPr>
          <w:p w14:paraId="35920A88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DS2</w:t>
            </w:r>
          </w:p>
        </w:tc>
        <w:tc>
          <w:tcPr>
            <w:tcW w:w="8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EAACF29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DS1</w:t>
            </w:r>
          </w:p>
        </w:tc>
      </w:tr>
      <w:tr w:rsidR="00B857DF" w:rsidRPr="00AF31F1" w14:paraId="516C2AC0" w14:textId="77777777" w:rsidTr="00483ACC">
        <w:trPr>
          <w:trHeight w:val="317"/>
          <w:jc w:val="center"/>
        </w:trPr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F02E6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2211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EDFB5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0.38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91EC3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0.31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BDF589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0.22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14250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0.04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9E416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0.13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FDE7C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0.46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D70141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0.46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7FC05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0.13</w:t>
            </w:r>
          </w:p>
        </w:tc>
      </w:tr>
      <w:tr w:rsidR="00B857DF" w:rsidRPr="00AF31F1" w14:paraId="4720D929" w14:textId="77777777" w:rsidTr="00483ACC">
        <w:trPr>
          <w:trHeight w:val="317"/>
          <w:jc w:val="center"/>
        </w:trPr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0E6E9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2213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74658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285AC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ED9F3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0.22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BF72D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0.10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64028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80AF6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0.45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93D55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0.45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2C808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0.34</w:t>
            </w:r>
          </w:p>
        </w:tc>
      </w:tr>
      <w:tr w:rsidR="00B857DF" w:rsidRPr="00AF31F1" w14:paraId="7E5D7FA2" w14:textId="77777777" w:rsidTr="00483ACC">
        <w:trPr>
          <w:trHeight w:val="317"/>
          <w:jc w:val="center"/>
        </w:trPr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37D648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2215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246092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0.23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99A7C4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0.18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C5E52A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0.16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F569BB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0.06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E5ECDF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0.21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BCFADB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0.34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F08737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0.34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8012C9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0.19</w:t>
            </w:r>
          </w:p>
        </w:tc>
      </w:tr>
      <w:tr w:rsidR="00B857DF" w:rsidRPr="00AF31F1" w14:paraId="2E4967FE" w14:textId="77777777" w:rsidTr="00483ACC">
        <w:trPr>
          <w:trHeight w:val="317"/>
          <w:jc w:val="center"/>
        </w:trPr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66927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2219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CEE62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0.66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2110C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0.44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4E57C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47DB8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0.10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7D41D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0.19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10EF6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0.35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7D692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0.35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F9A26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0.24</w:t>
            </w:r>
          </w:p>
        </w:tc>
      </w:tr>
      <w:tr w:rsidR="00B857DF" w:rsidRPr="00AF31F1" w14:paraId="6DACCF1B" w14:textId="77777777" w:rsidTr="00483ACC">
        <w:trPr>
          <w:trHeight w:val="317"/>
          <w:jc w:val="center"/>
        </w:trPr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739FD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2221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87A05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0.38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E0D39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0.18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E23C3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0.12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EEACC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0.11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270CC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E1009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9FF84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C210D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0.37</w:t>
            </w:r>
          </w:p>
        </w:tc>
      </w:tr>
      <w:tr w:rsidR="00B857DF" w:rsidRPr="00AF31F1" w14:paraId="4E2D615A" w14:textId="77777777" w:rsidTr="00483ACC">
        <w:trPr>
          <w:trHeight w:val="317"/>
          <w:jc w:val="center"/>
        </w:trPr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92216B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2223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18BAD9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0.27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C4DA6B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0.24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FC0E92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C7A665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0.09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4742BD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0.22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D82287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0.34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B17507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0.34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E35B2C" w14:textId="77777777" w:rsidR="00B857DF" w:rsidRPr="00AF31F1" w:rsidRDefault="00B857DF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0.25</w:t>
            </w:r>
          </w:p>
        </w:tc>
      </w:tr>
    </w:tbl>
    <w:p w14:paraId="3DFCA6A4" w14:textId="77777777" w:rsidR="00B857DF" w:rsidRPr="00AF31F1" w:rsidRDefault="00B857DF" w:rsidP="00B857DF">
      <w:pPr>
        <w:pStyle w:val="Bodytextfirstpara"/>
        <w:ind w:firstLine="0"/>
        <w:jc w:val="left"/>
        <w:rPr>
          <w:sz w:val="18"/>
          <w:szCs w:val="19"/>
        </w:rPr>
      </w:pPr>
      <m:oMath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im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lb</m:t>
            </m:r>
          </m:sub>
        </m:sSub>
      </m:oMath>
      <w:r w:rsidRPr="00AF31F1">
        <w:rPr>
          <w:sz w:val="18"/>
          <w:szCs w:val="19"/>
        </w:rPr>
        <w:t xml:space="preserve">: Lower bound of the building capacity for the damage state </w:t>
      </w:r>
      <m:oMath>
        <m:r>
          <w:rPr>
            <w:rFonts w:ascii="Cambria Math" w:hAnsi="Cambria Math"/>
            <w:sz w:val="18"/>
            <w:szCs w:val="19"/>
          </w:rPr>
          <m:t>ds</m:t>
        </m:r>
      </m:oMath>
      <w:r w:rsidRPr="00AF31F1">
        <w:rPr>
          <w:sz w:val="18"/>
          <w:szCs w:val="19"/>
        </w:rPr>
        <w:t xml:space="preserve">, considering intensity measure </w:t>
      </w:r>
      <m:oMath>
        <m:r>
          <w:rPr>
            <w:rFonts w:ascii="Cambria Math" w:hAnsi="Cambria Math"/>
            <w:sz w:val="18"/>
            <w:szCs w:val="19"/>
          </w:rPr>
          <m:t>IM</m:t>
        </m:r>
      </m:oMath>
      <w:r w:rsidRPr="00AF31F1">
        <w:rPr>
          <w:sz w:val="18"/>
          <w:szCs w:val="19"/>
        </w:rPr>
        <w:t>.</w:t>
      </w:r>
    </w:p>
    <w:p w14:paraId="77A3C78C" w14:textId="2091BF77" w:rsidR="0063469C" w:rsidRPr="00E50B31" w:rsidRDefault="00B857DF" w:rsidP="00B857DF">
      <w:pPr>
        <w:spacing w:line="240" w:lineRule="auto"/>
        <w:rPr>
          <w:b/>
          <w:sz w:val="20"/>
          <w:szCs w:val="20"/>
        </w:rPr>
      </w:pPr>
      <m:oMath>
        <m:r>
          <m:rPr>
            <m:sty m:val="p"/>
          </m:rPr>
          <w:rPr>
            <w:rFonts w:ascii="Cambria Math" w:hAnsi="Cambria Math"/>
            <w:sz w:val="18"/>
            <w:szCs w:val="19"/>
          </w:rPr>
          <m:t>Δ</m:t>
        </m:r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im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lb</m:t>
            </m:r>
          </m:sub>
        </m:sSub>
      </m:oMath>
      <w:r w:rsidRPr="00AF31F1">
        <w:rPr>
          <w:sz w:val="18"/>
          <w:szCs w:val="19"/>
        </w:rPr>
        <w:t xml:space="preserve">: Lower bound capacity normalized by median fragility,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μ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ds,IM</m:t>
            </m:r>
          </m:sub>
        </m:sSub>
      </m:oMath>
      <w:r w:rsidRPr="00AF31F1">
        <w:rPr>
          <w:sz w:val="18"/>
          <w:szCs w:val="19"/>
        </w:rPr>
        <w:t>.</w:t>
      </w:r>
    </w:p>
    <w:p w14:paraId="184E14D8" w14:textId="77777777" w:rsidR="00C371EC" w:rsidRDefault="00C371EC">
      <w:pPr>
        <w:spacing w:line="240" w:lineRule="auto"/>
        <w:rPr>
          <w:sz w:val="20"/>
          <w:szCs w:val="20"/>
        </w:rPr>
      </w:pPr>
    </w:p>
    <w:p w14:paraId="612B42C3" w14:textId="4123DFD0" w:rsidR="00523DF4" w:rsidRDefault="00523DF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64DF705" w14:textId="77777777" w:rsidR="00567A85" w:rsidRPr="00AF31F1" w:rsidRDefault="00567A85" w:rsidP="00567A85">
      <w:pPr>
        <w:pStyle w:val="Tabletitle"/>
        <w:spacing w:before="0" w:line="240" w:lineRule="auto"/>
        <w:jc w:val="center"/>
        <w:rPr>
          <w:rFonts w:eastAsia="MS Mincho"/>
          <w:b/>
          <w:noProof/>
          <w:sz w:val="20"/>
          <w:szCs w:val="20"/>
          <w:lang w:eastAsia="ja-JP"/>
        </w:rPr>
      </w:pPr>
      <w:bookmarkStart w:id="7" w:name="_Ref494918916"/>
      <w:bookmarkEnd w:id="0"/>
      <w:bookmarkEnd w:id="5"/>
      <w:r w:rsidRPr="00AF31F1">
        <w:rPr>
          <w:b/>
          <w:sz w:val="20"/>
          <w:szCs w:val="20"/>
        </w:rPr>
        <w:lastRenderedPageBreak/>
        <w:t xml:space="preserve">TABLE </w:t>
      </w:r>
      <w:r w:rsidRPr="00AF31F1">
        <w:rPr>
          <w:b/>
          <w:sz w:val="20"/>
          <w:szCs w:val="20"/>
        </w:rPr>
        <w:fldChar w:fldCharType="begin"/>
      </w:r>
      <w:r w:rsidRPr="00AF31F1">
        <w:rPr>
          <w:b/>
          <w:sz w:val="20"/>
          <w:szCs w:val="20"/>
        </w:rPr>
        <w:instrText xml:space="preserve"> SEQ Table \* ARABIC </w:instrText>
      </w:r>
      <w:r w:rsidRPr="00AF31F1">
        <w:rPr>
          <w:b/>
          <w:sz w:val="20"/>
          <w:szCs w:val="20"/>
        </w:rPr>
        <w:fldChar w:fldCharType="separate"/>
      </w:r>
      <w:r>
        <w:rPr>
          <w:b/>
          <w:noProof/>
          <w:sz w:val="20"/>
          <w:szCs w:val="20"/>
        </w:rPr>
        <w:t>5</w:t>
      </w:r>
      <w:r w:rsidRPr="00AF31F1">
        <w:rPr>
          <w:b/>
          <w:sz w:val="20"/>
          <w:szCs w:val="20"/>
        </w:rPr>
        <w:fldChar w:fldCharType="end"/>
      </w:r>
      <w:r w:rsidRPr="00AF31F1">
        <w:rPr>
          <w:b/>
          <w:sz w:val="20"/>
          <w:szCs w:val="20"/>
        </w:rPr>
        <w:tab/>
      </w:r>
      <w:r w:rsidRPr="00AF31F1">
        <w:rPr>
          <w:rFonts w:eastAsia="MS Mincho"/>
          <w:b/>
          <w:noProof/>
          <w:sz w:val="20"/>
          <w:szCs w:val="20"/>
          <w:lang w:eastAsia="ja-JP"/>
        </w:rPr>
        <w:t xml:space="preserve">Upper bound of intensity measure, </w:t>
      </w:r>
      <m:oMath>
        <m:r>
          <m:rPr>
            <m:sty m:val="bi"/>
          </m:rPr>
          <w:rPr>
            <w:rFonts w:ascii="Cambria Math" w:eastAsia="MS Mincho" w:hAnsi="Cambria Math"/>
            <w:noProof/>
            <w:sz w:val="20"/>
            <w:szCs w:val="20"/>
            <w:lang w:eastAsia="ja-JP"/>
          </w:rPr>
          <m:t>i</m:t>
        </m:r>
        <m:sSub>
          <m:sSubPr>
            <m:ctrlPr>
              <w:rPr>
                <w:rFonts w:ascii="Cambria Math" w:eastAsia="MS Mincho" w:hAnsi="Cambria Math"/>
                <w:b/>
                <w:i/>
                <w:noProof/>
                <w:sz w:val="20"/>
                <w:szCs w:val="20"/>
                <w:lang w:eastAsia="ja-JP"/>
              </w:rPr>
            </m:ctrlPr>
          </m:sSubPr>
          <m:e>
            <m:r>
              <m:rPr>
                <m:sty m:val="bi"/>
              </m:rPr>
              <w:rPr>
                <w:rFonts w:ascii="Cambria Math" w:eastAsia="MS Mincho" w:hAnsi="Cambria Math" w:cs="Cambria Math"/>
                <w:noProof/>
                <w:sz w:val="20"/>
                <w:szCs w:val="20"/>
                <w:lang w:eastAsia="ja-JP"/>
              </w:rPr>
              <m:t>m</m:t>
            </m:r>
            <m:ctrlPr>
              <w:rPr>
                <w:rFonts w:ascii="Cambria Math" w:eastAsia="MS Mincho" w:hAnsi="Cambria Math" w:cs="Cambria Math"/>
                <w:b/>
                <w:i/>
                <w:noProof/>
                <w:sz w:val="20"/>
                <w:szCs w:val="20"/>
                <w:lang w:eastAsia="ja-JP"/>
              </w:rPr>
            </m:ctrlPr>
          </m:e>
          <m:sub>
            <m:r>
              <m:rPr>
                <m:sty m:val="bi"/>
              </m:rPr>
              <w:rPr>
                <w:rFonts w:ascii="Cambria Math" w:eastAsia="MS Mincho" w:hAnsi="Cambria Math"/>
                <w:noProof/>
                <w:sz w:val="20"/>
                <w:szCs w:val="20"/>
                <w:lang w:eastAsia="ja-JP"/>
              </w:rPr>
              <m:t>ub</m:t>
            </m:r>
          </m:sub>
        </m:sSub>
      </m:oMath>
      <w:r w:rsidRPr="00AF31F1">
        <w:rPr>
          <w:rFonts w:eastAsia="MS Mincho"/>
          <w:b/>
          <w:noProof/>
          <w:sz w:val="20"/>
          <w:szCs w:val="20"/>
          <w:lang w:eastAsia="ja-JP"/>
        </w:rPr>
        <w:t xml:space="preserve">, corresponding to PGA, </w:t>
      </w:r>
      <m:oMath>
        <m:r>
          <m:rPr>
            <m:sty m:val="bi"/>
          </m:rPr>
          <w:rPr>
            <w:rFonts w:ascii="Cambria Math" w:eastAsia="MS Mincho" w:hAnsi="Cambria Math"/>
            <w:noProof/>
            <w:sz w:val="20"/>
            <w:szCs w:val="20"/>
            <w:lang w:eastAsia="ja-JP"/>
          </w:rPr>
          <m:t>ag</m:t>
        </m:r>
      </m:oMath>
      <w:r w:rsidRPr="00AF31F1">
        <w:rPr>
          <w:rFonts w:eastAsia="MS Mincho"/>
          <w:b/>
          <w:noProof/>
          <w:sz w:val="20"/>
          <w:szCs w:val="20"/>
          <w:lang w:eastAsia="ja-JP"/>
        </w:rPr>
        <w:t xml:space="preserve">, and spectral acceleration,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Sa(</m:t>
        </m:r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ogm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</w:rPr>
          <m:t>)</m:t>
        </m:r>
      </m:oMath>
      <w:r w:rsidRPr="00AF31F1">
        <w:rPr>
          <w:rFonts w:eastAsia="MS Mincho"/>
          <w:b/>
          <w:noProof/>
          <w:sz w:val="20"/>
          <w:szCs w:val="20"/>
          <w:lang w:eastAsia="ja-JP"/>
        </w:rPr>
        <w:t>. Two standard deviation (</w:t>
      </w:r>
      <m:oMath>
        <m:r>
          <m:rPr>
            <m:sty m:val="bi"/>
          </m:rPr>
          <w:rPr>
            <w:rFonts w:ascii="Cambria Math" w:eastAsia="MS Mincho" w:hAnsi="Cambria Math"/>
            <w:noProof/>
            <w:sz w:val="20"/>
            <w:szCs w:val="20"/>
            <w:lang w:eastAsia="ja-JP"/>
          </w:rPr>
          <m:t>+2×σ</m:t>
        </m:r>
      </m:oMath>
      <w:r w:rsidRPr="00AF31F1">
        <w:rPr>
          <w:rFonts w:eastAsia="MS Mincho"/>
          <w:b/>
          <w:noProof/>
          <w:sz w:val="20"/>
          <w:szCs w:val="20"/>
          <w:lang w:eastAsia="ja-JP"/>
        </w:rPr>
        <w:t xml:space="preserve">) above mean from GMPM has been used to calculate upper bounds. Note that </w:t>
      </w:r>
      <m:oMath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ogm</m:t>
            </m:r>
          </m:sub>
        </m:sSub>
      </m:oMath>
      <w:r w:rsidRPr="00AF31F1">
        <w:rPr>
          <w:rFonts w:eastAsia="MS Mincho"/>
          <w:b/>
          <w:noProof/>
          <w:sz w:val="20"/>
          <w:szCs w:val="20"/>
          <w:lang w:eastAsia="ja-JP"/>
        </w:rPr>
        <w:t xml:space="preserve"> changes with building (see Table </w:t>
      </w:r>
      <w:r w:rsidRPr="00AF31F1">
        <w:rPr>
          <w:rFonts w:eastAsia="MS Mincho"/>
          <w:b/>
          <w:noProof/>
          <w:sz w:val="20"/>
          <w:szCs w:val="20"/>
          <w:highlight w:val="yellow"/>
          <w:lang w:eastAsia="ja-JP"/>
        </w:rPr>
        <w:fldChar w:fldCharType="begin"/>
      </w:r>
      <w:r w:rsidRPr="00AF31F1">
        <w:rPr>
          <w:rFonts w:eastAsia="MS Mincho"/>
          <w:b/>
          <w:noProof/>
          <w:sz w:val="20"/>
          <w:szCs w:val="20"/>
          <w:lang w:eastAsia="ja-JP"/>
        </w:rPr>
        <w:instrText xml:space="preserve"> REF _Ref38555747 \# 0 \h </w:instrText>
      </w:r>
      <w:r w:rsidRPr="00AF31F1">
        <w:rPr>
          <w:rFonts w:eastAsia="MS Mincho"/>
          <w:b/>
          <w:noProof/>
          <w:sz w:val="20"/>
          <w:szCs w:val="20"/>
          <w:highlight w:val="yellow"/>
          <w:lang w:eastAsia="ja-JP"/>
        </w:rPr>
        <w:instrText xml:space="preserve"> \* MERGEFORMAT </w:instrText>
      </w:r>
      <w:r w:rsidRPr="00AF31F1">
        <w:rPr>
          <w:rFonts w:eastAsia="MS Mincho"/>
          <w:b/>
          <w:noProof/>
          <w:sz w:val="20"/>
          <w:szCs w:val="20"/>
          <w:highlight w:val="yellow"/>
          <w:lang w:eastAsia="ja-JP"/>
        </w:rPr>
      </w:r>
      <w:r w:rsidRPr="00AF31F1">
        <w:rPr>
          <w:rFonts w:eastAsia="MS Mincho"/>
          <w:b/>
          <w:noProof/>
          <w:sz w:val="20"/>
          <w:szCs w:val="20"/>
          <w:highlight w:val="yellow"/>
          <w:lang w:eastAsia="ja-JP"/>
        </w:rPr>
        <w:fldChar w:fldCharType="separate"/>
      </w:r>
      <w:r w:rsidRPr="00AF31F1">
        <w:rPr>
          <w:b/>
          <w:sz w:val="20"/>
          <w:szCs w:val="20"/>
        </w:rPr>
        <w:t>3</w:t>
      </w:r>
      <w:r w:rsidRPr="00AF31F1">
        <w:rPr>
          <w:rFonts w:eastAsia="MS Mincho"/>
          <w:b/>
          <w:noProof/>
          <w:sz w:val="20"/>
          <w:szCs w:val="20"/>
          <w:highlight w:val="yellow"/>
          <w:lang w:eastAsia="ja-JP"/>
        </w:rPr>
        <w:fldChar w:fldCharType="end"/>
      </w:r>
      <w:r w:rsidRPr="00AF31F1">
        <w:rPr>
          <w:rFonts w:eastAsia="MS Mincho"/>
          <w:b/>
          <w:noProof/>
          <w:sz w:val="20"/>
          <w:szCs w:val="20"/>
          <w:lang w:eastAsia="ja-JP"/>
        </w:rPr>
        <w:t>)</w:t>
      </w:r>
    </w:p>
    <w:p w14:paraId="480A4A51" w14:textId="77777777" w:rsidR="00567A85" w:rsidRPr="00AF31F1" w:rsidRDefault="00567A85" w:rsidP="00567A85">
      <w:pPr>
        <w:spacing w:line="240" w:lineRule="auto"/>
        <w:rPr>
          <w:sz w:val="20"/>
          <w:lang w:eastAsia="ja-JP"/>
        </w:rPr>
      </w:pPr>
    </w:p>
    <w:tbl>
      <w:tblPr>
        <w:tblW w:w="7160" w:type="dxa"/>
        <w:jc w:val="center"/>
        <w:tblLook w:val="04A0" w:firstRow="1" w:lastRow="0" w:firstColumn="1" w:lastColumn="0" w:noHBand="0" w:noVBand="1"/>
      </w:tblPr>
      <w:tblGrid>
        <w:gridCol w:w="1985"/>
        <w:gridCol w:w="1575"/>
        <w:gridCol w:w="1200"/>
        <w:gridCol w:w="1200"/>
        <w:gridCol w:w="1200"/>
      </w:tblGrid>
      <w:tr w:rsidR="00567A85" w:rsidRPr="00AF31F1" w14:paraId="2F1EEAEF" w14:textId="77777777" w:rsidTr="00483ACC">
        <w:trPr>
          <w:trHeight w:val="288"/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1D48D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Seismic Zone</w:t>
            </w:r>
          </w:p>
        </w:tc>
        <w:tc>
          <w:tcPr>
            <w:tcW w:w="1575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3F7DF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  <w:lang w:eastAsia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eastAsia="en-US"/>
                    </w:rPr>
                    <m:t>ub</m:t>
                  </m:r>
                </m:sub>
              </m:sSub>
            </m:oMath>
            <w:r w:rsidRPr="00AF31F1">
              <w:rPr>
                <w:sz w:val="20"/>
                <w:szCs w:val="20"/>
                <w:lang w:eastAsia="en-US"/>
              </w:rPr>
              <w:t xml:space="preserve"> (g)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D8E6E7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Sa(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ogm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ub</m:t>
                  </m:r>
                </m:sub>
              </m:sSub>
            </m:oMath>
            <w:r w:rsidRPr="00AF31F1">
              <w:rPr>
                <w:sz w:val="20"/>
                <w:szCs w:val="20"/>
              </w:rPr>
              <w:t xml:space="preserve"> (g)</w:t>
            </w:r>
          </w:p>
        </w:tc>
      </w:tr>
      <w:tr w:rsidR="00567A85" w:rsidRPr="00AF31F1" w14:paraId="714D80E4" w14:textId="77777777" w:rsidTr="00483ACC">
        <w:trPr>
          <w:trHeight w:val="360"/>
          <w:jc w:val="center"/>
        </w:trPr>
        <w:tc>
          <w:tcPr>
            <w:tcW w:w="1985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27A372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575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B63757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875BFCD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eastAsia="en-US"/>
                      </w:rPr>
                      <m:t>st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eastAsia="en-US"/>
                  </w:rPr>
                  <m:t>=2</m:t>
                </m:r>
              </m:oMath>
            </m:oMathPara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4BE1FC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eastAsia="en-US"/>
                      </w:rPr>
                      <m:t>st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eastAsia="en-US"/>
                  </w:rPr>
                  <m:t>=4</m:t>
                </m:r>
              </m:oMath>
            </m:oMathPara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229311A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eastAsia="en-US"/>
                      </w:rPr>
                      <m:t>st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eastAsia="en-US"/>
                  </w:rPr>
                  <m:t>=7</m:t>
                </m:r>
              </m:oMath>
            </m:oMathPara>
          </w:p>
        </w:tc>
      </w:tr>
      <w:tr w:rsidR="00567A85" w:rsidRPr="00AF31F1" w14:paraId="453DA2A3" w14:textId="77777777" w:rsidTr="00483ACC">
        <w:trPr>
          <w:trHeight w:val="317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6B1D9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Zone-IV (Delhi)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1B7F6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1.37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B21F3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0.77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228FD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0.71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B5737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0.62</w:t>
            </w:r>
          </w:p>
        </w:tc>
      </w:tr>
      <w:tr w:rsidR="00567A85" w:rsidRPr="00AF31F1" w14:paraId="75BBFD63" w14:textId="77777777" w:rsidTr="00483ACC">
        <w:trPr>
          <w:trHeight w:val="317"/>
          <w:jc w:val="center"/>
        </w:trPr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950FE5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Zone-V (Guwahati)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8FA560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1.58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C81DE7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301270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4045A2" w14:textId="77777777" w:rsidR="00567A85" w:rsidRPr="00AF31F1" w:rsidRDefault="00567A85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1.21</w:t>
            </w:r>
          </w:p>
        </w:tc>
      </w:tr>
    </w:tbl>
    <w:p w14:paraId="47F4BF3E" w14:textId="77777777" w:rsidR="00567A85" w:rsidRPr="00AF31F1" w:rsidRDefault="00567A85" w:rsidP="00567A85">
      <w:pPr>
        <w:pStyle w:val="Bodytextfirstpara"/>
        <w:ind w:firstLine="0"/>
        <w:jc w:val="left"/>
        <w:rPr>
          <w:sz w:val="18"/>
          <w:szCs w:val="19"/>
        </w:rPr>
      </w:pPr>
      <m:oMath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im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ub</m:t>
            </m:r>
          </m:sub>
        </m:sSub>
      </m:oMath>
      <w:r w:rsidRPr="00AF31F1">
        <w:rPr>
          <w:sz w:val="18"/>
          <w:szCs w:val="19"/>
        </w:rPr>
        <w:t xml:space="preserve">: Upper bound of the intensity measure </w:t>
      </w:r>
      <m:oMath>
        <m:r>
          <w:rPr>
            <w:rFonts w:ascii="Cambria Math" w:hAnsi="Cambria Math"/>
            <w:sz w:val="18"/>
            <w:szCs w:val="19"/>
          </w:rPr>
          <m:t>IM</m:t>
        </m:r>
      </m:oMath>
      <w:r w:rsidRPr="00AF31F1">
        <w:rPr>
          <w:sz w:val="18"/>
          <w:szCs w:val="19"/>
        </w:rPr>
        <w:t xml:space="preserve"> for the specific location.</w:t>
      </w:r>
    </w:p>
    <w:p w14:paraId="17E00461" w14:textId="1359862B" w:rsidR="00D82315" w:rsidRPr="00E50B31" w:rsidRDefault="00567A85" w:rsidP="00567A85">
      <w:pPr>
        <w:spacing w:line="240" w:lineRule="auto"/>
        <w:rPr>
          <w:b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 w:val="18"/>
                <w:szCs w:val="19"/>
              </w:rPr>
              <m:t>o</m:t>
            </m:r>
            <m:r>
              <w:rPr>
                <w:rFonts w:ascii="Cambria Math" w:hAnsi="Cambria Math"/>
                <w:sz w:val="18"/>
                <w:szCs w:val="19"/>
              </w:rPr>
              <m:t>gm</m:t>
            </m:r>
          </m:sub>
        </m:sSub>
      </m:oMath>
      <w:r w:rsidRPr="00AF31F1">
        <w:rPr>
          <w:sz w:val="18"/>
          <w:szCs w:val="19"/>
        </w:rPr>
        <w:t xml:space="preserve">: Geometric mean of optimal periods of vibration, </w:t>
      </w:r>
      <m:oMath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T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ds</m:t>
            </m:r>
          </m:sub>
        </m:sSub>
      </m:oMath>
      <w:r w:rsidRPr="00AF31F1">
        <w:rPr>
          <w:sz w:val="18"/>
          <w:szCs w:val="19"/>
        </w:rPr>
        <w:t>, corresponding to all four damage states.</w:t>
      </w:r>
    </w:p>
    <w:p w14:paraId="20CCF31A" w14:textId="77777777" w:rsidR="00715B5F" w:rsidRPr="00E50B31" w:rsidRDefault="00715B5F" w:rsidP="00715B5F">
      <w:pPr>
        <w:spacing w:line="240" w:lineRule="auto"/>
        <w:rPr>
          <w:sz w:val="20"/>
          <w:szCs w:val="19"/>
        </w:rPr>
      </w:pPr>
    </w:p>
    <w:p w14:paraId="196A69A2" w14:textId="77777777" w:rsidR="00A230A1" w:rsidRDefault="00A230A1">
      <w:pPr>
        <w:spacing w:line="240" w:lineRule="auto"/>
        <w:rPr>
          <w:b/>
          <w:sz w:val="20"/>
          <w:szCs w:val="20"/>
        </w:rPr>
      </w:pPr>
      <w:bookmarkStart w:id="8" w:name="_Ref38555731"/>
      <w:bookmarkEnd w:id="7"/>
      <w:r>
        <w:rPr>
          <w:b/>
          <w:sz w:val="20"/>
          <w:szCs w:val="20"/>
        </w:rPr>
        <w:br w:type="page"/>
      </w:r>
    </w:p>
    <w:bookmarkEnd w:id="8"/>
    <w:p w14:paraId="47C71354" w14:textId="77777777" w:rsidR="00197580" w:rsidRPr="00E50B31" w:rsidRDefault="00197580" w:rsidP="008973CD">
      <w:pPr>
        <w:pStyle w:val="Newparagraph"/>
        <w:spacing w:line="240" w:lineRule="auto"/>
        <w:ind w:firstLine="0"/>
        <w:rPr>
          <w:sz w:val="20"/>
          <w:szCs w:val="20"/>
        </w:rPr>
      </w:pPr>
    </w:p>
    <w:p w14:paraId="77A2D990" w14:textId="77777777" w:rsidR="001D0D54" w:rsidRPr="00AF31F1" w:rsidRDefault="001D0D54" w:rsidP="001D0D54">
      <w:pPr>
        <w:pStyle w:val="Tabletitle"/>
        <w:spacing w:before="0" w:line="240" w:lineRule="auto"/>
        <w:jc w:val="center"/>
        <w:rPr>
          <w:rFonts w:eastAsia="MS Mincho"/>
          <w:b/>
          <w:sz w:val="20"/>
          <w:szCs w:val="20"/>
          <w:lang w:eastAsia="ja-JP"/>
        </w:rPr>
      </w:pPr>
      <w:bookmarkStart w:id="9" w:name="_Ref38555743"/>
      <w:r w:rsidRPr="00AF31F1">
        <w:rPr>
          <w:b/>
          <w:sz w:val="20"/>
          <w:szCs w:val="20"/>
        </w:rPr>
        <w:t xml:space="preserve">TABLE </w:t>
      </w:r>
      <w:r w:rsidRPr="00AF31F1">
        <w:rPr>
          <w:b/>
          <w:sz w:val="20"/>
          <w:szCs w:val="20"/>
        </w:rPr>
        <w:fldChar w:fldCharType="begin"/>
      </w:r>
      <w:r w:rsidRPr="00AF31F1">
        <w:rPr>
          <w:b/>
          <w:sz w:val="20"/>
          <w:szCs w:val="20"/>
        </w:rPr>
        <w:instrText xml:space="preserve"> SEQ Table \* ARABIC </w:instrText>
      </w:r>
      <w:r w:rsidRPr="00AF31F1">
        <w:rPr>
          <w:b/>
          <w:sz w:val="20"/>
          <w:szCs w:val="20"/>
        </w:rPr>
        <w:fldChar w:fldCharType="separate"/>
      </w:r>
      <w:r>
        <w:rPr>
          <w:b/>
          <w:noProof/>
          <w:sz w:val="20"/>
          <w:szCs w:val="20"/>
        </w:rPr>
        <w:t>6</w:t>
      </w:r>
      <w:r w:rsidRPr="00AF31F1">
        <w:rPr>
          <w:b/>
          <w:sz w:val="20"/>
          <w:szCs w:val="20"/>
        </w:rPr>
        <w:fldChar w:fldCharType="end"/>
      </w:r>
      <w:bookmarkEnd w:id="9"/>
      <w:r w:rsidRPr="00AF31F1">
        <w:rPr>
          <w:b/>
          <w:sz w:val="20"/>
          <w:szCs w:val="20"/>
        </w:rPr>
        <w:tab/>
      </w:r>
      <w:r w:rsidRPr="00AF31F1">
        <w:rPr>
          <w:b/>
          <w:sz w:val="20"/>
          <w:szCs w:val="20"/>
          <w:lang w:eastAsia="en-US"/>
        </w:rPr>
        <w:t xml:space="preserve">Effect of intensity measure bound on seismic risk corresponding to DS4 and DS1 damage states, with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  <w:lang w:eastAsia="en-US"/>
          </w:rPr>
          <m:t>IM</m:t>
        </m:r>
      </m:oMath>
      <w:r w:rsidRPr="00AF31F1">
        <w:rPr>
          <w:b/>
          <w:sz w:val="20"/>
          <w:szCs w:val="20"/>
          <w:lang w:eastAsia="en-US"/>
        </w:rPr>
        <w:t xml:space="preserve"> as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  <w:lang w:eastAsia="en-US"/>
          </w:rPr>
          <m:t>Sa(</m:t>
        </m:r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  <w:lang w:eastAsia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eastAsia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eastAsia="en-US"/>
              </w:rPr>
              <m:t>ogm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  <w:lang w:eastAsia="en-US"/>
          </w:rPr>
          <m:t>)</m:t>
        </m:r>
      </m:oMath>
    </w:p>
    <w:p w14:paraId="3D81646C" w14:textId="77777777" w:rsidR="001D0D54" w:rsidRPr="00AF31F1" w:rsidRDefault="001D0D54" w:rsidP="001D0D54">
      <w:pPr>
        <w:spacing w:line="240" w:lineRule="auto"/>
        <w:rPr>
          <w:rFonts w:eastAsia="MS Mincho"/>
          <w:sz w:val="20"/>
          <w:lang w:eastAsia="ja-JP"/>
        </w:rPr>
      </w:pPr>
    </w:p>
    <w:tbl>
      <w:tblPr>
        <w:tblW w:w="9418" w:type="dxa"/>
        <w:jc w:val="center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993"/>
        <w:gridCol w:w="992"/>
        <w:gridCol w:w="708"/>
        <w:gridCol w:w="709"/>
        <w:gridCol w:w="851"/>
        <w:gridCol w:w="708"/>
        <w:gridCol w:w="677"/>
        <w:gridCol w:w="720"/>
        <w:gridCol w:w="720"/>
        <w:gridCol w:w="720"/>
        <w:gridCol w:w="810"/>
        <w:gridCol w:w="810"/>
      </w:tblGrid>
      <w:tr w:rsidR="001D0D54" w:rsidRPr="00AF31F1" w14:paraId="5ED6A5F0" w14:textId="77777777" w:rsidTr="00483ACC">
        <w:trPr>
          <w:trHeight w:val="360"/>
          <w:jc w:val="center"/>
        </w:trPr>
        <w:tc>
          <w:tcPr>
            <w:tcW w:w="99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F6477F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Seismic Zone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textDirection w:val="btLr"/>
            <w:vAlign w:val="center"/>
          </w:tcPr>
          <w:p w14:paraId="2E2198D2" w14:textId="77777777" w:rsidR="001D0D54" w:rsidRPr="00AF31F1" w:rsidRDefault="001D0D54" w:rsidP="00483ACC">
            <w:pPr>
              <w:spacing w:line="240" w:lineRule="auto"/>
              <w:ind w:right="113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Building ID</w:t>
            </w:r>
          </w:p>
        </w:tc>
        <w:tc>
          <w:tcPr>
            <w:tcW w:w="3653" w:type="dxa"/>
            <w:gridSpan w:val="5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14:paraId="59F08748" w14:textId="77777777" w:rsidR="001D0D54" w:rsidRPr="00AF31F1" w:rsidRDefault="001D0D54" w:rsidP="00483ACC">
            <w:pPr>
              <w:pBdr>
                <w:bottom w:val="single" w:sz="4" w:space="3" w:color="auto"/>
              </w:pBd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  <w:lang w:eastAsia="en-US"/>
                </w:rPr>
                <m:t>ds=</m:t>
              </m:r>
            </m:oMath>
            <w:r w:rsidRPr="00AF31F1">
              <w:rPr>
                <w:sz w:val="20"/>
                <w:szCs w:val="20"/>
                <w:lang w:eastAsia="en-US"/>
              </w:rPr>
              <w:t xml:space="preserve"> DS4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14:paraId="7B82AA92" w14:textId="77777777" w:rsidR="001D0D54" w:rsidRPr="00AF31F1" w:rsidRDefault="001D0D54" w:rsidP="00483ACC">
            <w:pPr>
              <w:pBdr>
                <w:bottom w:val="single" w:sz="4" w:space="3" w:color="auto"/>
              </w:pBd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  <w:lang w:eastAsia="en-US"/>
                </w:rPr>
                <m:t>ds=</m:t>
              </m:r>
            </m:oMath>
            <w:r w:rsidRPr="00AF31F1">
              <w:rPr>
                <w:sz w:val="20"/>
                <w:szCs w:val="20"/>
                <w:lang w:eastAsia="en-US"/>
              </w:rPr>
              <w:t xml:space="preserve"> DS1</w:t>
            </w:r>
          </w:p>
        </w:tc>
      </w:tr>
      <w:tr w:rsidR="001D0D54" w:rsidRPr="00AF31F1" w14:paraId="11A5CE74" w14:textId="77777777" w:rsidTr="00483ACC">
        <w:trPr>
          <w:trHeight w:val="576"/>
          <w:jc w:val="center"/>
        </w:trPr>
        <w:tc>
          <w:tcPr>
            <w:tcW w:w="993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A8CE9D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60B427D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028D27" w14:textId="77777777" w:rsidR="001D0D54" w:rsidRPr="00AF31F1" w:rsidRDefault="001D0D54" w:rsidP="00483ACC">
            <w:pPr>
              <w:spacing w:line="240" w:lineRule="auto"/>
              <w:jc w:val="center"/>
              <w:rPr>
                <w:i/>
                <w:iCs/>
                <w:sz w:val="16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ds,IM,unb</m:t>
                    </m:r>
                  </m:sub>
                </m:sSub>
              </m:oMath>
            </m:oMathPara>
          </w:p>
          <w:p w14:paraId="31EDDF8B" w14:textId="77777777" w:rsidR="001D0D54" w:rsidRPr="00AF31F1" w:rsidRDefault="001D0D54" w:rsidP="00483ACC">
            <w:pPr>
              <w:spacing w:line="240" w:lineRule="auto"/>
              <w:jc w:val="center"/>
              <w:rPr>
                <w:sz w:val="16"/>
                <w:szCs w:val="20"/>
                <w:lang w:eastAsia="en-US"/>
              </w:rPr>
            </w:pPr>
            <w:r w:rsidRPr="00AF31F1">
              <w:rPr>
                <w:iCs/>
                <w:sz w:val="16"/>
                <w:szCs w:val="20"/>
                <w:lang w:eastAsia="en-US"/>
              </w:rPr>
              <w:t>(×10</w:t>
            </w:r>
            <w:r w:rsidRPr="00AF31F1">
              <w:rPr>
                <w:iCs/>
                <w:sz w:val="16"/>
                <w:szCs w:val="20"/>
                <w:vertAlign w:val="superscript"/>
                <w:lang w:eastAsia="en-US"/>
              </w:rPr>
              <w:t>–4</w:t>
            </w:r>
            <w:r w:rsidRPr="00AF31F1">
              <w:rPr>
                <w:iCs/>
                <w:sz w:val="16"/>
                <w:szCs w:val="20"/>
                <w:lang w:eastAsia="en-US"/>
              </w:rPr>
              <w:t>)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A5B130" w14:textId="77777777" w:rsidR="001D0D54" w:rsidRPr="00AF31F1" w:rsidRDefault="001D0D54" w:rsidP="00483ACC">
            <w:pPr>
              <w:spacing w:line="240" w:lineRule="auto"/>
              <w:jc w:val="center"/>
              <w:rPr>
                <w:i/>
                <w:iCs/>
                <w:sz w:val="16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ds,IM,lb</m:t>
                    </m:r>
                  </m:sub>
                </m:sSub>
              </m:oMath>
            </m:oMathPara>
          </w:p>
          <w:p w14:paraId="288B422D" w14:textId="77777777" w:rsidR="001D0D54" w:rsidRPr="00AF31F1" w:rsidRDefault="001D0D54" w:rsidP="00483ACC">
            <w:pPr>
              <w:spacing w:line="240" w:lineRule="auto"/>
              <w:jc w:val="center"/>
              <w:rPr>
                <w:sz w:val="16"/>
                <w:szCs w:val="20"/>
                <w:lang w:eastAsia="en-US"/>
              </w:rPr>
            </w:pPr>
            <w:r w:rsidRPr="00AF31F1">
              <w:rPr>
                <w:iCs/>
                <w:sz w:val="16"/>
                <w:szCs w:val="20"/>
                <w:lang w:eastAsia="en-US"/>
              </w:rPr>
              <w:t>(×10</w:t>
            </w:r>
            <w:r w:rsidRPr="00AF31F1">
              <w:rPr>
                <w:iCs/>
                <w:sz w:val="16"/>
                <w:szCs w:val="20"/>
                <w:vertAlign w:val="superscript"/>
                <w:lang w:eastAsia="en-US"/>
              </w:rPr>
              <w:t>–4</w:t>
            </w:r>
            <w:r w:rsidRPr="00AF31F1">
              <w:rPr>
                <w:iCs/>
                <w:sz w:val="16"/>
                <w:szCs w:val="20"/>
                <w:lang w:eastAsia="en-US"/>
              </w:rPr>
              <w:t>)</w:t>
            </w: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76739F" w14:textId="77777777" w:rsidR="001D0D54" w:rsidRPr="00AF31F1" w:rsidRDefault="001D0D54" w:rsidP="00483ACC">
            <w:pPr>
              <w:spacing w:line="240" w:lineRule="auto"/>
              <w:jc w:val="center"/>
              <w:rPr>
                <w:i/>
                <w:iCs/>
                <w:sz w:val="16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ds,IM,lub</m:t>
                    </m:r>
                  </m:sub>
                </m:sSub>
              </m:oMath>
            </m:oMathPara>
          </w:p>
          <w:p w14:paraId="383E41E0" w14:textId="77777777" w:rsidR="001D0D54" w:rsidRPr="00AF31F1" w:rsidRDefault="001D0D54" w:rsidP="00483ACC">
            <w:pPr>
              <w:spacing w:line="240" w:lineRule="auto"/>
              <w:jc w:val="center"/>
              <w:rPr>
                <w:sz w:val="16"/>
                <w:szCs w:val="20"/>
                <w:lang w:eastAsia="en-US"/>
              </w:rPr>
            </w:pPr>
            <w:r w:rsidRPr="00AF31F1">
              <w:rPr>
                <w:iCs/>
                <w:sz w:val="16"/>
                <w:szCs w:val="20"/>
                <w:lang w:eastAsia="en-US"/>
              </w:rPr>
              <w:t>(×10</w:t>
            </w:r>
            <w:r w:rsidRPr="00AF31F1">
              <w:rPr>
                <w:iCs/>
                <w:sz w:val="16"/>
                <w:szCs w:val="20"/>
                <w:vertAlign w:val="superscript"/>
                <w:lang w:eastAsia="en-US"/>
              </w:rPr>
              <w:t>–4</w:t>
            </w:r>
            <w:r w:rsidRPr="00AF31F1">
              <w:rPr>
                <w:iCs/>
                <w:sz w:val="16"/>
                <w:szCs w:val="20"/>
                <w:lang w:eastAsia="en-US"/>
              </w:rPr>
              <w:t>)</w:t>
            </w:r>
          </w:p>
        </w:tc>
        <w:tc>
          <w:tcPr>
            <w:tcW w:w="70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72012C" w14:textId="77777777" w:rsidR="001D0D54" w:rsidRPr="00AF31F1" w:rsidRDefault="001D0D54" w:rsidP="00483ACC">
            <w:pPr>
              <w:spacing w:line="240" w:lineRule="auto"/>
              <w:jc w:val="center"/>
              <w:rPr>
                <w:i/>
                <w:iCs/>
                <w:sz w:val="16"/>
                <w:szCs w:val="20"/>
                <w:lang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20"/>
                    <w:lang w:eastAsia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ds,IM,lb</m:t>
                    </m:r>
                  </m:sub>
                </m:sSub>
              </m:oMath>
            </m:oMathPara>
          </w:p>
        </w:tc>
        <w:tc>
          <w:tcPr>
            <w:tcW w:w="67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A3CF45" w14:textId="77777777" w:rsidR="001D0D54" w:rsidRPr="00AF31F1" w:rsidRDefault="001D0D54" w:rsidP="00483ACC">
            <w:pPr>
              <w:spacing w:line="240" w:lineRule="auto"/>
              <w:jc w:val="center"/>
              <w:rPr>
                <w:sz w:val="16"/>
                <w:szCs w:val="20"/>
                <w:lang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20"/>
                    <w:lang w:eastAsia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ds,IM,ub</m:t>
                    </m:r>
                  </m:sub>
                </m:sSub>
              </m:oMath>
            </m:oMathPara>
          </w:p>
        </w:tc>
        <w:tc>
          <w:tcPr>
            <w:tcW w:w="72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53858C" w14:textId="77777777" w:rsidR="001D0D54" w:rsidRPr="00AF31F1" w:rsidRDefault="001D0D54" w:rsidP="00483ACC">
            <w:pPr>
              <w:spacing w:line="240" w:lineRule="auto"/>
              <w:jc w:val="center"/>
              <w:rPr>
                <w:i/>
                <w:iCs/>
                <w:sz w:val="16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ds,IM,unb</m:t>
                    </m:r>
                  </m:sub>
                </m:sSub>
              </m:oMath>
            </m:oMathPara>
          </w:p>
          <w:p w14:paraId="5D3732E2" w14:textId="77777777" w:rsidR="001D0D54" w:rsidRPr="00AF31F1" w:rsidRDefault="001D0D54" w:rsidP="00483ACC">
            <w:pPr>
              <w:spacing w:line="240" w:lineRule="auto"/>
              <w:jc w:val="center"/>
              <w:rPr>
                <w:sz w:val="16"/>
                <w:szCs w:val="20"/>
                <w:lang w:eastAsia="en-US"/>
              </w:rPr>
            </w:pPr>
            <w:r w:rsidRPr="00AF31F1">
              <w:rPr>
                <w:iCs/>
                <w:sz w:val="16"/>
                <w:szCs w:val="20"/>
                <w:lang w:eastAsia="en-US"/>
              </w:rPr>
              <w:t>(×10</w:t>
            </w:r>
            <w:r w:rsidRPr="00AF31F1">
              <w:rPr>
                <w:iCs/>
                <w:sz w:val="16"/>
                <w:szCs w:val="20"/>
                <w:vertAlign w:val="superscript"/>
                <w:lang w:eastAsia="en-US"/>
              </w:rPr>
              <w:t>–4</w:t>
            </w:r>
            <w:r w:rsidRPr="00AF31F1">
              <w:rPr>
                <w:iCs/>
                <w:sz w:val="16"/>
                <w:szCs w:val="20"/>
                <w:lang w:eastAsia="en-US"/>
              </w:rPr>
              <w:t>)</w:t>
            </w:r>
          </w:p>
        </w:tc>
        <w:tc>
          <w:tcPr>
            <w:tcW w:w="72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A7FEF1" w14:textId="77777777" w:rsidR="001D0D54" w:rsidRPr="00AF31F1" w:rsidRDefault="001D0D54" w:rsidP="00483ACC">
            <w:pPr>
              <w:spacing w:line="240" w:lineRule="auto"/>
              <w:jc w:val="center"/>
              <w:rPr>
                <w:i/>
                <w:iCs/>
                <w:sz w:val="16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ds,IM,lb</m:t>
                    </m:r>
                  </m:sub>
                </m:sSub>
              </m:oMath>
            </m:oMathPara>
          </w:p>
          <w:p w14:paraId="2CEC1A2D" w14:textId="77777777" w:rsidR="001D0D54" w:rsidRPr="00AF31F1" w:rsidRDefault="001D0D54" w:rsidP="00483ACC">
            <w:pPr>
              <w:spacing w:line="240" w:lineRule="auto"/>
              <w:jc w:val="center"/>
              <w:rPr>
                <w:sz w:val="16"/>
                <w:szCs w:val="20"/>
                <w:lang w:eastAsia="en-US"/>
              </w:rPr>
            </w:pPr>
            <w:r w:rsidRPr="00AF31F1">
              <w:rPr>
                <w:iCs/>
                <w:sz w:val="16"/>
                <w:szCs w:val="20"/>
                <w:lang w:eastAsia="en-US"/>
              </w:rPr>
              <w:t>(×10</w:t>
            </w:r>
            <w:r w:rsidRPr="00AF31F1">
              <w:rPr>
                <w:iCs/>
                <w:sz w:val="16"/>
                <w:szCs w:val="20"/>
                <w:vertAlign w:val="superscript"/>
                <w:lang w:eastAsia="en-US"/>
              </w:rPr>
              <w:t>–4</w:t>
            </w:r>
            <w:r w:rsidRPr="00AF31F1">
              <w:rPr>
                <w:iCs/>
                <w:sz w:val="16"/>
                <w:szCs w:val="20"/>
                <w:lang w:eastAsia="en-US"/>
              </w:rPr>
              <w:t>)</w:t>
            </w:r>
          </w:p>
        </w:tc>
        <w:tc>
          <w:tcPr>
            <w:tcW w:w="72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B4F3C8" w14:textId="77777777" w:rsidR="001D0D54" w:rsidRPr="00AF31F1" w:rsidRDefault="001D0D54" w:rsidP="00483ACC">
            <w:pPr>
              <w:spacing w:line="240" w:lineRule="auto"/>
              <w:jc w:val="center"/>
              <w:rPr>
                <w:i/>
                <w:iCs/>
                <w:sz w:val="16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ds,IM,lub</m:t>
                    </m:r>
                  </m:sub>
                </m:sSub>
              </m:oMath>
            </m:oMathPara>
          </w:p>
          <w:p w14:paraId="50F92BC7" w14:textId="77777777" w:rsidR="001D0D54" w:rsidRPr="00AF31F1" w:rsidRDefault="001D0D54" w:rsidP="00483ACC">
            <w:pPr>
              <w:spacing w:line="240" w:lineRule="auto"/>
              <w:jc w:val="center"/>
              <w:rPr>
                <w:sz w:val="16"/>
                <w:szCs w:val="20"/>
                <w:lang w:eastAsia="en-US"/>
              </w:rPr>
            </w:pPr>
            <w:r w:rsidRPr="00AF31F1">
              <w:rPr>
                <w:iCs/>
                <w:sz w:val="16"/>
                <w:szCs w:val="20"/>
                <w:lang w:eastAsia="en-US"/>
              </w:rPr>
              <w:t>(×10</w:t>
            </w:r>
            <w:r w:rsidRPr="00AF31F1">
              <w:rPr>
                <w:iCs/>
                <w:sz w:val="16"/>
                <w:szCs w:val="20"/>
                <w:vertAlign w:val="superscript"/>
                <w:lang w:eastAsia="en-US"/>
              </w:rPr>
              <w:t>–4</w:t>
            </w:r>
            <w:r w:rsidRPr="00AF31F1">
              <w:rPr>
                <w:iCs/>
                <w:sz w:val="16"/>
                <w:szCs w:val="20"/>
                <w:lang w:eastAsia="en-US"/>
              </w:rPr>
              <w:t>)</w:t>
            </w:r>
          </w:p>
        </w:tc>
        <w:tc>
          <w:tcPr>
            <w:tcW w:w="81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14F55" w14:textId="77777777" w:rsidR="001D0D54" w:rsidRPr="00AF31F1" w:rsidRDefault="001D0D54" w:rsidP="00483ACC">
            <w:pPr>
              <w:spacing w:line="240" w:lineRule="auto"/>
              <w:jc w:val="center"/>
              <w:rPr>
                <w:sz w:val="16"/>
                <w:szCs w:val="20"/>
                <w:lang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20"/>
                    <w:lang w:eastAsia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ds,IM,lb</m:t>
                    </m:r>
                  </m:sub>
                </m:sSub>
              </m:oMath>
            </m:oMathPara>
          </w:p>
        </w:tc>
        <w:tc>
          <w:tcPr>
            <w:tcW w:w="81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1D21C7" w14:textId="77777777" w:rsidR="001D0D54" w:rsidRPr="00AF31F1" w:rsidRDefault="001D0D54" w:rsidP="00483ACC">
            <w:pPr>
              <w:spacing w:line="240" w:lineRule="auto"/>
              <w:jc w:val="center"/>
              <w:rPr>
                <w:sz w:val="16"/>
                <w:szCs w:val="20"/>
                <w:lang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20"/>
                    <w:lang w:eastAsia="en-US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6"/>
                        <w:szCs w:val="2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20"/>
                        <w:lang w:eastAsia="en-US"/>
                      </w:rPr>
                      <m:t>ds,IM,ub</m:t>
                    </m:r>
                  </m:sub>
                </m:sSub>
              </m:oMath>
            </m:oMathPara>
          </w:p>
        </w:tc>
      </w:tr>
      <w:tr w:rsidR="001D0D54" w:rsidRPr="00AF31F1" w14:paraId="3941D718" w14:textId="77777777" w:rsidTr="00483ACC">
        <w:trPr>
          <w:trHeight w:val="317"/>
          <w:jc w:val="center"/>
        </w:trPr>
        <w:tc>
          <w:tcPr>
            <w:tcW w:w="993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0EDE5A0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Zone-IV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8EE86A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2211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71AAD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0.77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73576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0.53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AEF2C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0.45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635D7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0.69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C3E31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0.85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AA36A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28.20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BC32B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22.93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B2229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22.93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A5B0F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0.81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411F6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1.00</w:t>
            </w:r>
          </w:p>
        </w:tc>
      </w:tr>
      <w:tr w:rsidR="001D0D54" w:rsidRPr="00AF31F1" w14:paraId="49CD21B3" w14:textId="77777777" w:rsidTr="00483ACC">
        <w:trPr>
          <w:trHeight w:val="317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2DE58D8F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4789F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2213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44527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0.79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DB764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0.64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16971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0.55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70677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0.81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FEB15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0.85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A552E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8.45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2834E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6.27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406A6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6.27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FFACD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0.74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564E9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1.00</w:t>
            </w:r>
          </w:p>
        </w:tc>
      </w:tr>
      <w:tr w:rsidR="001D0D54" w:rsidRPr="00AF31F1" w14:paraId="4901300F" w14:textId="77777777" w:rsidTr="00483ACC">
        <w:trPr>
          <w:trHeight w:val="317"/>
          <w:jc w:val="center"/>
        </w:trPr>
        <w:tc>
          <w:tcPr>
            <w:tcW w:w="993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D92AECF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4932C8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2215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2E1EF7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0.89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66AA53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0.73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A0D54B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0.60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237F5B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0.81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D9A01F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0.82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E0ABD7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13.89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2D2421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10.71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CFFBB3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10.71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F7E9A8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0.77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CB8D87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1.00</w:t>
            </w:r>
          </w:p>
        </w:tc>
      </w:tr>
      <w:tr w:rsidR="001D0D54" w:rsidRPr="00AF31F1" w14:paraId="2B4FA227" w14:textId="77777777" w:rsidTr="00483ACC">
        <w:trPr>
          <w:trHeight w:val="317"/>
          <w:jc w:val="center"/>
        </w:trPr>
        <w:tc>
          <w:tcPr>
            <w:tcW w:w="993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D9D9C3F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Zone-V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FECD6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2219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DA04F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0.67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BFD58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0.30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3028B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0.26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565B7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0.45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BE171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0.87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47C3A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16.66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E7E2E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15.09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BA4FF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15.09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58EE5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0.91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7D33E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1.00</w:t>
            </w:r>
          </w:p>
        </w:tc>
      </w:tr>
      <w:tr w:rsidR="001D0D54" w:rsidRPr="00AF31F1" w14:paraId="5FCB090E" w14:textId="77777777" w:rsidTr="00483ACC">
        <w:trPr>
          <w:trHeight w:val="317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290C8797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A6207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2221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F8CE5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1.01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D0BAD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0.68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5C78F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0.68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59F61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0.68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00B54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0.99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F6D1C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12.26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98B9D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10.20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DC19A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10.20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91A4C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0.83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297EC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1.00</w:t>
            </w:r>
          </w:p>
        </w:tc>
      </w:tr>
      <w:tr w:rsidR="001D0D54" w:rsidRPr="00AF31F1" w14:paraId="46AB9188" w14:textId="77777777" w:rsidTr="00483ACC">
        <w:trPr>
          <w:trHeight w:val="317"/>
          <w:jc w:val="center"/>
        </w:trPr>
        <w:tc>
          <w:tcPr>
            <w:tcW w:w="993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B275381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BB212D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2223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F4A6B8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0.84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ACC5ED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0.65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31C9EC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0.65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1C3EBF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0.78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A00152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0.99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5FA21F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12.54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DB585B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9.66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D94D69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9.66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7B9162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0.77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853E15" w14:textId="77777777" w:rsidR="001D0D54" w:rsidRPr="00AF31F1" w:rsidRDefault="001D0D54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1.00</w:t>
            </w:r>
          </w:p>
        </w:tc>
      </w:tr>
    </w:tbl>
    <w:p w14:paraId="3EFAE972" w14:textId="77777777" w:rsidR="001D0D54" w:rsidRPr="00AF31F1" w:rsidRDefault="001D0D54" w:rsidP="001D0D54">
      <w:pPr>
        <w:spacing w:line="240" w:lineRule="auto"/>
        <w:rPr>
          <w:sz w:val="18"/>
          <w:szCs w:val="19"/>
        </w:rPr>
      </w:pPr>
      <m:oMath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λ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IM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unb</m:t>
            </m:r>
          </m:sub>
        </m:sSub>
      </m:oMath>
      <w:r w:rsidRPr="00AF31F1">
        <w:rPr>
          <w:sz w:val="18"/>
          <w:szCs w:val="19"/>
        </w:rPr>
        <w:t xml:space="preserve">: Seismic risk corresponding to </w:t>
      </w:r>
      <m:oMath>
        <m:r>
          <w:rPr>
            <w:rFonts w:ascii="Cambria Math" w:hAnsi="Cambria Math"/>
            <w:sz w:val="18"/>
            <w:szCs w:val="19"/>
          </w:rPr>
          <m:t>ds</m:t>
        </m:r>
      </m:oMath>
      <w:r w:rsidRPr="00AF31F1">
        <w:rPr>
          <w:sz w:val="18"/>
          <w:szCs w:val="19"/>
        </w:rPr>
        <w:t xml:space="preserve">, with no bound on </w:t>
      </w:r>
      <m:oMath>
        <m:r>
          <w:rPr>
            <w:rFonts w:ascii="Cambria Math" w:hAnsi="Cambria Math"/>
            <w:sz w:val="18"/>
            <w:szCs w:val="19"/>
          </w:rPr>
          <m:t>IM</m:t>
        </m:r>
      </m:oMath>
      <w:r w:rsidRPr="00AF31F1">
        <w:rPr>
          <w:sz w:val="18"/>
          <w:szCs w:val="19"/>
        </w:rPr>
        <w:t xml:space="preserve">, i.e., </w:t>
      </w:r>
      <m:oMath>
        <m:r>
          <w:rPr>
            <w:rFonts w:ascii="Cambria Math" w:hAnsi="Cambria Math"/>
            <w:sz w:val="18"/>
            <w:szCs w:val="19"/>
          </w:rPr>
          <m:t>im</m:t>
        </m:r>
        <m:r>
          <m:rPr>
            <m:sty m:val="p"/>
          </m:rPr>
          <w:rPr>
            <w:rFonts w:ascii="Cambria Math" w:hAnsi="Cambria Math"/>
            <w:sz w:val="18"/>
            <w:szCs w:val="19"/>
          </w:rPr>
          <m:t>∈(0,∞)</m:t>
        </m:r>
      </m:oMath>
      <w:r w:rsidRPr="00AF31F1">
        <w:rPr>
          <w:sz w:val="18"/>
          <w:szCs w:val="19"/>
        </w:rPr>
        <w:t>.</w:t>
      </w:r>
    </w:p>
    <w:p w14:paraId="3ADA887D" w14:textId="77777777" w:rsidR="001D0D54" w:rsidRPr="00AF31F1" w:rsidRDefault="001D0D54" w:rsidP="001D0D54">
      <w:pPr>
        <w:spacing w:line="240" w:lineRule="auto"/>
        <w:rPr>
          <w:sz w:val="18"/>
          <w:szCs w:val="19"/>
        </w:rPr>
      </w:pPr>
      <m:oMath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λ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IM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lb</m:t>
            </m:r>
          </m:sub>
        </m:sSub>
      </m:oMath>
      <w:r w:rsidRPr="00AF31F1">
        <w:rPr>
          <w:sz w:val="18"/>
          <w:szCs w:val="19"/>
        </w:rPr>
        <w:t xml:space="preserve">: Seismic risk corresponding to </w:t>
      </w:r>
      <m:oMath>
        <m:r>
          <w:rPr>
            <w:rFonts w:ascii="Cambria Math" w:hAnsi="Cambria Math"/>
            <w:sz w:val="18"/>
            <w:szCs w:val="19"/>
          </w:rPr>
          <m:t>ds</m:t>
        </m:r>
      </m:oMath>
      <w:r w:rsidRPr="00AF31F1">
        <w:rPr>
          <w:sz w:val="18"/>
          <w:szCs w:val="19"/>
        </w:rPr>
        <w:t xml:space="preserve">, with a lower bound on </w:t>
      </w:r>
      <m:oMath>
        <m:r>
          <w:rPr>
            <w:rFonts w:ascii="Cambria Math" w:hAnsi="Cambria Math"/>
            <w:sz w:val="18"/>
            <w:szCs w:val="19"/>
          </w:rPr>
          <m:t>IM</m:t>
        </m:r>
      </m:oMath>
      <w:r w:rsidRPr="00AF31F1">
        <w:rPr>
          <w:sz w:val="18"/>
          <w:szCs w:val="19"/>
        </w:rPr>
        <w:t xml:space="preserve">, i.e., </w:t>
      </w:r>
      <m:oMath>
        <m:r>
          <w:rPr>
            <w:rFonts w:ascii="Cambria Math" w:hAnsi="Cambria Math"/>
            <w:sz w:val="18"/>
            <w:szCs w:val="19"/>
          </w:rPr>
          <m:t>im</m:t>
        </m:r>
        <m:r>
          <m:rPr>
            <m:sty m:val="p"/>
          </m:rPr>
          <w:rPr>
            <w:rFonts w:ascii="Cambria Math" w:hAnsi="Cambria Math"/>
            <w:sz w:val="18"/>
            <w:szCs w:val="19"/>
          </w:rPr>
          <m:t>∈[</m:t>
        </m:r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im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lb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9"/>
          </w:rPr>
          <m:t>,∞)</m:t>
        </m:r>
      </m:oMath>
      <w:r w:rsidRPr="00AF31F1">
        <w:rPr>
          <w:sz w:val="18"/>
          <w:szCs w:val="19"/>
        </w:rPr>
        <w:t>.</w:t>
      </w:r>
    </w:p>
    <w:p w14:paraId="6CB30796" w14:textId="77777777" w:rsidR="001D0D54" w:rsidRPr="00AF31F1" w:rsidRDefault="001D0D54" w:rsidP="001D0D54">
      <w:pPr>
        <w:spacing w:line="240" w:lineRule="auto"/>
        <w:rPr>
          <w:sz w:val="18"/>
          <w:szCs w:val="19"/>
        </w:rPr>
      </w:pPr>
      <m:oMath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λ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IM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lub</m:t>
            </m:r>
          </m:sub>
        </m:sSub>
      </m:oMath>
      <w:r w:rsidRPr="00AF31F1">
        <w:rPr>
          <w:sz w:val="18"/>
          <w:szCs w:val="19"/>
        </w:rPr>
        <w:t xml:space="preserve">: Seismic risk corresponding to </w:t>
      </w:r>
      <m:oMath>
        <m:r>
          <w:rPr>
            <w:rFonts w:ascii="Cambria Math" w:hAnsi="Cambria Math"/>
            <w:sz w:val="18"/>
            <w:szCs w:val="19"/>
          </w:rPr>
          <m:t>ds</m:t>
        </m:r>
      </m:oMath>
      <w:r w:rsidRPr="00AF31F1">
        <w:rPr>
          <w:sz w:val="18"/>
          <w:szCs w:val="19"/>
        </w:rPr>
        <w:t xml:space="preserve">, with a lower and an upper bound on </w:t>
      </w:r>
      <m:oMath>
        <m:r>
          <w:rPr>
            <w:rFonts w:ascii="Cambria Math" w:hAnsi="Cambria Math"/>
            <w:sz w:val="18"/>
            <w:szCs w:val="19"/>
          </w:rPr>
          <m:t>IM</m:t>
        </m:r>
      </m:oMath>
      <w:r w:rsidRPr="00AF31F1">
        <w:rPr>
          <w:sz w:val="18"/>
          <w:szCs w:val="19"/>
        </w:rPr>
        <w:t xml:space="preserve">, i.e., </w:t>
      </w:r>
      <m:oMath>
        <m:r>
          <w:rPr>
            <w:rFonts w:ascii="Cambria Math" w:hAnsi="Cambria Math"/>
            <w:sz w:val="18"/>
            <w:szCs w:val="19"/>
          </w:rPr>
          <m:t>im</m:t>
        </m:r>
        <m:r>
          <m:rPr>
            <m:sty m:val="p"/>
          </m:rPr>
          <w:rPr>
            <w:rFonts w:ascii="Cambria Math" w:hAnsi="Cambria Math"/>
            <w:sz w:val="18"/>
            <w:szCs w:val="19"/>
          </w:rPr>
          <m:t>∈[</m:t>
        </m:r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im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lb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9"/>
          </w:rPr>
          <m:t>,</m:t>
        </m:r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im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ub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9"/>
          </w:rPr>
          <m:t>]</m:t>
        </m:r>
      </m:oMath>
      <w:r w:rsidRPr="00AF31F1">
        <w:rPr>
          <w:sz w:val="18"/>
          <w:szCs w:val="19"/>
        </w:rPr>
        <w:t>.</w:t>
      </w:r>
    </w:p>
    <w:p w14:paraId="3790F9EE" w14:textId="2B370014" w:rsidR="00DC36F1" w:rsidRDefault="001D0D54" w:rsidP="001D0D54">
      <w:pPr>
        <w:spacing w:line="240" w:lineRule="auto"/>
        <w:rPr>
          <w:b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Δ</m:t>
            </m:r>
            <m:r>
              <w:rPr>
                <w:rFonts w:ascii="Cambria Math" w:hAnsi="Cambria Math"/>
                <w:sz w:val="18"/>
                <w:szCs w:val="19"/>
              </w:rPr>
              <m:t>λ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IM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lb</m:t>
            </m:r>
          </m:sub>
        </m:sSub>
      </m:oMath>
      <w:r w:rsidRPr="00AF31F1">
        <w:rPr>
          <w:sz w:val="18"/>
          <w:szCs w:val="19"/>
        </w:rPr>
        <w:t xml:space="preserve"> and </w:t>
      </w:r>
      <m:oMath>
        <m:sSub>
          <m:sSubPr>
            <m:ctrlPr>
              <w:rPr>
                <w:rFonts w:ascii="Cambria Math" w:hAnsi="Cambria Math"/>
                <w:sz w:val="18"/>
                <w:szCs w:val="19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Δ</m:t>
            </m:r>
            <m:r>
              <w:rPr>
                <w:rFonts w:ascii="Cambria Math" w:hAnsi="Cambria Math"/>
                <w:sz w:val="18"/>
                <w:szCs w:val="19"/>
              </w:rPr>
              <m:t>λ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IM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9"/>
              </w:rPr>
              <m:t>,</m:t>
            </m:r>
            <m:r>
              <w:rPr>
                <w:rFonts w:ascii="Cambria Math" w:hAnsi="Cambria Math"/>
                <w:sz w:val="18"/>
                <w:szCs w:val="19"/>
              </w:rPr>
              <m:t>ub</m:t>
            </m:r>
          </m:sub>
        </m:sSub>
      </m:oMath>
      <w:r w:rsidRPr="00AF31F1">
        <w:rPr>
          <w:sz w:val="18"/>
          <w:szCs w:val="19"/>
        </w:rPr>
        <w:t xml:space="preserve">: Marginal effects of lower and upper bound on </w:t>
      </w:r>
      <m:oMath>
        <m:r>
          <w:rPr>
            <w:rFonts w:ascii="Cambria Math" w:hAnsi="Cambria Math"/>
            <w:sz w:val="18"/>
            <w:szCs w:val="19"/>
          </w:rPr>
          <m:t>IM</m:t>
        </m:r>
      </m:oMath>
      <w:r w:rsidRPr="00AF31F1">
        <w:rPr>
          <w:sz w:val="18"/>
          <w:szCs w:val="19"/>
        </w:rPr>
        <w:t xml:space="preserve">, on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λ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ds,IM</m:t>
            </m:r>
          </m:sub>
        </m:sSub>
      </m:oMath>
      <w:r w:rsidRPr="00AF31F1">
        <w:rPr>
          <w:sz w:val="18"/>
          <w:szCs w:val="19"/>
        </w:rPr>
        <w:t>, respectively.</w:t>
      </w:r>
    </w:p>
    <w:p w14:paraId="25D6D852" w14:textId="77777777" w:rsidR="00423071" w:rsidRDefault="00C5274D">
      <w:pPr>
        <w:spacing w:line="240" w:lineRule="auto"/>
        <w:rPr>
          <w:b/>
          <w:sz w:val="20"/>
          <w:szCs w:val="20"/>
        </w:rPr>
      </w:pPr>
      <w:r w:rsidRPr="00F94538">
        <w:rPr>
          <w:sz w:val="20"/>
          <w:szCs w:val="20"/>
        </w:rPr>
        <w:fldChar w:fldCharType="begin"/>
      </w:r>
      <w:r w:rsidRPr="00F94538">
        <w:rPr>
          <w:sz w:val="20"/>
          <w:szCs w:val="20"/>
        </w:rPr>
        <w:instrText xml:space="preserve"> REF _Ref38555731 \# 0 \h  \* MERGEFORMAT </w:instrText>
      </w:r>
      <w:r w:rsidRPr="00F94538">
        <w:rPr>
          <w:sz w:val="20"/>
          <w:szCs w:val="20"/>
        </w:rPr>
      </w:r>
      <w:r w:rsidRPr="00F94538">
        <w:rPr>
          <w:sz w:val="20"/>
          <w:szCs w:val="20"/>
        </w:rPr>
        <w:fldChar w:fldCharType="separate"/>
      </w:r>
      <w:r w:rsidR="00423071">
        <w:rPr>
          <w:b/>
          <w:sz w:val="20"/>
          <w:szCs w:val="20"/>
        </w:rPr>
        <w:br w:type="page"/>
      </w:r>
    </w:p>
    <w:p w14:paraId="02132140" w14:textId="312F7C27" w:rsidR="00BB05D1" w:rsidRPr="00E50B31" w:rsidRDefault="00C5274D" w:rsidP="008A5A4C">
      <w:pPr>
        <w:spacing w:line="240" w:lineRule="auto"/>
        <w:jc w:val="center"/>
        <w:rPr>
          <w:sz w:val="20"/>
          <w:szCs w:val="20"/>
        </w:rPr>
      </w:pPr>
      <w:r w:rsidRPr="00F94538">
        <w:rPr>
          <w:sz w:val="20"/>
          <w:szCs w:val="20"/>
        </w:rPr>
        <w:lastRenderedPageBreak/>
        <w:fldChar w:fldCharType="end"/>
      </w:r>
    </w:p>
    <w:p w14:paraId="0E7703F2" w14:textId="77777777" w:rsidR="009E39B6" w:rsidRPr="00AF31F1" w:rsidRDefault="009E39B6" w:rsidP="009E39B6">
      <w:pPr>
        <w:pStyle w:val="Tabletitle"/>
        <w:spacing w:before="0" w:line="240" w:lineRule="auto"/>
        <w:jc w:val="center"/>
        <w:rPr>
          <w:b/>
          <w:sz w:val="20"/>
          <w:szCs w:val="20"/>
          <w:lang w:eastAsia="ja-JP"/>
        </w:rPr>
      </w:pPr>
      <w:bookmarkStart w:id="10" w:name="_Ref38555748"/>
      <w:r w:rsidRPr="00AF31F1">
        <w:rPr>
          <w:b/>
          <w:sz w:val="20"/>
          <w:szCs w:val="20"/>
        </w:rPr>
        <w:t xml:space="preserve">TABLE </w:t>
      </w:r>
      <w:r w:rsidRPr="00AF31F1">
        <w:rPr>
          <w:b/>
          <w:sz w:val="20"/>
          <w:szCs w:val="20"/>
        </w:rPr>
        <w:fldChar w:fldCharType="begin"/>
      </w:r>
      <w:r w:rsidRPr="00AF31F1">
        <w:rPr>
          <w:b/>
          <w:sz w:val="20"/>
          <w:szCs w:val="20"/>
        </w:rPr>
        <w:instrText xml:space="preserve"> SEQ Table \* ARABIC </w:instrText>
      </w:r>
      <w:r w:rsidRPr="00AF31F1">
        <w:rPr>
          <w:b/>
          <w:sz w:val="20"/>
          <w:szCs w:val="20"/>
        </w:rPr>
        <w:fldChar w:fldCharType="separate"/>
      </w:r>
      <w:r>
        <w:rPr>
          <w:b/>
          <w:noProof/>
          <w:sz w:val="20"/>
          <w:szCs w:val="20"/>
        </w:rPr>
        <w:t>7</w:t>
      </w:r>
      <w:r w:rsidRPr="00AF31F1">
        <w:rPr>
          <w:b/>
          <w:sz w:val="20"/>
          <w:szCs w:val="20"/>
        </w:rPr>
        <w:fldChar w:fldCharType="end"/>
      </w:r>
      <w:bookmarkEnd w:id="10"/>
      <w:r w:rsidRPr="00AF31F1">
        <w:rPr>
          <w:b/>
          <w:sz w:val="20"/>
          <w:szCs w:val="20"/>
        </w:rPr>
        <w:tab/>
      </w:r>
      <w:r w:rsidRPr="00AF31F1">
        <w:rPr>
          <w:b/>
          <w:sz w:val="20"/>
          <w:szCs w:val="20"/>
          <w:lang w:eastAsia="ja-JP"/>
        </w:rPr>
        <w:t>Seismic performance metrics—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  <w:lang w:eastAsia="ja-JP"/>
          </w:rPr>
          <m:t>EAL</m:t>
        </m:r>
      </m:oMath>
      <w:r w:rsidRPr="00AF31F1">
        <w:rPr>
          <w:b/>
          <w:sz w:val="20"/>
          <w:szCs w:val="20"/>
          <w:lang w:eastAsia="ja-JP"/>
        </w:rPr>
        <w:t xml:space="preserve"> or expected annual loss; </w:t>
      </w:r>
      <m:oMath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  <w:lang w:eastAsia="ja-JP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eastAsia="ja-JP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eastAsia="ja-JP"/>
              </w:rPr>
              <m:t>coll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  <w:lang w:eastAsia="ja-JP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  <w:lang w:eastAsia="ja-JP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eastAsia="ja-JP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eastAsia="ja-JP"/>
              </w:rPr>
              <m:t>DS</m:t>
            </m:r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eastAsia="ja-JP"/>
              </w:rPr>
              <m:t>4</m:t>
            </m:r>
          </m:sub>
        </m:sSub>
      </m:oMath>
      <w:r w:rsidRPr="00AF31F1">
        <w:rPr>
          <w:b/>
          <w:sz w:val="20"/>
          <w:szCs w:val="20"/>
          <w:lang w:eastAsia="ja-JP"/>
        </w:rPr>
        <w:t xml:space="preserve">, collapse risk; and </w:t>
      </w:r>
      <m:oMath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  <w:lang w:eastAsia="ja-JP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eastAsia="ja-JP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eastAsia="ja-JP"/>
              </w:rPr>
              <m:t>op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  <w:lang w:eastAsia="ja-JP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  <w:lang w:eastAsia="ja-JP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eastAsia="ja-JP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eastAsia="ja-JP"/>
              </w:rPr>
              <m:t>DS</m:t>
            </m:r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eastAsia="ja-JP"/>
              </w:rPr>
              <m:t>1</m:t>
            </m:r>
          </m:sub>
        </m:sSub>
      </m:oMath>
      <w:r w:rsidRPr="00AF31F1">
        <w:rPr>
          <w:b/>
          <w:sz w:val="20"/>
          <w:szCs w:val="20"/>
          <w:lang w:eastAsia="ja-JP"/>
        </w:rPr>
        <w:t xml:space="preserve">, loss-of-operationality risk associated with example </w:t>
      </w:r>
      <w:r w:rsidRPr="00AF31F1">
        <w:rPr>
          <w:b/>
          <w:sz w:val="20"/>
          <w:szCs w:val="20"/>
          <w:lang w:eastAsia="en-US"/>
        </w:rPr>
        <w:t>buildings</w:t>
      </w:r>
      <w:r w:rsidRPr="00AF31F1">
        <w:rPr>
          <w:b/>
          <w:sz w:val="20"/>
          <w:szCs w:val="20"/>
          <w:lang w:eastAsia="ja-JP"/>
        </w:rPr>
        <w:t xml:space="preserve"> </w:t>
      </w:r>
    </w:p>
    <w:p w14:paraId="06DF18F5" w14:textId="77777777" w:rsidR="009E39B6" w:rsidRPr="00AF31F1" w:rsidRDefault="009E39B6" w:rsidP="009E39B6">
      <w:pPr>
        <w:spacing w:line="240" w:lineRule="auto"/>
        <w:rPr>
          <w:sz w:val="20"/>
          <w:lang w:eastAsia="ja-JP"/>
        </w:rPr>
      </w:pPr>
    </w:p>
    <w:tbl>
      <w:tblPr>
        <w:tblW w:w="7260" w:type="dxa"/>
        <w:jc w:val="center"/>
        <w:tblLook w:val="04A0" w:firstRow="1" w:lastRow="0" w:firstColumn="1" w:lastColumn="0" w:noHBand="0" w:noVBand="1"/>
      </w:tblPr>
      <w:tblGrid>
        <w:gridCol w:w="1180"/>
        <w:gridCol w:w="1120"/>
        <w:gridCol w:w="740"/>
        <w:gridCol w:w="740"/>
        <w:gridCol w:w="1160"/>
        <w:gridCol w:w="1160"/>
        <w:gridCol w:w="1160"/>
      </w:tblGrid>
      <w:tr w:rsidR="009E39B6" w:rsidRPr="00AF31F1" w14:paraId="6D01E8E3" w14:textId="77777777" w:rsidTr="00483ACC">
        <w:trPr>
          <w:trHeight w:val="432"/>
          <w:jc w:val="center"/>
        </w:trPr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CD31C4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Seismic Zone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FAFFF9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Building ID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3AD025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Zone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04FE95F" w14:textId="77777777" w:rsidR="009E39B6" w:rsidRPr="00AF31F1" w:rsidRDefault="009E39B6" w:rsidP="00483ACC">
            <w:pPr>
              <w:spacing w:line="240" w:lineRule="auto"/>
              <w:jc w:val="center"/>
              <w:rPr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AF31F1">
              <w:rPr>
                <w:i/>
                <w:iCs/>
                <w:sz w:val="20"/>
                <w:szCs w:val="20"/>
                <w:lang w:eastAsia="en-US"/>
              </w:rPr>
              <w:t>N</w:t>
            </w:r>
            <w:r w:rsidRPr="00AF31F1">
              <w:rPr>
                <w:i/>
                <w:iCs/>
                <w:sz w:val="20"/>
                <w:szCs w:val="20"/>
                <w:vertAlign w:val="subscript"/>
                <w:lang w:eastAsia="en-US"/>
              </w:rPr>
              <w:t>st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4B89165" w14:textId="77777777" w:rsidR="009E39B6" w:rsidRPr="00AF31F1" w:rsidRDefault="009E39B6" w:rsidP="00483ACC">
            <w:pPr>
              <w:spacing w:line="240" w:lineRule="auto"/>
              <w:jc w:val="center"/>
              <w:rPr>
                <w:iCs/>
                <w:sz w:val="20"/>
                <w:szCs w:val="20"/>
                <w:lang w:eastAsia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vertAlign w:val="subscript"/>
                    <w:lang w:eastAsia="en-US"/>
                  </w:rPr>
                  <m:t>EAL</m:t>
                </m:r>
              </m:oMath>
            </m:oMathPara>
          </w:p>
          <w:p w14:paraId="07AE85CB" w14:textId="77777777" w:rsidR="009E39B6" w:rsidRPr="00AF31F1" w:rsidRDefault="009E39B6" w:rsidP="00483ACC">
            <w:pPr>
              <w:spacing w:line="240" w:lineRule="auto"/>
              <w:jc w:val="center"/>
              <w:rPr>
                <w:i/>
                <w:iCs/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(×10</w:t>
            </w:r>
            <w:r w:rsidRPr="00AF31F1">
              <w:rPr>
                <w:sz w:val="20"/>
                <w:szCs w:val="20"/>
                <w:vertAlign w:val="superscript"/>
                <w:lang w:eastAsia="en-US"/>
              </w:rPr>
              <w:t>–4</w:t>
            </w:r>
            <w:r w:rsidRPr="00AF31F1">
              <w:rPr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D4F8422" w14:textId="77777777" w:rsidR="009E39B6" w:rsidRPr="00AF31F1" w:rsidRDefault="009E39B6" w:rsidP="00483ACC">
            <w:pPr>
              <w:spacing w:line="240" w:lineRule="auto"/>
              <w:jc w:val="center"/>
              <w:rPr>
                <w:iCs/>
                <w:sz w:val="20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vertAlign w:val="subscript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coll</m:t>
                    </m:r>
                  </m:sub>
                </m:sSub>
              </m:oMath>
            </m:oMathPara>
          </w:p>
          <w:p w14:paraId="7E8CF202" w14:textId="77777777" w:rsidR="009E39B6" w:rsidRPr="00AF31F1" w:rsidRDefault="009E39B6" w:rsidP="00483ACC">
            <w:pPr>
              <w:spacing w:line="240" w:lineRule="auto"/>
              <w:jc w:val="center"/>
              <w:rPr>
                <w:i/>
                <w:iCs/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(×10</w:t>
            </w:r>
            <w:r w:rsidRPr="00AF31F1">
              <w:rPr>
                <w:sz w:val="20"/>
                <w:szCs w:val="20"/>
                <w:vertAlign w:val="superscript"/>
                <w:lang w:eastAsia="en-US"/>
              </w:rPr>
              <w:t>–4</w:t>
            </w:r>
            <w:r w:rsidRPr="00AF31F1">
              <w:rPr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02D2B18" w14:textId="77777777" w:rsidR="009E39B6" w:rsidRPr="00AF31F1" w:rsidRDefault="009E39B6" w:rsidP="00483ACC">
            <w:pPr>
              <w:spacing w:line="240" w:lineRule="auto"/>
              <w:jc w:val="center"/>
              <w:rPr>
                <w:iCs/>
                <w:sz w:val="20"/>
                <w:szCs w:val="20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vertAlign w:val="subscript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vertAlign w:val="subscript"/>
                        <w:lang w:eastAsia="en-US"/>
                      </w:rPr>
                      <m:t>op</m:t>
                    </m:r>
                  </m:sub>
                </m:sSub>
              </m:oMath>
            </m:oMathPara>
          </w:p>
          <w:p w14:paraId="5FDAEEA4" w14:textId="77777777" w:rsidR="009E39B6" w:rsidRPr="00AF31F1" w:rsidRDefault="009E39B6" w:rsidP="00483ACC">
            <w:pPr>
              <w:spacing w:line="240" w:lineRule="auto"/>
              <w:jc w:val="center"/>
              <w:rPr>
                <w:i/>
                <w:iCs/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(×10</w:t>
            </w:r>
            <w:r w:rsidRPr="00AF31F1">
              <w:rPr>
                <w:sz w:val="20"/>
                <w:szCs w:val="20"/>
                <w:vertAlign w:val="superscript"/>
                <w:lang w:eastAsia="en-US"/>
              </w:rPr>
              <w:t>–4</w:t>
            </w:r>
            <w:r w:rsidRPr="00AF31F1">
              <w:rPr>
                <w:sz w:val="20"/>
                <w:szCs w:val="20"/>
                <w:lang w:eastAsia="en-US"/>
              </w:rPr>
              <w:t>)</w:t>
            </w:r>
          </w:p>
        </w:tc>
      </w:tr>
      <w:tr w:rsidR="009E39B6" w:rsidRPr="00AF31F1" w14:paraId="1B0A4E42" w14:textId="77777777" w:rsidTr="00483ACC">
        <w:trPr>
          <w:trHeight w:val="302"/>
          <w:jc w:val="center"/>
        </w:trPr>
        <w:tc>
          <w:tcPr>
            <w:tcW w:w="11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D50367C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Zone-IV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73427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2211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86E73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IV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1E0AE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5682C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3.0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A4E94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56180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22.9</w:t>
            </w:r>
          </w:p>
        </w:tc>
      </w:tr>
      <w:tr w:rsidR="009E39B6" w:rsidRPr="00AF31F1" w14:paraId="116F9A15" w14:textId="77777777" w:rsidTr="00483ACC">
        <w:trPr>
          <w:trHeight w:val="302"/>
          <w:jc w:val="center"/>
        </w:trPr>
        <w:tc>
          <w:tcPr>
            <w:tcW w:w="11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68FCE2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A722C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2213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AD66E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IV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108A2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5246A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2D01F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71864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6.3</w:t>
            </w:r>
          </w:p>
        </w:tc>
      </w:tr>
      <w:tr w:rsidR="009E39B6" w:rsidRPr="00AF31F1" w14:paraId="3EF0C6B9" w14:textId="77777777" w:rsidTr="00483ACC">
        <w:trPr>
          <w:trHeight w:val="302"/>
          <w:jc w:val="center"/>
        </w:trPr>
        <w:tc>
          <w:tcPr>
            <w:tcW w:w="11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176E4BC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31B040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2215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436AAF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IV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607BF0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7F8126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8A7C46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CE71CE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10.7</w:t>
            </w:r>
          </w:p>
        </w:tc>
      </w:tr>
      <w:tr w:rsidR="009E39B6" w:rsidRPr="00AF31F1" w14:paraId="2B7A9F65" w14:textId="77777777" w:rsidTr="00483ACC">
        <w:trPr>
          <w:trHeight w:val="302"/>
          <w:jc w:val="center"/>
        </w:trPr>
        <w:tc>
          <w:tcPr>
            <w:tcW w:w="11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6048DB6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Zone-V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D452C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2219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3A2D1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V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A131B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BAADB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2.8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6684E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C3C85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15.1</w:t>
            </w:r>
          </w:p>
        </w:tc>
      </w:tr>
      <w:tr w:rsidR="009E39B6" w:rsidRPr="00AF31F1" w14:paraId="1E8A042E" w14:textId="77777777" w:rsidTr="00483ACC">
        <w:trPr>
          <w:trHeight w:val="302"/>
          <w:jc w:val="center"/>
        </w:trPr>
        <w:tc>
          <w:tcPr>
            <w:tcW w:w="11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41C0E2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153C0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2221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6C8B0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V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DDCE8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0895E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3.0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2DA3A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ABF4F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10.2</w:t>
            </w:r>
          </w:p>
        </w:tc>
      </w:tr>
      <w:tr w:rsidR="009E39B6" w:rsidRPr="00AF31F1" w14:paraId="1039E38D" w14:textId="77777777" w:rsidTr="00483ACC">
        <w:trPr>
          <w:trHeight w:val="302"/>
          <w:jc w:val="center"/>
        </w:trPr>
        <w:tc>
          <w:tcPr>
            <w:tcW w:w="118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CF2151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3DFAA4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2223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C533BB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V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5E51B7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71CFF1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433122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C0C45C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9.7</w:t>
            </w:r>
          </w:p>
        </w:tc>
      </w:tr>
      <w:tr w:rsidR="009E39B6" w:rsidRPr="00AF31F1" w14:paraId="7AA74A4A" w14:textId="77777777" w:rsidTr="00483ACC">
        <w:trPr>
          <w:trHeight w:val="302"/>
          <w:jc w:val="center"/>
        </w:trPr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DB61CE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43DD8C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97292B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 xml:space="preserve">Average </w:t>
            </w:r>
            <m:oMath>
              <m:r>
                <w:rPr>
                  <w:rFonts w:ascii="Cambria Math" w:hAnsi="Cambria Math"/>
                  <w:sz w:val="20"/>
                  <w:szCs w:val="20"/>
                  <w:lang w:eastAsia="en-US"/>
                </w:rPr>
                <m:t>(μ)⇒</m:t>
              </m:r>
            </m:oMath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12F9EA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2.5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0A4EB1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0.6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79971E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12.5</w:t>
            </w:r>
          </w:p>
        </w:tc>
      </w:tr>
      <w:tr w:rsidR="009E39B6" w:rsidRPr="00AF31F1" w14:paraId="36942B0A" w14:textId="77777777" w:rsidTr="00483ACC">
        <w:trPr>
          <w:trHeight w:val="302"/>
          <w:jc w:val="center"/>
        </w:trPr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ED9E467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81C3670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D611345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  <w:lang w:eastAsia="en-US"/>
                  </w:rPr>
                  <m:t>(μ+1⋅σ)⇒</m:t>
                </m:r>
              </m:oMath>
            </m:oMathPara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2D1AD4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D6B0BE8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0.7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EB4BBC4" w14:textId="77777777" w:rsidR="009E39B6" w:rsidRPr="00AF31F1" w:rsidRDefault="009E39B6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18.3</w:t>
            </w:r>
          </w:p>
        </w:tc>
      </w:tr>
    </w:tbl>
    <w:p w14:paraId="3A349040" w14:textId="6E5CEFA1" w:rsidR="00260D92" w:rsidRPr="00523DF4" w:rsidRDefault="00260D92" w:rsidP="00C37CD6">
      <w:pPr>
        <w:spacing w:line="240" w:lineRule="auto"/>
        <w:rPr>
          <w:b/>
          <w:sz w:val="20"/>
          <w:szCs w:val="20"/>
        </w:rPr>
      </w:pPr>
    </w:p>
    <w:p w14:paraId="464A64A5" w14:textId="0C6D1319" w:rsidR="00F344D6" w:rsidRDefault="00F344D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3401837" w14:textId="77777777" w:rsidR="002F1A08" w:rsidRPr="00AF31F1" w:rsidRDefault="002F1A08" w:rsidP="002F1A08">
      <w:pPr>
        <w:spacing w:line="240" w:lineRule="auto"/>
        <w:jc w:val="center"/>
        <w:rPr>
          <w:b/>
          <w:iCs/>
          <w:sz w:val="20"/>
          <w:szCs w:val="20"/>
          <w:vertAlign w:val="subscript"/>
          <w:lang w:eastAsia="en-US"/>
        </w:rPr>
      </w:pPr>
      <w:bookmarkStart w:id="11" w:name="_Ref43746696"/>
      <w:bookmarkStart w:id="12" w:name="_Ref43755645"/>
      <w:r w:rsidRPr="00AF31F1">
        <w:rPr>
          <w:b/>
          <w:sz w:val="20"/>
          <w:szCs w:val="20"/>
        </w:rPr>
        <w:lastRenderedPageBreak/>
        <w:t xml:space="preserve">TABLE </w:t>
      </w:r>
      <w:r w:rsidRPr="00AF31F1">
        <w:rPr>
          <w:b/>
          <w:sz w:val="20"/>
          <w:szCs w:val="20"/>
        </w:rPr>
        <w:fldChar w:fldCharType="begin"/>
      </w:r>
      <w:r w:rsidRPr="00AF31F1">
        <w:rPr>
          <w:b/>
          <w:sz w:val="20"/>
          <w:szCs w:val="20"/>
        </w:rPr>
        <w:instrText xml:space="preserve"> SEQ Table \* ARABIC </w:instrText>
      </w:r>
      <w:r w:rsidRPr="00AF31F1">
        <w:rPr>
          <w:b/>
          <w:sz w:val="20"/>
          <w:szCs w:val="20"/>
        </w:rPr>
        <w:fldChar w:fldCharType="separate"/>
      </w:r>
      <w:r>
        <w:rPr>
          <w:b/>
          <w:noProof/>
          <w:sz w:val="20"/>
          <w:szCs w:val="20"/>
        </w:rPr>
        <w:t>8</w:t>
      </w:r>
      <w:r w:rsidRPr="00AF31F1">
        <w:rPr>
          <w:b/>
          <w:sz w:val="20"/>
          <w:szCs w:val="20"/>
        </w:rPr>
        <w:fldChar w:fldCharType="end"/>
      </w:r>
      <w:bookmarkEnd w:id="11"/>
      <w:bookmarkEnd w:id="12"/>
      <w:r w:rsidRPr="00AF31F1">
        <w:rPr>
          <w:b/>
          <w:sz w:val="20"/>
          <w:szCs w:val="20"/>
        </w:rPr>
        <w:tab/>
      </w:r>
      <w:r w:rsidRPr="00AF31F1">
        <w:rPr>
          <w:b/>
          <w:sz w:val="20"/>
          <w:szCs w:val="20"/>
          <w:lang w:eastAsia="ja-JP"/>
        </w:rPr>
        <w:t xml:space="preserve">Risk-targeted safety factors (RTSF) and </w:t>
      </w:r>
      <w:r w:rsidRPr="00AF31F1">
        <w:rPr>
          <w:b/>
          <w:sz w:val="20"/>
          <w:szCs w:val="20"/>
          <w:lang w:eastAsia="en-US"/>
        </w:rPr>
        <w:t>adjusted</w:t>
      </w:r>
      <w:r w:rsidRPr="00AF31F1">
        <w:rPr>
          <w:b/>
          <w:sz w:val="20"/>
          <w:szCs w:val="20"/>
          <w:lang w:eastAsia="ja-JP"/>
        </w:rPr>
        <w:t xml:space="preserve"> RTSF for risk spaces targeting collapse, </w:t>
      </w:r>
      <m:oMath>
        <m:sSub>
          <m:sSubPr>
            <m:ctrlPr>
              <w:rPr>
                <w:rFonts w:ascii="Cambria Math" w:hAnsi="Cambria Math"/>
                <w:b/>
                <w:i/>
                <w:iCs/>
                <w:sz w:val="20"/>
                <w:szCs w:val="20"/>
                <w:vertAlign w:val="subscript"/>
                <w:lang w:eastAsia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vertAlign w:val="subscript"/>
                <w:lang w:eastAsia="en-US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vertAlign w:val="subscript"/>
                <w:lang w:eastAsia="en-US"/>
              </w:rPr>
              <m:t>coll</m:t>
            </m:r>
          </m:sub>
        </m:sSub>
      </m:oMath>
    </w:p>
    <w:p w14:paraId="5CEDE65F" w14:textId="77777777" w:rsidR="002F1A08" w:rsidRPr="00AF31F1" w:rsidRDefault="002F1A08" w:rsidP="002F1A08">
      <w:pPr>
        <w:spacing w:line="240" w:lineRule="auto"/>
        <w:jc w:val="center"/>
        <w:rPr>
          <w:b/>
          <w:iCs/>
          <w:sz w:val="20"/>
          <w:szCs w:val="20"/>
          <w:lang w:eastAsia="en-US"/>
        </w:rPr>
      </w:pPr>
    </w:p>
    <w:tbl>
      <w:tblPr>
        <w:tblW w:w="924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"/>
        <w:gridCol w:w="1012"/>
        <w:gridCol w:w="618"/>
        <w:gridCol w:w="498"/>
        <w:gridCol w:w="641"/>
        <w:gridCol w:w="771"/>
        <w:gridCol w:w="903"/>
        <w:gridCol w:w="788"/>
        <w:gridCol w:w="635"/>
        <w:gridCol w:w="771"/>
        <w:gridCol w:w="882"/>
        <w:gridCol w:w="771"/>
      </w:tblGrid>
      <w:tr w:rsidR="002F1A08" w:rsidRPr="00AF31F1" w14:paraId="171D7F7B" w14:textId="77777777" w:rsidTr="00483ACC">
        <w:trPr>
          <w:trHeight w:val="259"/>
          <w:jc w:val="center"/>
        </w:trPr>
        <w:tc>
          <w:tcPr>
            <w:tcW w:w="941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14:paraId="2DABB609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Seismic Zone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2F7343D9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Building</w:t>
            </w:r>
          </w:p>
          <w:p w14:paraId="73FEA7BB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ID</w:t>
            </w:r>
          </w:p>
        </w:tc>
        <w:tc>
          <w:tcPr>
            <w:tcW w:w="602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0B75B137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Zone</w:t>
            </w:r>
          </w:p>
        </w:tc>
        <w:tc>
          <w:tcPr>
            <w:tcW w:w="482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3D1C3D42" w14:textId="77777777" w:rsidR="002F1A08" w:rsidRPr="00AF31F1" w:rsidRDefault="002F1A08" w:rsidP="00483ACC">
            <w:pPr>
              <w:spacing w:line="240" w:lineRule="auto"/>
              <w:jc w:val="center"/>
              <w:rPr>
                <w:i/>
                <w:iCs/>
                <w:sz w:val="18"/>
                <w:szCs w:val="18"/>
                <w:lang w:eastAsia="en-US"/>
              </w:rPr>
            </w:pPr>
            <w:proofErr w:type="spellStart"/>
            <w:r w:rsidRPr="00AF31F1">
              <w:rPr>
                <w:i/>
                <w:iCs/>
                <w:sz w:val="18"/>
                <w:szCs w:val="18"/>
                <w:lang w:eastAsia="en-US"/>
              </w:rPr>
              <w:t>N</w:t>
            </w:r>
            <w:r w:rsidRPr="00AF31F1">
              <w:rPr>
                <w:i/>
                <w:iCs/>
                <w:sz w:val="18"/>
                <w:szCs w:val="18"/>
                <w:vertAlign w:val="subscript"/>
                <w:lang w:eastAsia="en-US"/>
              </w:rPr>
              <w:t>st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</w:tcPr>
          <w:p w14:paraId="7F66E23E" w14:textId="77777777" w:rsidR="002F1A08" w:rsidRPr="00AF31F1" w:rsidRDefault="002F1A08" w:rsidP="00483ACC">
            <w:pPr>
              <w:spacing w:line="240" w:lineRule="auto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coll</m:t>
                    </m:r>
                  </m:sub>
                </m:sSub>
              </m:oMath>
            </m:oMathPara>
          </w:p>
          <w:p w14:paraId="2902597D" w14:textId="77777777" w:rsidR="002F1A08" w:rsidRPr="00AF31F1" w:rsidRDefault="002F1A08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(×10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  <w:r w:rsidRPr="00AF31F1">
              <w:rPr>
                <w:bCs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A2FD8B7" w14:textId="77777777" w:rsidR="002F1A08" w:rsidRPr="00AF31F1" w:rsidRDefault="002F1A08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χ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899C92E" w14:textId="77777777" w:rsidR="002F1A08" w:rsidRPr="00AF31F1" w:rsidRDefault="002F1A08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ζ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ag,475</m:t>
                    </m:r>
                  </m:sub>
                </m:sSub>
              </m:oMath>
            </m:oMathPara>
          </w:p>
        </w:tc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EC7EEB6" w14:textId="77777777" w:rsidR="002F1A08" w:rsidRPr="00AF31F1" w:rsidRDefault="002F1A08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γ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R</m:t>
                    </m:r>
                  </m:sub>
                </m:sSub>
              </m:oMath>
            </m:oMathPara>
          </w:p>
        </w:tc>
      </w:tr>
      <w:tr w:rsidR="002F1A08" w:rsidRPr="00AF31F1" w14:paraId="415304C6" w14:textId="77777777" w:rsidTr="00483ACC">
        <w:trPr>
          <w:trHeight w:val="519"/>
          <w:jc w:val="center"/>
        </w:trPr>
        <w:tc>
          <w:tcPr>
            <w:tcW w:w="941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1B05079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996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0C140A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602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69948F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482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74EC05" w14:textId="77777777" w:rsidR="002F1A08" w:rsidRPr="00AF31F1" w:rsidRDefault="002F1A08" w:rsidP="00483ACC">
            <w:pPr>
              <w:spacing w:line="240" w:lineRule="auto"/>
              <w:jc w:val="center"/>
              <w:rPr>
                <w:i/>
                <w:iCs/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78F4CE4" w14:textId="77777777" w:rsidR="002F1A08" w:rsidRPr="00AF31F1" w:rsidRDefault="002F1A08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F858ED5" w14:textId="77777777" w:rsidR="002F1A08" w:rsidRPr="00AF31F1" w:rsidRDefault="002F1A08" w:rsidP="00483ACC">
            <w:pPr>
              <w:spacing w:line="240" w:lineRule="auto"/>
              <w:ind w:right="-112"/>
              <w:jc w:val="right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coll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21C57093" w14:textId="77777777" w:rsidR="002F1A08" w:rsidRPr="00AF31F1" w:rsidRDefault="002F1A08" w:rsidP="00483ACC">
            <w:pPr>
              <w:spacing w:line="240" w:lineRule="auto"/>
              <w:jc w:val="right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0.5×10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E7C8029" w14:textId="77777777" w:rsidR="002F1A08" w:rsidRPr="00AF31F1" w:rsidRDefault="002F1A08" w:rsidP="00483ACC">
            <w:pPr>
              <w:spacing w:line="240" w:lineRule="auto"/>
              <w:ind w:right="-112"/>
              <w:jc w:val="right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coll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794D66AE" w14:textId="77777777" w:rsidR="002F1A08" w:rsidRPr="00AF31F1" w:rsidRDefault="002F1A08" w:rsidP="00483ACC">
            <w:pPr>
              <w:spacing w:line="240" w:lineRule="auto"/>
              <w:jc w:val="right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0.25×10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9690D7C" w14:textId="77777777" w:rsidR="002F1A08" w:rsidRPr="00AF31F1" w:rsidRDefault="002F1A08" w:rsidP="00483ACC">
            <w:pPr>
              <w:spacing w:line="240" w:lineRule="auto"/>
              <w:ind w:right="-112"/>
              <w:jc w:val="right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coll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3E3713A8" w14:textId="77777777" w:rsidR="002F1A08" w:rsidRPr="00AF31F1" w:rsidRDefault="002F1A08" w:rsidP="00483ACC">
            <w:pPr>
              <w:spacing w:line="240" w:lineRule="auto"/>
              <w:jc w:val="right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0.1×10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1F9E40E" w14:textId="77777777" w:rsidR="002F1A08" w:rsidRPr="00AF31F1" w:rsidRDefault="002F1A08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AEC6A0" w14:textId="77777777" w:rsidR="002F1A08" w:rsidRPr="00AF31F1" w:rsidRDefault="002F1A08" w:rsidP="00483ACC">
            <w:pPr>
              <w:spacing w:line="240" w:lineRule="auto"/>
              <w:ind w:right="-112"/>
              <w:jc w:val="right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coll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2E06C44A" w14:textId="77777777" w:rsidR="002F1A08" w:rsidRPr="00AF31F1" w:rsidRDefault="002F1A08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0.5×10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4A50E64" w14:textId="77777777" w:rsidR="002F1A08" w:rsidRPr="00AF31F1" w:rsidRDefault="002F1A08" w:rsidP="00483ACC">
            <w:pPr>
              <w:spacing w:line="240" w:lineRule="auto"/>
              <w:ind w:right="-112"/>
              <w:jc w:val="right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coll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5B26056B" w14:textId="77777777" w:rsidR="002F1A08" w:rsidRPr="00AF31F1" w:rsidRDefault="002F1A08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0.25×10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CAAB3B5" w14:textId="77777777" w:rsidR="002F1A08" w:rsidRPr="00AF31F1" w:rsidRDefault="002F1A08" w:rsidP="00483ACC">
            <w:pPr>
              <w:spacing w:line="240" w:lineRule="auto"/>
              <w:ind w:right="-112"/>
              <w:jc w:val="right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coll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1BBD1ECB" w14:textId="77777777" w:rsidR="002F1A08" w:rsidRPr="00AF31F1" w:rsidRDefault="002F1A08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0.1×10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</w:tr>
      <w:tr w:rsidR="002F1A08" w:rsidRPr="00AF31F1" w14:paraId="11638C70" w14:textId="77777777" w:rsidTr="00483ACC">
        <w:trPr>
          <w:trHeight w:val="302"/>
          <w:jc w:val="center"/>
        </w:trPr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EAEE28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7BF4048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F11FC7F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107505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2661556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#7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†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14D59E3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F7E248B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#8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54CC27C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CCDEEA7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#9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349742D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3FAD7B0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#10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9313FA6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2F1A08" w:rsidRPr="00AF31F1" w14:paraId="75F54066" w14:textId="77777777" w:rsidTr="00483ACC">
        <w:trPr>
          <w:trHeight w:val="317"/>
          <w:jc w:val="center"/>
        </w:trPr>
        <w:tc>
          <w:tcPr>
            <w:tcW w:w="941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30F62F4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Zone-IV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4024E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2211</w:t>
            </w:r>
          </w:p>
        </w:tc>
        <w:tc>
          <w:tcPr>
            <w:tcW w:w="6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9581B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IV</w:t>
            </w:r>
          </w:p>
        </w:tc>
        <w:tc>
          <w:tcPr>
            <w:tcW w:w="4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5E1B1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11033FE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7784F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1.07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F2ACB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1.75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4D97B25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2.76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6562CA2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1.13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B15CD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0.95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00FE0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1.55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CEDB2E7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2.45</w:t>
            </w:r>
          </w:p>
        </w:tc>
      </w:tr>
      <w:tr w:rsidR="002F1A08" w:rsidRPr="00AF31F1" w14:paraId="1BC78428" w14:textId="77777777" w:rsidTr="00483ACC">
        <w:trPr>
          <w:trHeight w:val="317"/>
          <w:jc w:val="center"/>
        </w:trPr>
        <w:tc>
          <w:tcPr>
            <w:tcW w:w="941" w:type="dxa"/>
            <w:vMerge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5CB48C41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5758E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2213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B7731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IV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86BE4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89FE28A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0.6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2CABC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858DA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3A572C6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D30C5A9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1.13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BB2EB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BC8FF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14AC07F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2.56</w:t>
            </w:r>
          </w:p>
        </w:tc>
      </w:tr>
      <w:tr w:rsidR="002F1A08" w:rsidRPr="00AF31F1" w14:paraId="7903539B" w14:textId="77777777" w:rsidTr="00483ACC">
        <w:trPr>
          <w:trHeight w:val="317"/>
          <w:jc w:val="center"/>
        </w:trPr>
        <w:tc>
          <w:tcPr>
            <w:tcW w:w="941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025B8F7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35ABAE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2215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0804C8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IV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AC4CF0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07CC3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0.7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8F1C22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370F47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20934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3.23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81E2E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1.13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EAA226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5B8B08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19C3B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2.87</w:t>
            </w:r>
          </w:p>
        </w:tc>
      </w:tr>
      <w:tr w:rsidR="002F1A08" w:rsidRPr="00AF31F1" w14:paraId="37DA408C" w14:textId="77777777" w:rsidTr="00483ACC">
        <w:trPr>
          <w:trHeight w:val="317"/>
          <w:jc w:val="center"/>
        </w:trPr>
        <w:tc>
          <w:tcPr>
            <w:tcW w:w="941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FAB48CA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Zone-V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41B04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2219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D33AE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V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48223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1515016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0.3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A0786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F8DFA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B7671AE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9F41374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1.33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B0AB3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672C2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29D4E87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1.45</w:t>
            </w:r>
          </w:p>
        </w:tc>
      </w:tr>
      <w:tr w:rsidR="002F1A08" w:rsidRPr="00AF31F1" w14:paraId="3C8B4F93" w14:textId="77777777" w:rsidTr="00483ACC">
        <w:trPr>
          <w:trHeight w:val="317"/>
          <w:jc w:val="center"/>
        </w:trPr>
        <w:tc>
          <w:tcPr>
            <w:tcW w:w="941" w:type="dxa"/>
            <w:vMerge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4AEB1AD8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19E18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2221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ADF73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V</w:t>
            </w: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B2BB8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6F9363E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0.7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2C0DE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DBE0C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F008B15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2E46B5D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1.33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7943F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EF6F9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B55903E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1.75</w:t>
            </w:r>
          </w:p>
        </w:tc>
      </w:tr>
      <w:tr w:rsidR="002F1A08" w:rsidRPr="00AF31F1" w14:paraId="182E4DE5" w14:textId="77777777" w:rsidTr="00483ACC">
        <w:trPr>
          <w:trHeight w:val="317"/>
          <w:jc w:val="center"/>
        </w:trPr>
        <w:tc>
          <w:tcPr>
            <w:tcW w:w="941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77884F5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917A93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2223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1855DB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V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A2A785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187E9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0.7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C7D361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0512FE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6838D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173A5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1E35FD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0A1BD3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A63AB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1.64</w:t>
            </w:r>
          </w:p>
        </w:tc>
      </w:tr>
      <w:tr w:rsidR="002F1A08" w:rsidRPr="00AF31F1" w14:paraId="5382606C" w14:textId="77777777" w:rsidTr="00483ACC">
        <w:trPr>
          <w:trHeight w:val="317"/>
          <w:jc w:val="center"/>
        </w:trPr>
        <w:tc>
          <w:tcPr>
            <w:tcW w:w="941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436F1B90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814732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950183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7C8D9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</w:tcPr>
          <w:p w14:paraId="3D90E088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02A7FB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</w:tcPr>
          <w:p w14:paraId="52F33B93" w14:textId="77777777" w:rsidR="002F1A08" w:rsidRPr="00AF31F1" w:rsidRDefault="002F1A08" w:rsidP="00483A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  <w:lang w:eastAsia="en-US"/>
              </w:rPr>
              <w:t xml:space="preserve">Coefficient of variation </w:t>
            </w:r>
            <m:oMath>
              <m:r>
                <w:rPr>
                  <w:rFonts w:ascii="Cambria Math" w:hAnsi="Cambria Math"/>
                  <w:sz w:val="18"/>
                  <w:szCs w:val="18"/>
                  <w:lang w:eastAsia="en-US"/>
                </w:rPr>
                <m:t>⇒</m:t>
              </m:r>
            </m:oMath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4145C0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1DBE4D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</w:tcPr>
          <w:p w14:paraId="1F1A6ADD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0.27</w:t>
            </w:r>
          </w:p>
        </w:tc>
      </w:tr>
      <w:tr w:rsidR="002F1A08" w:rsidRPr="00AF31F1" w14:paraId="56272627" w14:textId="77777777" w:rsidTr="00483ACC">
        <w:trPr>
          <w:trHeight w:val="317"/>
          <w:jc w:val="center"/>
        </w:trPr>
        <w:tc>
          <w:tcPr>
            <w:tcW w:w="9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B9FBA8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8F82F81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44328AE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F7C5342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F92DFB9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09D8064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5536169" w14:textId="77777777" w:rsidR="002F1A08" w:rsidRPr="00AF31F1" w:rsidRDefault="002F1A08" w:rsidP="00483A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  <w:lang w:eastAsia="en-US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  <w:lang w:eastAsia="en-US"/>
                </w:rPr>
                <m:t>(μ+1⋅σ)⇒</m:t>
              </m:r>
            </m:oMath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ACCADE5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937FF3C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44780DB" w14:textId="77777777" w:rsidR="002F1A08" w:rsidRPr="00AF31F1" w:rsidRDefault="002F1A08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2.7</w:t>
            </w:r>
          </w:p>
        </w:tc>
      </w:tr>
    </w:tbl>
    <w:p w14:paraId="36EF82C8" w14:textId="77777777" w:rsidR="002F1A08" w:rsidRPr="00AF31F1" w:rsidRDefault="002F1A08" w:rsidP="002F1A08">
      <w:pPr>
        <w:spacing w:line="240" w:lineRule="auto"/>
        <w:rPr>
          <w:sz w:val="18"/>
          <w:szCs w:val="19"/>
          <w:lang w:eastAsia="ja-JP"/>
        </w:rPr>
      </w:pPr>
      <w:r w:rsidRPr="00AF31F1">
        <w:rPr>
          <w:sz w:val="18"/>
          <w:szCs w:val="19"/>
          <w:vertAlign w:val="superscript"/>
          <w:lang w:eastAsia="ja-JP"/>
        </w:rPr>
        <w:t>†</w:t>
      </w:r>
      <w:r w:rsidRPr="00AF31F1">
        <w:rPr>
          <w:sz w:val="18"/>
          <w:szCs w:val="19"/>
          <w:lang w:eastAsia="ja-JP"/>
        </w:rPr>
        <w:t xml:space="preserve"> Refers to the step number of the proposed framework.</w:t>
      </w:r>
    </w:p>
    <w:p w14:paraId="1D78F99E" w14:textId="77777777" w:rsidR="002F1A08" w:rsidRPr="00AF31F1" w:rsidRDefault="002F1A08" w:rsidP="002F1A08">
      <w:pPr>
        <w:spacing w:line="240" w:lineRule="auto"/>
        <w:rPr>
          <w:sz w:val="18"/>
          <w:szCs w:val="19"/>
          <w:lang w:eastAsia="ja-JP"/>
        </w:rPr>
      </w:pPr>
      <m:oMath>
        <m:sSubSup>
          <m:sSubSupPr>
            <m:ctrlPr>
              <w:rPr>
                <w:rFonts w:ascii="Cambria Math" w:hAnsi="Cambria Math"/>
                <w:i/>
                <w:sz w:val="18"/>
                <w:szCs w:val="19"/>
              </w:rPr>
            </m:ctrlPr>
          </m:sSubSupPr>
          <m:e>
            <m:r>
              <w:rPr>
                <w:rFonts w:ascii="Cambria Math" w:hAnsi="Cambria Math"/>
                <w:sz w:val="18"/>
                <w:szCs w:val="19"/>
              </w:rPr>
              <m:t>λ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pm</m:t>
            </m:r>
          </m:sub>
          <m:sup>
            <m:r>
              <w:rPr>
                <w:rFonts w:ascii="Cambria Math" w:hAnsi="Cambria Math"/>
                <w:sz w:val="18"/>
                <w:szCs w:val="19"/>
              </w:rPr>
              <m:t>*</m:t>
            </m:r>
          </m:sup>
        </m:sSubSup>
      </m:oMath>
      <w:r w:rsidRPr="00AF31F1">
        <w:rPr>
          <w:sz w:val="18"/>
          <w:szCs w:val="19"/>
        </w:rPr>
        <w:t xml:space="preserve">: Target performance metric corresponding to </w:t>
      </w:r>
      <m:oMath>
        <m:r>
          <w:rPr>
            <w:rFonts w:ascii="Cambria Math" w:hAnsi="Cambria Math"/>
            <w:sz w:val="18"/>
            <w:szCs w:val="19"/>
          </w:rPr>
          <m:t>pm</m:t>
        </m:r>
      </m:oMath>
      <w:r w:rsidRPr="00AF31F1">
        <w:rPr>
          <w:sz w:val="18"/>
          <w:szCs w:val="19"/>
        </w:rPr>
        <w:t xml:space="preserve"> in respective target risk space </w:t>
      </w:r>
      <m:oMath>
        <m:r>
          <m:rPr>
            <m:scr m:val="script"/>
          </m:rPr>
          <w:rPr>
            <w:rFonts w:ascii="Cambria Math" w:hAnsi="Cambria Math"/>
            <w:sz w:val="18"/>
            <w:szCs w:val="19"/>
          </w:rPr>
          <m:t>R</m:t>
        </m:r>
      </m:oMath>
      <w:r w:rsidRPr="00AF31F1">
        <w:rPr>
          <w:sz w:val="18"/>
          <w:szCs w:val="19"/>
        </w:rPr>
        <w:t>.</w:t>
      </w:r>
    </w:p>
    <w:p w14:paraId="450CD666" w14:textId="77777777" w:rsidR="002F1A08" w:rsidRPr="00AF31F1" w:rsidRDefault="002F1A08" w:rsidP="002F1A08">
      <w:pPr>
        <w:spacing w:line="240" w:lineRule="auto"/>
        <w:rPr>
          <w:sz w:val="18"/>
          <w:szCs w:val="19"/>
        </w:rPr>
      </w:pPr>
      <m:oMath>
        <m:sSub>
          <m:sSubPr>
            <m:ctrlPr>
              <w:rPr>
                <w:rFonts w:ascii="Cambria Math" w:hAnsi="Cambria Math"/>
                <w:i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χ</m:t>
            </m:r>
          </m:e>
          <m:sub>
            <m:r>
              <m:rPr>
                <m:scr m:val="script"/>
              </m:rPr>
              <w:rPr>
                <w:rFonts w:ascii="Cambria Math" w:hAnsi="Cambria Math"/>
                <w:sz w:val="18"/>
                <w:szCs w:val="19"/>
              </w:rPr>
              <m:t>R</m:t>
            </m:r>
          </m:sub>
        </m:sSub>
      </m:oMath>
      <w:r w:rsidRPr="00AF31F1">
        <w:rPr>
          <w:sz w:val="18"/>
          <w:szCs w:val="19"/>
        </w:rPr>
        <w:t xml:space="preserve">: Risk-targeted safety factor (RTSF) in design-level seismic response coefficient for target risk space </w:t>
      </w:r>
      <m:oMath>
        <m:r>
          <m:rPr>
            <m:scr m:val="script"/>
          </m:rPr>
          <w:rPr>
            <w:rFonts w:ascii="Cambria Math" w:hAnsi="Cambria Math"/>
            <w:sz w:val="18"/>
            <w:szCs w:val="19"/>
          </w:rPr>
          <m:t>R</m:t>
        </m:r>
      </m:oMath>
      <w:r w:rsidRPr="00AF31F1">
        <w:rPr>
          <w:sz w:val="18"/>
          <w:szCs w:val="19"/>
        </w:rPr>
        <w:t>.</w:t>
      </w:r>
    </w:p>
    <w:p w14:paraId="1889E325" w14:textId="77777777" w:rsidR="002F1A08" w:rsidRPr="00AF31F1" w:rsidRDefault="002F1A08" w:rsidP="002F1A08">
      <w:pPr>
        <w:spacing w:line="240" w:lineRule="auto"/>
        <w:rPr>
          <w:sz w:val="18"/>
          <w:szCs w:val="19"/>
        </w:rPr>
      </w:pPr>
      <m:oMath>
        <m:sSub>
          <m:sSubPr>
            <m:ctrlPr>
              <w:rPr>
                <w:rFonts w:ascii="Cambria Math" w:hAnsi="Cambria Math"/>
                <w:i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ζ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IM,Tr</m:t>
            </m:r>
          </m:sub>
        </m:sSub>
      </m:oMath>
      <w:r w:rsidRPr="00AF31F1">
        <w:rPr>
          <w:sz w:val="18"/>
          <w:szCs w:val="19"/>
        </w:rPr>
        <w:t xml:space="preserve">: Hazard adjustment factor, the ratio of PSHA-based to the standard-based value of </w:t>
      </w:r>
      <m:oMath>
        <m:r>
          <w:rPr>
            <w:rFonts w:ascii="Cambria Math" w:hAnsi="Cambria Math"/>
            <w:sz w:val="18"/>
            <w:szCs w:val="19"/>
          </w:rPr>
          <m:t>IM</m:t>
        </m:r>
      </m:oMath>
      <w:r w:rsidRPr="00AF31F1">
        <w:rPr>
          <w:sz w:val="18"/>
          <w:szCs w:val="19"/>
        </w:rPr>
        <w:t xml:space="preserve"> corresponding to a return period </w:t>
      </w:r>
      <m:oMath>
        <m:r>
          <w:rPr>
            <w:rFonts w:ascii="Cambria Math" w:hAnsi="Cambria Math"/>
            <w:sz w:val="18"/>
            <w:szCs w:val="19"/>
          </w:rPr>
          <m:t>Tr</m:t>
        </m:r>
      </m:oMath>
      <w:r w:rsidRPr="00AF31F1">
        <w:rPr>
          <w:sz w:val="18"/>
          <w:szCs w:val="19"/>
        </w:rPr>
        <w:t>.</w:t>
      </w:r>
    </w:p>
    <w:p w14:paraId="4F825DD4" w14:textId="48B20423" w:rsidR="00B634AE" w:rsidRDefault="002F1A08" w:rsidP="002F1A08">
      <w:pPr>
        <w:spacing w:line="240" w:lineRule="auto"/>
        <w:rPr>
          <w:sz w:val="18"/>
          <w:szCs w:val="19"/>
        </w:rPr>
      </w:pPr>
      <m:oMath>
        <m:sSub>
          <m:sSubPr>
            <m:ctrlPr>
              <w:rPr>
                <w:rFonts w:ascii="Cambria Math" w:hAnsi="Cambria Math"/>
                <w:i/>
                <w:sz w:val="18"/>
                <w:szCs w:val="19"/>
              </w:rPr>
            </m:ctrlPr>
          </m:sSubPr>
          <m:e>
            <m:r>
              <w:rPr>
                <w:rFonts w:ascii="Cambria Math" w:hAnsi="Cambria Math"/>
                <w:sz w:val="18"/>
                <w:szCs w:val="19"/>
              </w:rPr>
              <m:t>γ</m:t>
            </m:r>
          </m:e>
          <m:sub>
            <m:r>
              <m:rPr>
                <m:scr m:val="script"/>
              </m:rPr>
              <w:rPr>
                <w:rFonts w:ascii="Cambria Math" w:hAnsi="Cambria Math"/>
                <w:sz w:val="18"/>
                <w:szCs w:val="19"/>
              </w:rPr>
              <m:t>R</m:t>
            </m:r>
          </m:sub>
        </m:sSub>
      </m:oMath>
      <w:r w:rsidRPr="00AF31F1">
        <w:rPr>
          <w:sz w:val="18"/>
          <w:szCs w:val="19"/>
        </w:rPr>
        <w:t xml:space="preserve">: Adjusted RTSF in design-level seismic response coefficient for target risk space </w:t>
      </w:r>
      <m:oMath>
        <m:r>
          <m:rPr>
            <m:scr m:val="script"/>
          </m:rPr>
          <w:rPr>
            <w:rFonts w:ascii="Cambria Math" w:hAnsi="Cambria Math"/>
            <w:sz w:val="18"/>
            <w:szCs w:val="19"/>
          </w:rPr>
          <m:t>R</m:t>
        </m:r>
      </m:oMath>
      <w:r w:rsidRPr="00AF31F1">
        <w:rPr>
          <w:sz w:val="18"/>
          <w:szCs w:val="19"/>
        </w:rPr>
        <w:t>.</w:t>
      </w:r>
    </w:p>
    <w:p w14:paraId="705593E5" w14:textId="77777777" w:rsidR="00B634AE" w:rsidRDefault="00B634AE">
      <w:pPr>
        <w:spacing w:line="240" w:lineRule="auto"/>
        <w:rPr>
          <w:sz w:val="18"/>
          <w:szCs w:val="19"/>
        </w:rPr>
      </w:pPr>
      <w:r>
        <w:rPr>
          <w:sz w:val="18"/>
          <w:szCs w:val="19"/>
        </w:rPr>
        <w:br w:type="page"/>
      </w:r>
    </w:p>
    <w:p w14:paraId="715B269B" w14:textId="77777777" w:rsidR="00B634AE" w:rsidRPr="00AF31F1" w:rsidRDefault="00B634AE" w:rsidP="00B634AE">
      <w:pPr>
        <w:pStyle w:val="Tabletitle"/>
        <w:spacing w:before="0" w:line="240" w:lineRule="auto"/>
        <w:ind w:right="-90"/>
        <w:jc w:val="center"/>
        <w:rPr>
          <w:b/>
          <w:iCs/>
          <w:sz w:val="20"/>
          <w:szCs w:val="20"/>
          <w:vertAlign w:val="subscript"/>
          <w:lang w:eastAsia="en-US"/>
        </w:rPr>
      </w:pPr>
      <w:bookmarkStart w:id="13" w:name="_Ref43746697"/>
      <w:r w:rsidRPr="00AF31F1">
        <w:rPr>
          <w:b/>
          <w:sz w:val="20"/>
          <w:szCs w:val="20"/>
        </w:rPr>
        <w:lastRenderedPageBreak/>
        <w:t xml:space="preserve">TABLE </w:t>
      </w:r>
      <w:r w:rsidRPr="00AF31F1">
        <w:rPr>
          <w:b/>
          <w:sz w:val="20"/>
          <w:szCs w:val="20"/>
        </w:rPr>
        <w:fldChar w:fldCharType="begin"/>
      </w:r>
      <w:r w:rsidRPr="00AF31F1">
        <w:rPr>
          <w:b/>
          <w:sz w:val="20"/>
          <w:szCs w:val="20"/>
        </w:rPr>
        <w:instrText xml:space="preserve"> SEQ Table \* ARABIC </w:instrText>
      </w:r>
      <w:r w:rsidRPr="00AF31F1">
        <w:rPr>
          <w:b/>
          <w:sz w:val="20"/>
          <w:szCs w:val="20"/>
        </w:rPr>
        <w:fldChar w:fldCharType="separate"/>
      </w:r>
      <w:r>
        <w:rPr>
          <w:b/>
          <w:noProof/>
          <w:sz w:val="20"/>
          <w:szCs w:val="20"/>
        </w:rPr>
        <w:t>9</w:t>
      </w:r>
      <w:r w:rsidRPr="00AF31F1">
        <w:rPr>
          <w:b/>
          <w:sz w:val="20"/>
          <w:szCs w:val="20"/>
        </w:rPr>
        <w:fldChar w:fldCharType="end"/>
      </w:r>
      <w:bookmarkEnd w:id="13"/>
      <w:r w:rsidRPr="00AF31F1">
        <w:rPr>
          <w:b/>
          <w:sz w:val="20"/>
          <w:szCs w:val="20"/>
        </w:rPr>
        <w:tab/>
      </w:r>
      <w:r w:rsidRPr="00AF31F1">
        <w:rPr>
          <w:b/>
          <w:sz w:val="20"/>
          <w:szCs w:val="20"/>
          <w:lang w:eastAsia="ja-JP"/>
        </w:rPr>
        <w:t xml:space="preserve">RTSF and adjusted RTSF for risk spaces targeting the loss-of-operationality, </w:t>
      </w:r>
      <m:oMath>
        <m:sSub>
          <m:sSubPr>
            <m:ctrlPr>
              <w:rPr>
                <w:rFonts w:ascii="Cambria Math" w:hAnsi="Cambria Math"/>
                <w:b/>
                <w:i/>
                <w:iCs/>
                <w:sz w:val="20"/>
                <w:szCs w:val="20"/>
                <w:vertAlign w:val="subscript"/>
                <w:lang w:eastAsia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vertAlign w:val="subscript"/>
                <w:lang w:eastAsia="en-US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vertAlign w:val="subscript"/>
                <w:lang w:eastAsia="en-US"/>
              </w:rPr>
              <m:t>op</m:t>
            </m:r>
          </m:sub>
        </m:sSub>
      </m:oMath>
    </w:p>
    <w:p w14:paraId="50E4F39B" w14:textId="77777777" w:rsidR="00B634AE" w:rsidRPr="00AF31F1" w:rsidRDefault="00B634AE" w:rsidP="00B634AE">
      <w:pPr>
        <w:spacing w:line="240" w:lineRule="auto"/>
        <w:rPr>
          <w:sz w:val="20"/>
        </w:rPr>
      </w:pPr>
    </w:p>
    <w:tbl>
      <w:tblPr>
        <w:tblW w:w="919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2"/>
        <w:gridCol w:w="896"/>
        <w:gridCol w:w="608"/>
        <w:gridCol w:w="286"/>
        <w:gridCol w:w="742"/>
        <w:gridCol w:w="828"/>
        <w:gridCol w:w="889"/>
        <w:gridCol w:w="889"/>
        <w:gridCol w:w="912"/>
        <w:gridCol w:w="828"/>
        <w:gridCol w:w="700"/>
        <w:gridCol w:w="700"/>
      </w:tblGrid>
      <w:tr w:rsidR="00B634AE" w:rsidRPr="00AF31F1" w14:paraId="7805035C" w14:textId="77777777" w:rsidTr="00483ACC">
        <w:trPr>
          <w:trHeight w:val="245"/>
          <w:jc w:val="center"/>
        </w:trPr>
        <w:tc>
          <w:tcPr>
            <w:tcW w:w="896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14:paraId="7A625F57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Seismic Zone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2AF08B3C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Building</w:t>
            </w:r>
          </w:p>
          <w:p w14:paraId="691A55BC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ID</w:t>
            </w:r>
          </w:p>
        </w:tc>
        <w:tc>
          <w:tcPr>
            <w:tcW w:w="592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3257FE71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Zone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74C8F32A" w14:textId="77777777" w:rsidR="00B634AE" w:rsidRPr="00AF31F1" w:rsidRDefault="00B634AE" w:rsidP="00483ACC">
            <w:pPr>
              <w:spacing w:line="240" w:lineRule="auto"/>
              <w:jc w:val="center"/>
              <w:rPr>
                <w:i/>
                <w:iCs/>
                <w:sz w:val="18"/>
                <w:szCs w:val="18"/>
                <w:lang w:eastAsia="en-US"/>
              </w:rPr>
            </w:pPr>
            <w:proofErr w:type="spellStart"/>
            <w:r w:rsidRPr="00AF31F1">
              <w:rPr>
                <w:i/>
                <w:iCs/>
                <w:sz w:val="18"/>
                <w:szCs w:val="18"/>
                <w:lang w:eastAsia="en-US"/>
              </w:rPr>
              <w:t>N</w:t>
            </w:r>
            <w:r w:rsidRPr="00AF31F1">
              <w:rPr>
                <w:i/>
                <w:iCs/>
                <w:sz w:val="18"/>
                <w:szCs w:val="18"/>
                <w:vertAlign w:val="subscript"/>
                <w:lang w:eastAsia="en-US"/>
              </w:rPr>
              <w:t>st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</w:tcPr>
          <w:p w14:paraId="5C258259" w14:textId="77777777" w:rsidR="00B634AE" w:rsidRPr="00AF31F1" w:rsidRDefault="00B634AE" w:rsidP="00483ACC">
            <w:pPr>
              <w:spacing w:line="240" w:lineRule="auto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op</m:t>
                    </m:r>
                  </m:sub>
                </m:sSub>
              </m:oMath>
            </m:oMathPara>
          </w:p>
          <w:p w14:paraId="26068659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(×10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  <w:r w:rsidRPr="00AF31F1">
              <w:rPr>
                <w:bCs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35CBB07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χ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77FEC4F" w14:textId="77777777" w:rsidR="00B634AE" w:rsidRPr="00AF31F1" w:rsidRDefault="00B634AE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ζ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ag,475</m:t>
                    </m:r>
                  </m:sub>
                </m:sSub>
              </m:oMath>
            </m:oMathPara>
          </w:p>
        </w:tc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1997AB4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γ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R</m:t>
                    </m:r>
                  </m:sub>
                </m:sSub>
              </m:oMath>
            </m:oMathPara>
          </w:p>
        </w:tc>
      </w:tr>
      <w:tr w:rsidR="00B634AE" w:rsidRPr="00AF31F1" w14:paraId="32C70E09" w14:textId="77777777" w:rsidTr="00483ACC">
        <w:trPr>
          <w:trHeight w:val="389"/>
          <w:jc w:val="center"/>
        </w:trPr>
        <w:tc>
          <w:tcPr>
            <w:tcW w:w="896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35ED48F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0D6C29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592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FB1E43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C4C11D" w14:textId="77777777" w:rsidR="00B634AE" w:rsidRPr="00AF31F1" w:rsidRDefault="00B634AE" w:rsidP="00483ACC">
            <w:pPr>
              <w:spacing w:line="240" w:lineRule="auto"/>
              <w:jc w:val="center"/>
              <w:rPr>
                <w:i/>
                <w:iCs/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0314809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DA53439" w14:textId="77777777" w:rsidR="00B634AE" w:rsidRPr="00AF31F1" w:rsidRDefault="00B634AE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op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65D135F6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10×10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610149B" w14:textId="77777777" w:rsidR="00B634AE" w:rsidRPr="00AF31F1" w:rsidRDefault="00B634AE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op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51F349E9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5×10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D67540C" w14:textId="77777777" w:rsidR="00B634AE" w:rsidRPr="00AF31F1" w:rsidRDefault="00B634AE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op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0010397D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2×10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97A1DE5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CD9977C" w14:textId="77777777" w:rsidR="00B634AE" w:rsidRPr="00AF31F1" w:rsidRDefault="00B634AE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op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32954782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10×10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3E5173A" w14:textId="77777777" w:rsidR="00B634AE" w:rsidRPr="00AF31F1" w:rsidRDefault="00B634AE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op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26B8CD1C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5×10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AA17820" w14:textId="77777777" w:rsidR="00B634AE" w:rsidRPr="00AF31F1" w:rsidRDefault="00B634AE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op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3F8A2C02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2×10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</w:tr>
      <w:tr w:rsidR="00B634AE" w:rsidRPr="00AF31F1" w14:paraId="791F3242" w14:textId="77777777" w:rsidTr="00483ACC">
        <w:trPr>
          <w:trHeight w:val="302"/>
          <w:jc w:val="center"/>
        </w:trPr>
        <w:tc>
          <w:tcPr>
            <w:tcW w:w="896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249C9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Zone-IV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08567AE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2211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8E758E0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IV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E495AF9" w14:textId="77777777" w:rsidR="00B634AE" w:rsidRPr="00AF31F1" w:rsidRDefault="00B634AE" w:rsidP="00483ACC">
            <w:pPr>
              <w:spacing w:line="240" w:lineRule="auto"/>
              <w:jc w:val="center"/>
              <w:rPr>
                <w:i/>
                <w:iCs/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  <w:hideMark/>
          </w:tcPr>
          <w:p w14:paraId="6F33D4E0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22.9</w:t>
            </w:r>
          </w:p>
        </w:tc>
        <w:tc>
          <w:tcPr>
            <w:tcW w:w="0" w:type="auto"/>
            <w:tcBorders>
              <w:top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7A8E16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1.79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9AD72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2.66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  <w:hideMark/>
          </w:tcPr>
          <w:p w14:paraId="626FC4E1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4.46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  <w:hideMark/>
          </w:tcPr>
          <w:p w14:paraId="74E0DD1A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1.13</w:t>
            </w:r>
          </w:p>
        </w:tc>
        <w:tc>
          <w:tcPr>
            <w:tcW w:w="0" w:type="auto"/>
            <w:tcBorders>
              <w:top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8F27D4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1.58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7D3BF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2.36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  <w:hideMark/>
          </w:tcPr>
          <w:p w14:paraId="0D83173D" w14:textId="77777777" w:rsidR="00B634AE" w:rsidRPr="00AF31F1" w:rsidRDefault="00B634AE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3.95</w:t>
            </w:r>
          </w:p>
        </w:tc>
      </w:tr>
      <w:tr w:rsidR="00B634AE" w:rsidRPr="00AF31F1" w14:paraId="4F855D1E" w14:textId="77777777" w:rsidTr="00483ACC">
        <w:trPr>
          <w:trHeight w:val="302"/>
          <w:jc w:val="center"/>
        </w:trPr>
        <w:tc>
          <w:tcPr>
            <w:tcW w:w="896" w:type="dxa"/>
            <w:vMerge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3CD80989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2947A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2213</w:t>
            </w:r>
          </w:p>
        </w:tc>
        <w:tc>
          <w:tcPr>
            <w:tcW w:w="59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6DFA4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IV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E6FD1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F848B94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6.3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B80C3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0.91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78412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1.33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652681A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2.23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27084CF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1.13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3F176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0.81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303CC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1.18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C659156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1.98</w:t>
            </w:r>
          </w:p>
        </w:tc>
      </w:tr>
      <w:tr w:rsidR="00B634AE" w:rsidRPr="00AF31F1" w14:paraId="36254F97" w14:textId="77777777" w:rsidTr="00483ACC">
        <w:trPr>
          <w:trHeight w:val="302"/>
          <w:jc w:val="center"/>
        </w:trPr>
        <w:tc>
          <w:tcPr>
            <w:tcW w:w="896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A522FAC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FBC947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2215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6582EE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5CD203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15FA1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10.7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EE9994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86806F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9E89B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D81B0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1.13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450EB0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512FEF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8ADED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2.60</w:t>
            </w:r>
          </w:p>
        </w:tc>
      </w:tr>
      <w:tr w:rsidR="00B634AE" w:rsidRPr="00AF31F1" w14:paraId="018F1543" w14:textId="77777777" w:rsidTr="00483ACC">
        <w:trPr>
          <w:trHeight w:val="302"/>
          <w:jc w:val="center"/>
        </w:trPr>
        <w:tc>
          <w:tcPr>
            <w:tcW w:w="896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06B1C4F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Zone-V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9F557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2219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5E100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58109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  <w:hideMark/>
          </w:tcPr>
          <w:p w14:paraId="24B40D6A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15.1</w:t>
            </w:r>
          </w:p>
        </w:tc>
        <w:tc>
          <w:tcPr>
            <w:tcW w:w="0" w:type="auto"/>
            <w:tcBorders>
              <w:top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735880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6FACC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  <w:hideMark/>
          </w:tcPr>
          <w:p w14:paraId="5AA024D9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3.15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  <w:hideMark/>
          </w:tcPr>
          <w:p w14:paraId="4CB27046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1.33</w:t>
            </w:r>
          </w:p>
        </w:tc>
        <w:tc>
          <w:tcPr>
            <w:tcW w:w="0" w:type="auto"/>
            <w:tcBorders>
              <w:top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8A064B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1.03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0556B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1.51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  <w:hideMark/>
          </w:tcPr>
          <w:p w14:paraId="6979D28B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2.37</w:t>
            </w:r>
          </w:p>
        </w:tc>
      </w:tr>
      <w:tr w:rsidR="00B634AE" w:rsidRPr="00AF31F1" w14:paraId="5B3E0DA9" w14:textId="77777777" w:rsidTr="00483ACC">
        <w:trPr>
          <w:trHeight w:val="302"/>
          <w:jc w:val="center"/>
        </w:trPr>
        <w:tc>
          <w:tcPr>
            <w:tcW w:w="896" w:type="dxa"/>
            <w:vMerge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692F5AFE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2B031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2221</w:t>
            </w:r>
          </w:p>
        </w:tc>
        <w:tc>
          <w:tcPr>
            <w:tcW w:w="592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E3F03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42F8E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7FD12FC7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10.2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722D34A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1.13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08A3C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1.70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4B93FD28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2.73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0763CDD0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ADB55B8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0.85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42D50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1.28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2FB3C1D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2.05</w:t>
            </w:r>
          </w:p>
        </w:tc>
      </w:tr>
      <w:tr w:rsidR="00B634AE" w:rsidRPr="00AF31F1" w14:paraId="7A084606" w14:textId="77777777" w:rsidTr="00483ACC">
        <w:trPr>
          <w:trHeight w:val="302"/>
          <w:jc w:val="center"/>
        </w:trPr>
        <w:tc>
          <w:tcPr>
            <w:tcW w:w="896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69EE029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0A87F2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2223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0E1CEA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781A38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2AEAF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9.7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444F55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A44EF6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62076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83AB1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805A63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1869C0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D9FCD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2.12</w:t>
            </w:r>
          </w:p>
        </w:tc>
      </w:tr>
      <w:tr w:rsidR="00B634AE" w:rsidRPr="00AF31F1" w14:paraId="27592A93" w14:textId="77777777" w:rsidTr="00483ACC">
        <w:trPr>
          <w:trHeight w:val="302"/>
          <w:jc w:val="center"/>
        </w:trPr>
        <w:tc>
          <w:tcPr>
            <w:tcW w:w="8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2A734A1E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EF3725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233C8B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D65985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</w:tcPr>
          <w:p w14:paraId="1734FF90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CEC49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741AD79" w14:textId="77777777" w:rsidR="00B634AE" w:rsidRPr="00AF31F1" w:rsidRDefault="00B634AE" w:rsidP="00483A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  <w:lang w:eastAsia="en-US"/>
              </w:rPr>
              <w:t xml:space="preserve">Coefficient of variation </w:t>
            </w:r>
            <m:oMath>
              <m:r>
                <w:rPr>
                  <w:rFonts w:ascii="Cambria Math" w:hAnsi="Cambria Math"/>
                  <w:sz w:val="18"/>
                  <w:szCs w:val="18"/>
                  <w:lang w:eastAsia="en-US"/>
                </w:rPr>
                <m:t>⇒</m:t>
              </m:r>
            </m:oMath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8C597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B0E208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0.28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</w:tcPr>
          <w:p w14:paraId="12DC453F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0.30</w:t>
            </w:r>
          </w:p>
        </w:tc>
      </w:tr>
      <w:tr w:rsidR="00B634AE" w:rsidRPr="00AF31F1" w14:paraId="1B04F3F1" w14:textId="77777777" w:rsidTr="00483ACC">
        <w:trPr>
          <w:trHeight w:val="302"/>
          <w:jc w:val="center"/>
        </w:trPr>
        <w:tc>
          <w:tcPr>
            <w:tcW w:w="8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C31515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10C8BA4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955D138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C48257C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6D30592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889B83D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766DBBEC" w14:textId="77777777" w:rsidR="00B634AE" w:rsidRPr="00AF31F1" w:rsidRDefault="00B634AE" w:rsidP="00483A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  <w:lang w:eastAsia="en-US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  <w:lang w:eastAsia="en-US"/>
                </w:rPr>
                <m:t>(μ+1⋅σ)⇒</m:t>
              </m:r>
            </m:oMath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ACF3CAD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B57A113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BCB22DA" w14:textId="77777777" w:rsidR="00B634AE" w:rsidRPr="00AF31F1" w:rsidRDefault="00B634AE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3.3</w:t>
            </w:r>
          </w:p>
        </w:tc>
      </w:tr>
    </w:tbl>
    <w:p w14:paraId="044AE7FA" w14:textId="738E861E" w:rsidR="00D6498F" w:rsidRDefault="00D6498F" w:rsidP="002F1A08">
      <w:pPr>
        <w:spacing w:line="240" w:lineRule="auto"/>
        <w:rPr>
          <w:sz w:val="20"/>
          <w:szCs w:val="20"/>
        </w:rPr>
      </w:pPr>
    </w:p>
    <w:p w14:paraId="3DBC27C8" w14:textId="77777777" w:rsidR="00D6498F" w:rsidRDefault="00D6498F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F14D60C" w14:textId="77777777" w:rsidR="00D6498F" w:rsidRPr="00AF31F1" w:rsidRDefault="00D6498F" w:rsidP="00D6498F">
      <w:pPr>
        <w:pStyle w:val="Tabletitle"/>
        <w:spacing w:before="0" w:line="240" w:lineRule="auto"/>
        <w:jc w:val="center"/>
        <w:rPr>
          <w:b/>
          <w:sz w:val="20"/>
          <w:szCs w:val="20"/>
          <w:lang w:eastAsia="ja-JP"/>
        </w:rPr>
      </w:pPr>
      <w:bookmarkStart w:id="14" w:name="_Ref43755632"/>
      <w:r w:rsidRPr="00AF31F1">
        <w:rPr>
          <w:b/>
          <w:sz w:val="20"/>
          <w:szCs w:val="20"/>
        </w:rPr>
        <w:lastRenderedPageBreak/>
        <w:t xml:space="preserve">TABLE </w:t>
      </w:r>
      <w:r w:rsidRPr="00AF31F1">
        <w:rPr>
          <w:b/>
          <w:sz w:val="20"/>
          <w:szCs w:val="20"/>
        </w:rPr>
        <w:fldChar w:fldCharType="begin"/>
      </w:r>
      <w:r w:rsidRPr="00AF31F1">
        <w:rPr>
          <w:b/>
          <w:sz w:val="20"/>
          <w:szCs w:val="20"/>
        </w:rPr>
        <w:instrText xml:space="preserve"> SEQ Table \* ARABIC </w:instrText>
      </w:r>
      <w:r w:rsidRPr="00AF31F1">
        <w:rPr>
          <w:b/>
          <w:sz w:val="20"/>
          <w:szCs w:val="20"/>
        </w:rPr>
        <w:fldChar w:fldCharType="separate"/>
      </w:r>
      <w:r>
        <w:rPr>
          <w:b/>
          <w:noProof/>
          <w:sz w:val="20"/>
          <w:szCs w:val="20"/>
        </w:rPr>
        <w:t>10</w:t>
      </w:r>
      <w:r w:rsidRPr="00AF31F1">
        <w:rPr>
          <w:b/>
          <w:sz w:val="20"/>
          <w:szCs w:val="20"/>
        </w:rPr>
        <w:fldChar w:fldCharType="end"/>
      </w:r>
      <w:bookmarkEnd w:id="14"/>
      <w:r w:rsidRPr="00AF31F1">
        <w:rPr>
          <w:b/>
          <w:sz w:val="20"/>
          <w:szCs w:val="20"/>
        </w:rPr>
        <w:tab/>
      </w:r>
      <w:r w:rsidRPr="00AF31F1">
        <w:rPr>
          <w:b/>
          <w:sz w:val="20"/>
          <w:szCs w:val="20"/>
          <w:lang w:eastAsia="ja-JP"/>
        </w:rPr>
        <w:t xml:space="preserve">RTSF and adjusted RTSF for risk spaces targeting economic loss,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  <w:lang w:eastAsia="ja-JP"/>
          </w:rPr>
          <m:t>EAL</m:t>
        </m:r>
      </m:oMath>
    </w:p>
    <w:p w14:paraId="6D645D01" w14:textId="77777777" w:rsidR="00D6498F" w:rsidRPr="00AF31F1" w:rsidRDefault="00D6498F" w:rsidP="00D6498F">
      <w:pPr>
        <w:spacing w:line="240" w:lineRule="auto"/>
        <w:rPr>
          <w:sz w:val="20"/>
        </w:rPr>
      </w:pPr>
    </w:p>
    <w:tbl>
      <w:tblPr>
        <w:tblW w:w="936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8"/>
        <w:gridCol w:w="836"/>
        <w:gridCol w:w="636"/>
        <w:gridCol w:w="629"/>
        <w:gridCol w:w="753"/>
        <w:gridCol w:w="902"/>
        <w:gridCol w:w="835"/>
        <w:gridCol w:w="909"/>
        <w:gridCol w:w="756"/>
        <w:gridCol w:w="756"/>
        <w:gridCol w:w="756"/>
        <w:gridCol w:w="754"/>
      </w:tblGrid>
      <w:tr w:rsidR="00D6498F" w:rsidRPr="00AF31F1" w14:paraId="5C876C1B" w14:textId="77777777" w:rsidTr="00483ACC">
        <w:trPr>
          <w:trHeight w:val="288"/>
          <w:jc w:val="center"/>
        </w:trPr>
        <w:tc>
          <w:tcPr>
            <w:tcW w:w="839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14:paraId="3E50D69D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Seismic Zone</w:t>
            </w:r>
          </w:p>
        </w:tc>
        <w:tc>
          <w:tcPr>
            <w:tcW w:w="837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3E462A90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Building</w:t>
            </w:r>
          </w:p>
          <w:p w14:paraId="24DBB4E0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ID</w:t>
            </w:r>
          </w:p>
        </w:tc>
        <w:tc>
          <w:tcPr>
            <w:tcW w:w="633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1BB6B1B2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Zone</w:t>
            </w:r>
          </w:p>
        </w:tc>
        <w:tc>
          <w:tcPr>
            <w:tcW w:w="626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4ACBB59B" w14:textId="77777777" w:rsidR="00D6498F" w:rsidRPr="00AF31F1" w:rsidRDefault="00D6498F" w:rsidP="00483ACC">
            <w:pPr>
              <w:spacing w:line="240" w:lineRule="auto"/>
              <w:jc w:val="center"/>
              <w:rPr>
                <w:i/>
                <w:iCs/>
                <w:sz w:val="18"/>
                <w:szCs w:val="18"/>
                <w:lang w:eastAsia="en-US"/>
              </w:rPr>
            </w:pPr>
            <w:proofErr w:type="spellStart"/>
            <w:r w:rsidRPr="00AF31F1">
              <w:rPr>
                <w:i/>
                <w:iCs/>
                <w:sz w:val="18"/>
                <w:szCs w:val="18"/>
                <w:lang w:eastAsia="en-US"/>
              </w:rPr>
              <w:t>N</w:t>
            </w:r>
            <w:r w:rsidRPr="00AF31F1">
              <w:rPr>
                <w:i/>
                <w:iCs/>
                <w:sz w:val="18"/>
                <w:szCs w:val="18"/>
                <w:vertAlign w:val="subscript"/>
                <w:lang w:eastAsia="en-US"/>
              </w:rPr>
              <w:t>st</w:t>
            </w:r>
            <w:proofErr w:type="spellEnd"/>
          </w:p>
        </w:tc>
        <w:tc>
          <w:tcPr>
            <w:tcW w:w="752" w:type="dxa"/>
            <w:vMerge w:val="restart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</w:tcPr>
          <w:p w14:paraId="0402E124" w14:textId="77777777" w:rsidR="00D6498F" w:rsidRPr="00AF31F1" w:rsidRDefault="00D6498F" w:rsidP="00483ACC">
            <w:pPr>
              <w:spacing w:line="240" w:lineRule="auto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EAL</m:t>
                </m:r>
              </m:oMath>
            </m:oMathPara>
          </w:p>
          <w:p w14:paraId="7D83CFC8" w14:textId="77777777" w:rsidR="00D6498F" w:rsidRPr="00AF31F1" w:rsidRDefault="00D6498F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(×10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  <w:r w:rsidRPr="00AF31F1">
              <w:rPr>
                <w:bCs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265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4C72437" w14:textId="77777777" w:rsidR="00D6498F" w:rsidRPr="00AF31F1" w:rsidRDefault="00D6498F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χ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756" w:type="dxa"/>
            <w:vMerge w:val="restart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</w:tcPr>
          <w:p w14:paraId="26C535DD" w14:textId="77777777" w:rsidR="00D6498F" w:rsidRPr="00AF31F1" w:rsidRDefault="00D6498F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ζ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ag,475</m:t>
                    </m:r>
                  </m:sub>
                </m:sSub>
              </m:oMath>
            </m:oMathPara>
          </w:p>
        </w:tc>
        <w:tc>
          <w:tcPr>
            <w:tcW w:w="2264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6B017A1" w14:textId="77777777" w:rsidR="00D6498F" w:rsidRPr="00AF31F1" w:rsidRDefault="00D6498F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γ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R</m:t>
                    </m:r>
                  </m:sub>
                </m:sSub>
              </m:oMath>
            </m:oMathPara>
          </w:p>
        </w:tc>
      </w:tr>
      <w:tr w:rsidR="00D6498F" w:rsidRPr="00AF31F1" w14:paraId="486F55F0" w14:textId="77777777" w:rsidTr="00483ACC">
        <w:trPr>
          <w:trHeight w:val="432"/>
          <w:jc w:val="center"/>
        </w:trPr>
        <w:tc>
          <w:tcPr>
            <w:tcW w:w="839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24B21F2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837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622E76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633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9D2DC5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626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F1D4A8" w14:textId="77777777" w:rsidR="00D6498F" w:rsidRPr="00AF31F1" w:rsidRDefault="00D6498F" w:rsidP="00483ACC">
            <w:pPr>
              <w:spacing w:line="240" w:lineRule="auto"/>
              <w:jc w:val="center"/>
              <w:rPr>
                <w:i/>
                <w:iCs/>
                <w:sz w:val="18"/>
                <w:szCs w:val="18"/>
                <w:lang w:eastAsia="en-US"/>
              </w:rPr>
            </w:pPr>
          </w:p>
        </w:tc>
        <w:tc>
          <w:tcPr>
            <w:tcW w:w="752" w:type="dxa"/>
            <w:vMerge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C77EEB3" w14:textId="77777777" w:rsidR="00D6498F" w:rsidRPr="00AF31F1" w:rsidRDefault="00D6498F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00D0F4F" w14:textId="77777777" w:rsidR="00D6498F" w:rsidRPr="00AF31F1" w:rsidRDefault="00D6498F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EAL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70113212" w14:textId="77777777" w:rsidR="00D6498F" w:rsidRPr="00AF31F1" w:rsidRDefault="00D6498F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1.5×10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EBADDB7" w14:textId="77777777" w:rsidR="00D6498F" w:rsidRPr="00AF31F1" w:rsidRDefault="00D6498F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EAL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41D89504" w14:textId="77777777" w:rsidR="00D6498F" w:rsidRPr="00AF31F1" w:rsidRDefault="00D6498F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0.75×10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CD984A2" w14:textId="77777777" w:rsidR="00D6498F" w:rsidRPr="00AF31F1" w:rsidRDefault="00D6498F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EAL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2FC20DF3" w14:textId="77777777" w:rsidR="00D6498F" w:rsidRPr="00AF31F1" w:rsidRDefault="00D6498F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0.3×10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756" w:type="dxa"/>
            <w:vMerge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29DE79D" w14:textId="77777777" w:rsidR="00D6498F" w:rsidRPr="00AF31F1" w:rsidRDefault="00D6498F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ECB3EB0" w14:textId="77777777" w:rsidR="00D6498F" w:rsidRPr="00AF31F1" w:rsidRDefault="00D6498F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EAL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1630B8D0" w14:textId="77777777" w:rsidR="00D6498F" w:rsidRPr="00AF31F1" w:rsidRDefault="00D6498F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1.5×10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7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62EB2FD" w14:textId="77777777" w:rsidR="00D6498F" w:rsidRPr="00AF31F1" w:rsidRDefault="00D6498F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EAL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2895934A" w14:textId="77777777" w:rsidR="00D6498F" w:rsidRPr="00AF31F1" w:rsidRDefault="00D6498F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0.75×10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D404FA2" w14:textId="77777777" w:rsidR="00D6498F" w:rsidRPr="00AF31F1" w:rsidRDefault="00D6498F" w:rsidP="00483ACC">
            <w:pPr>
              <w:spacing w:line="240" w:lineRule="auto"/>
              <w:ind w:right="-112"/>
              <w:jc w:val="center"/>
              <w:rPr>
                <w:bCs/>
                <w:sz w:val="18"/>
                <w:szCs w:val="18"/>
                <w:lang w:eastAsia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18"/>
                        <w:szCs w:val="18"/>
                        <w:lang w:eastAsia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EAL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eastAsia="en-US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  <w:lang w:eastAsia="en-US"/>
                  </w:rPr>
                  <m:t>=</m:t>
                </m:r>
              </m:oMath>
            </m:oMathPara>
          </w:p>
          <w:p w14:paraId="773BB3D8" w14:textId="77777777" w:rsidR="00D6498F" w:rsidRPr="00AF31F1" w:rsidRDefault="00D6498F" w:rsidP="00483ACC">
            <w:pPr>
              <w:spacing w:line="240" w:lineRule="auto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  <w:r w:rsidRPr="00AF31F1">
              <w:rPr>
                <w:bCs/>
                <w:sz w:val="18"/>
                <w:szCs w:val="18"/>
                <w:lang w:eastAsia="en-US"/>
              </w:rPr>
              <w:t>0.3×10</w:t>
            </w:r>
            <w:r w:rsidRPr="00AF31F1">
              <w:rPr>
                <w:bCs/>
                <w:sz w:val="18"/>
                <w:szCs w:val="18"/>
                <w:vertAlign w:val="superscript"/>
                <w:lang w:eastAsia="en-US"/>
              </w:rPr>
              <w:t>–4</w:t>
            </w:r>
          </w:p>
        </w:tc>
      </w:tr>
      <w:tr w:rsidR="00D6498F" w:rsidRPr="00AF31F1" w14:paraId="4E3F2FF1" w14:textId="77777777" w:rsidTr="00483ACC">
        <w:trPr>
          <w:trHeight w:val="317"/>
          <w:jc w:val="center"/>
        </w:trPr>
        <w:tc>
          <w:tcPr>
            <w:tcW w:w="839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240A463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Zone-IV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F5FC1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93745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IV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A28D5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4CD5A42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3.0</w:t>
            </w:r>
          </w:p>
        </w:tc>
        <w:tc>
          <w:tcPr>
            <w:tcW w:w="90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C5883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1.47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C7ED1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2.15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58A010C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3.48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A572391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1.13</w:t>
            </w:r>
          </w:p>
        </w:tc>
        <w:tc>
          <w:tcPr>
            <w:tcW w:w="756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C5569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1.31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5478D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1.91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A76E515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3.09</w:t>
            </w:r>
          </w:p>
        </w:tc>
      </w:tr>
      <w:tr w:rsidR="00D6498F" w:rsidRPr="00AF31F1" w14:paraId="2EF45E86" w14:textId="77777777" w:rsidTr="00483ACC">
        <w:trPr>
          <w:trHeight w:val="317"/>
          <w:jc w:val="center"/>
        </w:trPr>
        <w:tc>
          <w:tcPr>
            <w:tcW w:w="839" w:type="dxa"/>
            <w:vMerge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691F1E2B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54DDB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2213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8BC87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IV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54515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4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4381FC1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1.7</w:t>
            </w:r>
          </w:p>
        </w:tc>
        <w:tc>
          <w:tcPr>
            <w:tcW w:w="90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702E3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1.07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674CA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1.58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BDB374F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2.59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3E5A7F2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1.13</w:t>
            </w:r>
          </w:p>
        </w:tc>
        <w:tc>
          <w:tcPr>
            <w:tcW w:w="756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8A503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0.95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F437A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1.40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41C5BA3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2.30</w:t>
            </w:r>
          </w:p>
        </w:tc>
      </w:tr>
      <w:tr w:rsidR="00D6498F" w:rsidRPr="00AF31F1" w14:paraId="0A67E840" w14:textId="77777777" w:rsidTr="00483ACC">
        <w:trPr>
          <w:trHeight w:val="317"/>
          <w:jc w:val="center"/>
        </w:trPr>
        <w:tc>
          <w:tcPr>
            <w:tcW w:w="839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DAFA24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BB3183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2215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6740F0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IV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330291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7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6442D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2.2</w:t>
            </w:r>
          </w:p>
        </w:tc>
        <w:tc>
          <w:tcPr>
            <w:tcW w:w="905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A24178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1.22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B6919B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1.81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CA846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3.00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04B69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1.13</w:t>
            </w:r>
          </w:p>
        </w:tc>
        <w:tc>
          <w:tcPr>
            <w:tcW w:w="756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E9EE02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1.09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5CAE06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1.60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CFA38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2.66</w:t>
            </w:r>
          </w:p>
        </w:tc>
      </w:tr>
      <w:tr w:rsidR="00D6498F" w:rsidRPr="00AF31F1" w14:paraId="44737051" w14:textId="77777777" w:rsidTr="00483ACC">
        <w:trPr>
          <w:trHeight w:val="317"/>
          <w:jc w:val="center"/>
        </w:trPr>
        <w:tc>
          <w:tcPr>
            <w:tcW w:w="839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F4591AD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  <w:lang w:eastAsia="en-US"/>
              </w:rPr>
              <w:t>Zone-V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27D0E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2219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44873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V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C0665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D9E2763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2.8</w:t>
            </w:r>
          </w:p>
        </w:tc>
        <w:tc>
          <w:tcPr>
            <w:tcW w:w="90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9BA82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1.38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4FA40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1.89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F1127BD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2.78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02E6A3C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1.33</w:t>
            </w:r>
          </w:p>
        </w:tc>
        <w:tc>
          <w:tcPr>
            <w:tcW w:w="756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E3AD6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1.03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4290A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1.42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27743DE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2.09</w:t>
            </w:r>
          </w:p>
        </w:tc>
      </w:tr>
      <w:tr w:rsidR="00D6498F" w:rsidRPr="00AF31F1" w14:paraId="10389BE9" w14:textId="77777777" w:rsidTr="00483ACC">
        <w:trPr>
          <w:trHeight w:val="317"/>
          <w:jc w:val="center"/>
        </w:trPr>
        <w:tc>
          <w:tcPr>
            <w:tcW w:w="839" w:type="dxa"/>
            <w:vMerge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1BA8B702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18A90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2221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D910D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V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27849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4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AED7D2F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3.0</w:t>
            </w:r>
          </w:p>
        </w:tc>
        <w:tc>
          <w:tcPr>
            <w:tcW w:w="90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846CC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1.43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0C7F8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1.96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0342FFD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2.86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D21CDE7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1.33</w:t>
            </w:r>
          </w:p>
        </w:tc>
        <w:tc>
          <w:tcPr>
            <w:tcW w:w="756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524AF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1.07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D1A87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1.48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2AF756D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2.15</w:t>
            </w:r>
          </w:p>
        </w:tc>
      </w:tr>
      <w:tr w:rsidR="00D6498F" w:rsidRPr="00AF31F1" w14:paraId="14CC3ABF" w14:textId="77777777" w:rsidTr="00483ACC">
        <w:trPr>
          <w:trHeight w:val="317"/>
          <w:jc w:val="center"/>
        </w:trPr>
        <w:tc>
          <w:tcPr>
            <w:tcW w:w="839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C1EDCB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CC6EC5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2223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C2563C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V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72E707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7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5F053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2.4</w:t>
            </w:r>
          </w:p>
        </w:tc>
        <w:tc>
          <w:tcPr>
            <w:tcW w:w="905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B198DC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1.28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4221A9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1.78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24668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2.66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3E0EB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1.33</w:t>
            </w:r>
          </w:p>
        </w:tc>
        <w:tc>
          <w:tcPr>
            <w:tcW w:w="756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7868BF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0.96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5724E7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1.34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F90A1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  <w:r w:rsidRPr="00AF31F1">
              <w:rPr>
                <w:sz w:val="18"/>
                <w:szCs w:val="18"/>
              </w:rPr>
              <w:t>2.01</w:t>
            </w:r>
          </w:p>
        </w:tc>
      </w:tr>
      <w:tr w:rsidR="00D6498F" w:rsidRPr="00AF31F1" w14:paraId="7BAF0E38" w14:textId="77777777" w:rsidTr="00483ACC">
        <w:trPr>
          <w:trHeight w:val="317"/>
          <w:jc w:val="center"/>
        </w:trPr>
        <w:tc>
          <w:tcPr>
            <w:tcW w:w="83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79F66516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90E391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772524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8AC79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</w:tcPr>
          <w:p w14:paraId="195D61FF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05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85246B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04" w:type="dxa"/>
            <w:gridSpan w:val="3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</w:tcPr>
          <w:p w14:paraId="44D2D9DD" w14:textId="77777777" w:rsidR="00D6498F" w:rsidRPr="00AF31F1" w:rsidRDefault="00D6498F" w:rsidP="00483A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  <w:lang w:eastAsia="en-US"/>
              </w:rPr>
              <w:t xml:space="preserve">Coefficient of variation </w:t>
            </w:r>
            <m:oMath>
              <m:r>
                <w:rPr>
                  <w:rFonts w:ascii="Cambria Math" w:hAnsi="Cambria Math"/>
                  <w:sz w:val="18"/>
                  <w:szCs w:val="18"/>
                  <w:lang w:eastAsia="en-US"/>
                </w:rPr>
                <m:t>⇒</m:t>
              </m:r>
            </m:oMath>
          </w:p>
        </w:tc>
        <w:tc>
          <w:tcPr>
            <w:tcW w:w="756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FCC794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0.12</w:t>
            </w:r>
          </w:p>
        </w:tc>
        <w:tc>
          <w:tcPr>
            <w:tcW w:w="7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815FDD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0.17</w:t>
            </w: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</w:tcPr>
          <w:p w14:paraId="69479F16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0.17</w:t>
            </w:r>
          </w:p>
        </w:tc>
      </w:tr>
      <w:tr w:rsidR="00D6498F" w:rsidRPr="00AF31F1" w14:paraId="5655126E" w14:textId="77777777" w:rsidTr="00483ACC">
        <w:trPr>
          <w:trHeight w:val="317"/>
          <w:jc w:val="center"/>
        </w:trPr>
        <w:tc>
          <w:tcPr>
            <w:tcW w:w="83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C16485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73A04A0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7D064D0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B84E9C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9ACA8B6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05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FD1397C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04" w:type="dxa"/>
            <w:gridSpan w:val="3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897556B" w14:textId="77777777" w:rsidR="00D6498F" w:rsidRPr="00AF31F1" w:rsidRDefault="00D6498F" w:rsidP="00483ACC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  <w:lang w:eastAsia="en-US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  <w:lang w:eastAsia="en-US"/>
                </w:rPr>
                <m:t>(μ+1⋅σ)⇒</m:t>
              </m:r>
            </m:oMath>
          </w:p>
        </w:tc>
        <w:tc>
          <w:tcPr>
            <w:tcW w:w="756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0B497A8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1.2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B2ABAD6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1.7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14E5D11" w14:textId="77777777" w:rsidR="00D6498F" w:rsidRPr="00AF31F1" w:rsidRDefault="00D6498F" w:rsidP="00483AC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AF31F1">
              <w:rPr>
                <w:sz w:val="18"/>
                <w:szCs w:val="18"/>
              </w:rPr>
              <w:t>2.8</w:t>
            </w:r>
          </w:p>
        </w:tc>
      </w:tr>
    </w:tbl>
    <w:p w14:paraId="2155CC62" w14:textId="445812D5" w:rsidR="003975DC" w:rsidRDefault="003975DC" w:rsidP="002F1A08">
      <w:pPr>
        <w:spacing w:line="240" w:lineRule="auto"/>
        <w:rPr>
          <w:sz w:val="20"/>
          <w:szCs w:val="20"/>
        </w:rPr>
      </w:pPr>
    </w:p>
    <w:p w14:paraId="01D73F0A" w14:textId="77777777" w:rsidR="003975DC" w:rsidRDefault="003975D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51785FF" w14:textId="77777777" w:rsidR="003975DC" w:rsidRPr="00AF31F1" w:rsidRDefault="003975DC" w:rsidP="003975DC">
      <w:pPr>
        <w:pStyle w:val="Tabletitle"/>
        <w:spacing w:before="0" w:line="240" w:lineRule="auto"/>
        <w:jc w:val="center"/>
        <w:rPr>
          <w:b/>
          <w:sz w:val="20"/>
          <w:szCs w:val="20"/>
          <w:lang w:eastAsia="ja-JP"/>
        </w:rPr>
      </w:pPr>
      <w:bookmarkStart w:id="15" w:name="_Ref39299125"/>
      <w:bookmarkStart w:id="16" w:name="_Ref38555756"/>
      <w:r w:rsidRPr="00AF31F1">
        <w:rPr>
          <w:b/>
          <w:sz w:val="20"/>
          <w:szCs w:val="20"/>
        </w:rPr>
        <w:lastRenderedPageBreak/>
        <w:t xml:space="preserve">TABLE </w:t>
      </w:r>
      <w:r w:rsidRPr="00AF31F1">
        <w:rPr>
          <w:b/>
          <w:sz w:val="20"/>
          <w:szCs w:val="20"/>
        </w:rPr>
        <w:fldChar w:fldCharType="begin"/>
      </w:r>
      <w:r w:rsidRPr="00AF31F1">
        <w:rPr>
          <w:b/>
          <w:sz w:val="20"/>
          <w:szCs w:val="20"/>
        </w:rPr>
        <w:instrText xml:space="preserve"> SEQ Table \* ARABIC </w:instrText>
      </w:r>
      <w:r w:rsidRPr="00AF31F1">
        <w:rPr>
          <w:b/>
          <w:sz w:val="20"/>
          <w:szCs w:val="20"/>
        </w:rPr>
        <w:fldChar w:fldCharType="separate"/>
      </w:r>
      <w:r>
        <w:rPr>
          <w:b/>
          <w:noProof/>
          <w:sz w:val="20"/>
          <w:szCs w:val="20"/>
        </w:rPr>
        <w:t>11</w:t>
      </w:r>
      <w:r w:rsidRPr="00AF31F1">
        <w:rPr>
          <w:b/>
          <w:sz w:val="20"/>
          <w:szCs w:val="20"/>
        </w:rPr>
        <w:fldChar w:fldCharType="end"/>
      </w:r>
      <w:bookmarkEnd w:id="15"/>
      <w:r w:rsidRPr="00AF31F1">
        <w:rPr>
          <w:b/>
          <w:sz w:val="20"/>
          <w:szCs w:val="20"/>
        </w:rPr>
        <w:tab/>
      </w:r>
      <w:r w:rsidRPr="00AF31F1">
        <w:rPr>
          <w:b/>
          <w:sz w:val="20"/>
          <w:szCs w:val="20"/>
          <w:lang w:eastAsia="ja-JP"/>
        </w:rPr>
        <w:t>Recommended RTSF values for target risk spaces corresponding to different performance metrics</w:t>
      </w:r>
    </w:p>
    <w:p w14:paraId="127C4442" w14:textId="77777777" w:rsidR="003975DC" w:rsidRPr="00AF31F1" w:rsidRDefault="003975DC" w:rsidP="003975DC">
      <w:pPr>
        <w:spacing w:line="240" w:lineRule="auto"/>
        <w:rPr>
          <w:sz w:val="20"/>
        </w:rPr>
      </w:pPr>
    </w:p>
    <w:tbl>
      <w:tblPr>
        <w:tblW w:w="6192" w:type="dxa"/>
        <w:jc w:val="center"/>
        <w:tblLook w:val="04A0" w:firstRow="1" w:lastRow="0" w:firstColumn="1" w:lastColumn="0" w:noHBand="0" w:noVBand="1"/>
      </w:tblPr>
      <w:tblGrid>
        <w:gridCol w:w="2304"/>
        <w:gridCol w:w="1296"/>
        <w:gridCol w:w="1296"/>
        <w:gridCol w:w="1296"/>
      </w:tblGrid>
      <w:tr w:rsidR="003975DC" w:rsidRPr="00AF31F1" w14:paraId="71CE3586" w14:textId="77777777" w:rsidTr="00483ACC">
        <w:trPr>
          <w:trHeight w:val="504"/>
          <w:jc w:val="center"/>
        </w:trPr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5354EE" w14:textId="77777777" w:rsidR="003975DC" w:rsidRPr="00AF31F1" w:rsidRDefault="003975DC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iCs/>
                <w:sz w:val="20"/>
                <w:szCs w:val="20"/>
                <w:lang w:eastAsia="en-US"/>
              </w:rPr>
              <w:t>Performance Metric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EE1274" w14:textId="77777777" w:rsidR="003975DC" w:rsidRPr="00AF31F1" w:rsidRDefault="003975DC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 xml:space="preserve">Target risk space,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n-US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0"/>
                      <w:szCs w:val="20"/>
                      <w:lang w:eastAsia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eastAsia="en-US"/>
                    </w:rPr>
                    <m:t>1</m:t>
                  </m:r>
                </m:sub>
              </m:sSub>
            </m:oMath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46C229" w14:textId="77777777" w:rsidR="003975DC" w:rsidRPr="00AF31F1" w:rsidRDefault="003975DC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 xml:space="preserve">Target risk space,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n-US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0"/>
                      <w:szCs w:val="20"/>
                      <w:lang w:eastAsia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eastAsia="en-US"/>
                    </w:rPr>
                    <m:t>2</m:t>
                  </m:r>
                </m:sub>
              </m:sSub>
            </m:oMath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0936674" w14:textId="77777777" w:rsidR="003975DC" w:rsidRPr="00AF31F1" w:rsidRDefault="003975DC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 xml:space="preserve">Target risk space,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n-US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0"/>
                      <w:szCs w:val="20"/>
                      <w:lang w:eastAsia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eastAsia="en-US"/>
                    </w:rPr>
                    <m:t>3</m:t>
                  </m:r>
                </m:sub>
              </m:sSub>
            </m:oMath>
          </w:p>
        </w:tc>
      </w:tr>
      <w:tr w:rsidR="003975DC" w:rsidRPr="00AF31F1" w14:paraId="0983BD33" w14:textId="77777777" w:rsidTr="00483ACC">
        <w:trPr>
          <w:trHeight w:val="302"/>
          <w:jc w:val="center"/>
        </w:trPr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8372A" w14:textId="77777777" w:rsidR="003975DC" w:rsidRPr="00AF31F1" w:rsidRDefault="003975DC" w:rsidP="00483ACC">
            <w:pPr>
              <w:spacing w:line="240" w:lineRule="auto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Economic Loss (</w:t>
            </w:r>
            <m:oMath>
              <m:r>
                <w:rPr>
                  <w:rFonts w:ascii="Cambria Math" w:hAnsi="Cambria Math"/>
                  <w:sz w:val="20"/>
                  <w:szCs w:val="20"/>
                  <w:lang w:eastAsia="en-US"/>
                </w:rPr>
                <m:t>EAL)</m:t>
              </m:r>
            </m:oMath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905DE" w14:textId="77777777" w:rsidR="003975DC" w:rsidRPr="00AF31F1" w:rsidRDefault="003975DC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31E04" w14:textId="77777777" w:rsidR="003975DC" w:rsidRPr="00AF31F1" w:rsidRDefault="003975DC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36FC6" w14:textId="77777777" w:rsidR="003975DC" w:rsidRPr="00AF31F1" w:rsidRDefault="003975DC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2.8</w:t>
            </w:r>
          </w:p>
        </w:tc>
      </w:tr>
      <w:tr w:rsidR="003975DC" w:rsidRPr="00AF31F1" w14:paraId="478221D0" w14:textId="77777777" w:rsidTr="00483ACC">
        <w:trPr>
          <w:trHeight w:val="302"/>
          <w:jc w:val="center"/>
        </w:trPr>
        <w:tc>
          <w:tcPr>
            <w:tcW w:w="230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DFED5" w14:textId="77777777" w:rsidR="003975DC" w:rsidRPr="00AF31F1" w:rsidRDefault="003975DC" w:rsidP="00483ACC">
            <w:pPr>
              <w:spacing w:line="240" w:lineRule="auto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Collapse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vertAlign w:val="subscript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vertAlign w:val="subscript"/>
                      <w:lang w:eastAsia="en-US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vertAlign w:val="subscript"/>
                      <w:lang w:eastAsia="en-US"/>
                    </w:rPr>
                    <m:t>coll</m:t>
                  </m:r>
                </m:sub>
              </m:sSub>
            </m:oMath>
            <w:r w:rsidRPr="00AF31F1">
              <w:rPr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29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5F8C9" w14:textId="77777777" w:rsidR="003975DC" w:rsidRPr="00AF31F1" w:rsidRDefault="003975DC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1.0</w:t>
            </w:r>
          </w:p>
        </w:tc>
        <w:tc>
          <w:tcPr>
            <w:tcW w:w="129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614D5" w14:textId="77777777" w:rsidR="003975DC" w:rsidRPr="00AF31F1" w:rsidRDefault="003975DC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1.6</w:t>
            </w:r>
          </w:p>
        </w:tc>
        <w:tc>
          <w:tcPr>
            <w:tcW w:w="129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9F2BD" w14:textId="77777777" w:rsidR="003975DC" w:rsidRPr="00AF31F1" w:rsidRDefault="003975DC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2.7</w:t>
            </w:r>
          </w:p>
        </w:tc>
      </w:tr>
      <w:tr w:rsidR="003975DC" w:rsidRPr="00AF31F1" w14:paraId="18A24061" w14:textId="77777777" w:rsidTr="00483ACC">
        <w:trPr>
          <w:trHeight w:val="302"/>
          <w:jc w:val="center"/>
        </w:trPr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580AA4" w14:textId="77777777" w:rsidR="003975DC" w:rsidRPr="00AF31F1" w:rsidRDefault="003975DC" w:rsidP="00483ACC">
            <w:pPr>
              <w:spacing w:line="240" w:lineRule="auto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  <w:lang w:eastAsia="en-US"/>
              </w:rPr>
              <w:t>Operationality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vertAlign w:val="subscript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vertAlign w:val="subscript"/>
                      <w:lang w:eastAsia="en-US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vertAlign w:val="subscript"/>
                      <w:lang w:eastAsia="en-US"/>
                    </w:rPr>
                    <m:t>op</m:t>
                  </m:r>
                </m:sub>
              </m:sSub>
            </m:oMath>
            <w:r w:rsidRPr="00AF31F1">
              <w:rPr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9D2CDD" w14:textId="77777777" w:rsidR="003975DC" w:rsidRPr="00AF31F1" w:rsidRDefault="003975DC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1.3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CEFAB7" w14:textId="77777777" w:rsidR="003975DC" w:rsidRPr="00AF31F1" w:rsidRDefault="003975DC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2.0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7535EA" w14:textId="77777777" w:rsidR="003975DC" w:rsidRPr="00AF31F1" w:rsidRDefault="003975DC" w:rsidP="00483ACC">
            <w:pPr>
              <w:spacing w:line="240" w:lineRule="auto"/>
              <w:jc w:val="center"/>
              <w:rPr>
                <w:sz w:val="20"/>
                <w:szCs w:val="20"/>
                <w:lang w:eastAsia="en-US"/>
              </w:rPr>
            </w:pPr>
            <w:r w:rsidRPr="00AF31F1">
              <w:rPr>
                <w:sz w:val="20"/>
                <w:szCs w:val="20"/>
              </w:rPr>
              <w:t>3.3</w:t>
            </w:r>
          </w:p>
        </w:tc>
      </w:tr>
    </w:tbl>
    <w:p w14:paraId="238C9212" w14:textId="77777777" w:rsidR="003975DC" w:rsidRPr="00AF31F1" w:rsidRDefault="003975DC" w:rsidP="003975DC">
      <w:pPr>
        <w:spacing w:line="240" w:lineRule="auto"/>
        <w:rPr>
          <w:sz w:val="18"/>
          <w:szCs w:val="19"/>
        </w:rPr>
      </w:pPr>
      <m:oMath>
        <m:sSub>
          <m:sSubPr>
            <m:ctrlPr>
              <w:rPr>
                <w:rFonts w:ascii="Cambria Math" w:hAnsi="Cambria Math"/>
                <w:i/>
                <w:sz w:val="18"/>
                <w:szCs w:val="19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18"/>
                <w:szCs w:val="19"/>
              </w:rPr>
              <m:t>R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1</m:t>
            </m:r>
          </m:sub>
        </m:sSub>
        <m:r>
          <w:rPr>
            <w:rFonts w:ascii="Cambria Math" w:hAnsi="Cambria Math"/>
            <w:sz w:val="18"/>
            <w:szCs w:val="19"/>
          </w:rPr>
          <m:t>≔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18"/>
                <w:szCs w:val="19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18"/>
                    <w:szCs w:val="19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9"/>
                  </w:rPr>
                  <m:t>EAL, 1.5×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-4</m:t>
                    </m:r>
                  </m:sup>
                </m:sSup>
              </m:e>
            </m:d>
            <m:r>
              <w:rPr>
                <w:rFonts w:ascii="Cambria Math" w:hAnsi="Cambria Math"/>
                <w:sz w:val="18"/>
                <w:szCs w:val="19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9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coll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9"/>
                  </w:rPr>
                  <m:t>, 0.50×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-4</m:t>
                    </m:r>
                  </m:sup>
                </m:sSup>
              </m:e>
            </m:d>
            <m:r>
              <w:rPr>
                <w:rFonts w:ascii="Cambria Math" w:hAnsi="Cambria Math"/>
                <w:sz w:val="18"/>
                <w:szCs w:val="19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9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op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9"/>
                  </w:rPr>
                  <m:t>, 10×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-4</m:t>
                    </m:r>
                  </m:sup>
                </m:sSup>
              </m:e>
            </m:d>
          </m:e>
        </m:d>
      </m:oMath>
      <w:r w:rsidRPr="00AF31F1">
        <w:rPr>
          <w:sz w:val="18"/>
          <w:szCs w:val="19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9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18"/>
                <w:szCs w:val="19"/>
              </w:rPr>
              <m:t>R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2</m:t>
            </m:r>
          </m:sub>
        </m:sSub>
        <m:r>
          <w:rPr>
            <w:rFonts w:ascii="Cambria Math" w:hAnsi="Cambria Math"/>
            <w:sz w:val="18"/>
            <w:szCs w:val="19"/>
          </w:rPr>
          <m:t>≔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18"/>
                <w:szCs w:val="19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18"/>
                    <w:szCs w:val="19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9"/>
                  </w:rPr>
                  <m:t>EAL, 0.75×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-4</m:t>
                    </m:r>
                  </m:sup>
                </m:sSup>
              </m:e>
            </m:d>
            <m:r>
              <w:rPr>
                <w:rFonts w:ascii="Cambria Math" w:hAnsi="Cambria Math"/>
                <w:sz w:val="18"/>
                <w:szCs w:val="19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9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coll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9"/>
                  </w:rPr>
                  <m:t>, 0.25×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-4</m:t>
                    </m:r>
                  </m:sup>
                </m:sSup>
              </m:e>
            </m:d>
            <m:r>
              <w:rPr>
                <w:rFonts w:ascii="Cambria Math" w:hAnsi="Cambria Math"/>
                <w:sz w:val="18"/>
                <w:szCs w:val="19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9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op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9"/>
                  </w:rPr>
                  <m:t>, 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-4</m:t>
                    </m:r>
                  </m:sup>
                </m:sSup>
              </m:e>
            </m:d>
          </m:e>
        </m:d>
      </m:oMath>
      <w:r w:rsidRPr="00AF31F1">
        <w:rPr>
          <w:sz w:val="18"/>
          <w:szCs w:val="19"/>
        </w:rPr>
        <w:t xml:space="preserve">; and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9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18"/>
                <w:szCs w:val="19"/>
              </w:rPr>
              <m:t>R</m:t>
            </m:r>
          </m:e>
          <m:sub>
            <m:r>
              <w:rPr>
                <w:rFonts w:ascii="Cambria Math" w:hAnsi="Cambria Math"/>
                <w:sz w:val="18"/>
                <w:szCs w:val="19"/>
              </w:rPr>
              <m:t>3</m:t>
            </m:r>
          </m:sub>
        </m:sSub>
        <m:r>
          <w:rPr>
            <w:rFonts w:ascii="Cambria Math" w:hAnsi="Cambria Math"/>
            <w:sz w:val="18"/>
            <w:szCs w:val="19"/>
          </w:rPr>
          <m:t>≔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18"/>
                <w:szCs w:val="19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18"/>
                    <w:szCs w:val="19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9"/>
                  </w:rPr>
                  <m:t>EAL, 0.3×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-4</m:t>
                    </m:r>
                  </m:sup>
                </m:sSup>
              </m:e>
            </m:d>
            <m:r>
              <w:rPr>
                <w:rFonts w:ascii="Cambria Math" w:hAnsi="Cambria Math"/>
                <w:sz w:val="18"/>
                <w:szCs w:val="19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9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coll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9"/>
                  </w:rPr>
                  <m:t>, 0.10×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-4</m:t>
                    </m:r>
                  </m:sup>
                </m:sSup>
              </m:e>
            </m:d>
            <m:r>
              <w:rPr>
                <w:rFonts w:ascii="Cambria Math" w:hAnsi="Cambria Math"/>
                <w:sz w:val="18"/>
                <w:szCs w:val="19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9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op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9"/>
                  </w:rPr>
                  <m:t>, 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9"/>
                      </w:rPr>
                      <m:t>-4</m:t>
                    </m:r>
                  </m:sup>
                </m:sSup>
              </m:e>
            </m:d>
          </m:e>
        </m:d>
      </m:oMath>
      <w:r w:rsidRPr="00AF31F1">
        <w:rPr>
          <w:sz w:val="18"/>
          <w:szCs w:val="19"/>
        </w:rPr>
        <w:t>.</w:t>
      </w:r>
    </w:p>
    <w:bookmarkEnd w:id="16"/>
    <w:p w14:paraId="62CC854B" w14:textId="77777777" w:rsidR="003975DC" w:rsidRPr="00AF31F1" w:rsidRDefault="003975DC" w:rsidP="003975DC">
      <w:pPr>
        <w:pStyle w:val="Newparagraph"/>
        <w:spacing w:line="240" w:lineRule="auto"/>
        <w:ind w:firstLine="0"/>
        <w:jc w:val="both"/>
        <w:rPr>
          <w:sz w:val="20"/>
          <w:szCs w:val="20"/>
        </w:rPr>
      </w:pPr>
    </w:p>
    <w:p w14:paraId="33E71D34" w14:textId="77777777" w:rsidR="00523DF4" w:rsidRDefault="00523DF4" w:rsidP="002F1A08">
      <w:pPr>
        <w:spacing w:line="240" w:lineRule="auto"/>
        <w:rPr>
          <w:sz w:val="20"/>
          <w:szCs w:val="20"/>
        </w:rPr>
      </w:pPr>
    </w:p>
    <w:p w14:paraId="0CAB47A8" w14:textId="77777777" w:rsidR="00B634AE" w:rsidRDefault="00B634AE" w:rsidP="002F1A08">
      <w:pPr>
        <w:spacing w:line="240" w:lineRule="auto"/>
        <w:rPr>
          <w:sz w:val="20"/>
          <w:szCs w:val="20"/>
        </w:rPr>
      </w:pPr>
    </w:p>
    <w:p w14:paraId="496F709D" w14:textId="77777777" w:rsidR="002F1A08" w:rsidRDefault="002F1A08">
      <w:pPr>
        <w:spacing w:line="240" w:lineRule="auto"/>
        <w:rPr>
          <w:sz w:val="20"/>
          <w:szCs w:val="20"/>
        </w:rPr>
      </w:pPr>
    </w:p>
    <w:sectPr w:rsidR="002F1A08" w:rsidSect="003849FE">
      <w:footerReference w:type="default" r:id="rId8"/>
      <w:footerReference w:type="first" r:id="rId9"/>
      <w:pgSz w:w="12240" w:h="15840" w:code="1"/>
      <w:pgMar w:top="1440" w:right="1440" w:bottom="1440" w:left="1440" w:header="706" w:footer="706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A6E52" w14:textId="77777777" w:rsidR="00BC4F73" w:rsidRDefault="00BC4F73" w:rsidP="00AF2C92">
      <w:r>
        <w:separator/>
      </w:r>
    </w:p>
  </w:endnote>
  <w:endnote w:type="continuationSeparator" w:id="0">
    <w:p w14:paraId="3DEBAAE9" w14:textId="77777777" w:rsidR="00BC4F73" w:rsidRDefault="00BC4F73" w:rsidP="00AF2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20206030504050203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vanish/>
        <w:highlight w:val="yellow"/>
      </w:rPr>
      <w:id w:val="-130860617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3ED02D0E" w14:textId="3BEB6084" w:rsidR="008E5007" w:rsidRPr="00DA75FA" w:rsidRDefault="008E5007">
        <w:pPr>
          <w:pStyle w:val="Footer"/>
          <w:jc w:val="center"/>
          <w:rPr>
            <w:sz w:val="20"/>
            <w:szCs w:val="20"/>
          </w:rPr>
        </w:pPr>
        <w:r w:rsidRPr="00DA75FA">
          <w:rPr>
            <w:sz w:val="20"/>
            <w:szCs w:val="20"/>
          </w:rPr>
          <w:fldChar w:fldCharType="begin"/>
        </w:r>
        <w:r w:rsidRPr="00DA75FA">
          <w:rPr>
            <w:sz w:val="20"/>
            <w:szCs w:val="20"/>
          </w:rPr>
          <w:instrText xml:space="preserve"> PAGE   \* MERGEFORMAT </w:instrText>
        </w:r>
        <w:r w:rsidRPr="00DA75FA">
          <w:rPr>
            <w:sz w:val="20"/>
            <w:szCs w:val="20"/>
          </w:rPr>
          <w:fldChar w:fldCharType="separate"/>
        </w:r>
        <w:r w:rsidR="00423071">
          <w:rPr>
            <w:noProof/>
            <w:sz w:val="20"/>
            <w:szCs w:val="20"/>
          </w:rPr>
          <w:t>7</w:t>
        </w:r>
        <w:r w:rsidRPr="00DA75FA">
          <w:rPr>
            <w:noProof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67022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818499" w14:textId="0D9DAE25" w:rsidR="008E5007" w:rsidRDefault="008E50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307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2EAD0F5" w14:textId="77777777" w:rsidR="008E5007" w:rsidRDefault="008E50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D1D67" w14:textId="77777777" w:rsidR="00BC4F73" w:rsidRDefault="00BC4F73" w:rsidP="00AF2C92">
      <w:r>
        <w:separator/>
      </w:r>
    </w:p>
  </w:footnote>
  <w:footnote w:type="continuationSeparator" w:id="0">
    <w:p w14:paraId="71EC6535" w14:textId="77777777" w:rsidR="00BC4F73" w:rsidRDefault="00BC4F73" w:rsidP="00AF2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B0D426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B1FECA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C74E2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8F228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A274B1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2442F1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9147B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94C1B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4C6DA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472E2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DC819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292151"/>
    <w:multiLevelType w:val="hybridMultilevel"/>
    <w:tmpl w:val="C8588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624134"/>
    <w:multiLevelType w:val="multilevel"/>
    <w:tmpl w:val="BA90CD5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05CC0843"/>
    <w:multiLevelType w:val="multilevel"/>
    <w:tmpl w:val="9426EBB6"/>
    <w:lvl w:ilvl="0">
      <w:start w:val="1"/>
      <w:numFmt w:val="decimal"/>
      <w:lvlText w:val="(%1)"/>
      <w:lvlJc w:val="right"/>
      <w:pPr>
        <w:ind w:left="720" w:hanging="18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815B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D0E76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27D707B"/>
    <w:multiLevelType w:val="multilevel"/>
    <w:tmpl w:val="7CF66DBC"/>
    <w:numStyleLink w:val="Style1"/>
  </w:abstractNum>
  <w:abstractNum w:abstractNumId="17" w15:restartNumberingAfterBreak="0">
    <w:nsid w:val="135B399F"/>
    <w:multiLevelType w:val="multilevel"/>
    <w:tmpl w:val="D8D60C26"/>
    <w:lvl w:ilvl="0">
      <w:start w:val="2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hint="eastAsia"/>
      </w:rPr>
    </w:lvl>
    <w:lvl w:ilvl="1">
      <w:start w:val="1"/>
      <w:numFmt w:val="decimal"/>
      <w:pStyle w:val="subsection"/>
      <w:lvlText w:val="%1.%2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position w:val="0"/>
        <w:sz w:val="20"/>
        <w:u w:val="none"/>
        <w:vertAlign w:val="baseline"/>
      </w:rPr>
    </w:lvl>
    <w:lvl w:ilvl="2">
      <w:start w:val="1"/>
      <w:numFmt w:val="decimal"/>
      <w:pStyle w:val="subsubsection"/>
      <w:lvlText w:val="%1.%2.%3"/>
      <w:lvlJc w:val="left"/>
      <w:pPr>
        <w:tabs>
          <w:tab w:val="num" w:pos="720"/>
        </w:tabs>
      </w:pPr>
      <w:rPr>
        <w:rFonts w:ascii="Times New Roman" w:hAnsi="Times New Roman" w:hint="default"/>
        <w:b w:val="0"/>
        <w:i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8" w15:restartNumberingAfterBreak="0">
    <w:nsid w:val="13C176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A0C7821"/>
    <w:multiLevelType w:val="hybridMultilevel"/>
    <w:tmpl w:val="1B528698"/>
    <w:lvl w:ilvl="0" w:tplc="0942879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D976A28"/>
    <w:multiLevelType w:val="hybridMultilevel"/>
    <w:tmpl w:val="983CA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413159"/>
    <w:multiLevelType w:val="multilevel"/>
    <w:tmpl w:val="30C08770"/>
    <w:lvl w:ilvl="0">
      <w:start w:val="1"/>
      <w:numFmt w:val="decimal"/>
      <w:lvlText w:val="(%1)"/>
      <w:lvlJc w:val="right"/>
      <w:pPr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BD58E1"/>
    <w:multiLevelType w:val="multilevel"/>
    <w:tmpl w:val="1B88B870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2F445A"/>
    <w:multiLevelType w:val="hybridMultilevel"/>
    <w:tmpl w:val="008C3DD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44E70CB"/>
    <w:multiLevelType w:val="multilevel"/>
    <w:tmpl w:val="E1F27E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24C66EFA"/>
    <w:multiLevelType w:val="hybridMultilevel"/>
    <w:tmpl w:val="687016B8"/>
    <w:lvl w:ilvl="0" w:tplc="8D3EE8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7E8289F"/>
    <w:multiLevelType w:val="hybridMultilevel"/>
    <w:tmpl w:val="E976D66C"/>
    <w:lvl w:ilvl="0" w:tplc="0CDA721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28A61887"/>
    <w:multiLevelType w:val="hybridMultilevel"/>
    <w:tmpl w:val="687016B8"/>
    <w:lvl w:ilvl="0" w:tplc="8D3EE8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E0369F3"/>
    <w:multiLevelType w:val="hybridMultilevel"/>
    <w:tmpl w:val="A9D2675E"/>
    <w:lvl w:ilvl="0" w:tplc="DAF4500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89B5003"/>
    <w:multiLevelType w:val="multilevel"/>
    <w:tmpl w:val="DD5255FA"/>
    <w:lvl w:ilvl="0">
      <w:start w:val="1"/>
      <w:numFmt w:val="decimal"/>
      <w:lvlText w:val="(%1)"/>
      <w:lvlJc w:val="left"/>
      <w:pPr>
        <w:ind w:left="72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5D0C07"/>
    <w:multiLevelType w:val="hybridMultilevel"/>
    <w:tmpl w:val="4CA02766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4A71FF"/>
    <w:multiLevelType w:val="hybridMultilevel"/>
    <w:tmpl w:val="CADCD1B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F264755"/>
    <w:multiLevelType w:val="multilevel"/>
    <w:tmpl w:val="06B6F2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437C3FB7"/>
    <w:multiLevelType w:val="multilevel"/>
    <w:tmpl w:val="7CF66DBC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40C3683"/>
    <w:multiLevelType w:val="hybridMultilevel"/>
    <w:tmpl w:val="18C0D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532771"/>
    <w:multiLevelType w:val="multilevel"/>
    <w:tmpl w:val="E1F27E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4F45525F"/>
    <w:multiLevelType w:val="multilevel"/>
    <w:tmpl w:val="B8DA181A"/>
    <w:lvl w:ilvl="0"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color w:val="2AA263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5838135E"/>
    <w:multiLevelType w:val="hybridMultilevel"/>
    <w:tmpl w:val="68EEE13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D96BF8"/>
    <w:multiLevelType w:val="hybridMultilevel"/>
    <w:tmpl w:val="76D2C65A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8822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5DD751B3"/>
    <w:multiLevelType w:val="hybridMultilevel"/>
    <w:tmpl w:val="570828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1B1FF7"/>
    <w:multiLevelType w:val="multilevel"/>
    <w:tmpl w:val="D9007D74"/>
    <w:lvl w:ilvl="0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2" w15:restartNumberingAfterBreak="0">
    <w:nsid w:val="63FA38AF"/>
    <w:multiLevelType w:val="hybridMultilevel"/>
    <w:tmpl w:val="C96A95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1605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7BD1DD9"/>
    <w:multiLevelType w:val="hybridMultilevel"/>
    <w:tmpl w:val="EB30496E"/>
    <w:lvl w:ilvl="0" w:tplc="E4DA283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6F7E8D"/>
    <w:multiLevelType w:val="hybridMultilevel"/>
    <w:tmpl w:val="1B528698"/>
    <w:lvl w:ilvl="0" w:tplc="0942879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D9373AB"/>
    <w:multiLevelType w:val="multilevel"/>
    <w:tmpl w:val="B89CB32C"/>
    <w:lvl w:ilvl="0">
      <w:start w:val="1"/>
      <w:numFmt w:val="decimal"/>
      <w:lvlText w:val="(%1)"/>
      <w:lvlJc w:val="right"/>
      <w:pPr>
        <w:ind w:left="720" w:hanging="153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76640C"/>
    <w:multiLevelType w:val="multilevel"/>
    <w:tmpl w:val="E1F27E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73571B5F"/>
    <w:multiLevelType w:val="hybridMultilevel"/>
    <w:tmpl w:val="98D48998"/>
    <w:lvl w:ilvl="0" w:tplc="B600B51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3B24FB"/>
    <w:multiLevelType w:val="hybridMultilevel"/>
    <w:tmpl w:val="31BEA02E"/>
    <w:lvl w:ilvl="0" w:tplc="F89E8FD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8"/>
  </w:num>
  <w:num w:numId="3">
    <w:abstractNumId w:val="20"/>
  </w:num>
  <w:num w:numId="4">
    <w:abstractNumId w:val="17"/>
  </w:num>
  <w:num w:numId="5">
    <w:abstractNumId w:val="24"/>
  </w:num>
  <w:num w:numId="6">
    <w:abstractNumId w:val="23"/>
  </w:num>
  <w:num w:numId="7">
    <w:abstractNumId w:val="18"/>
  </w:num>
  <w:num w:numId="8">
    <w:abstractNumId w:val="39"/>
  </w:num>
  <w:num w:numId="9">
    <w:abstractNumId w:val="12"/>
  </w:num>
  <w:num w:numId="10">
    <w:abstractNumId w:val="45"/>
  </w:num>
  <w:num w:numId="11">
    <w:abstractNumId w:val="32"/>
  </w:num>
  <w:num w:numId="12">
    <w:abstractNumId w:val="26"/>
  </w:num>
  <w:num w:numId="13">
    <w:abstractNumId w:val="37"/>
  </w:num>
  <w:num w:numId="14">
    <w:abstractNumId w:val="1"/>
  </w:num>
  <w:num w:numId="15">
    <w:abstractNumId w:val="2"/>
  </w:num>
  <w:num w:numId="16">
    <w:abstractNumId w:val="3"/>
  </w:num>
  <w:num w:numId="17">
    <w:abstractNumId w:val="4"/>
  </w:num>
  <w:num w:numId="18">
    <w:abstractNumId w:val="9"/>
  </w:num>
  <w:num w:numId="19">
    <w:abstractNumId w:val="5"/>
  </w:num>
  <w:num w:numId="20">
    <w:abstractNumId w:val="7"/>
  </w:num>
  <w:num w:numId="21">
    <w:abstractNumId w:val="6"/>
  </w:num>
  <w:num w:numId="22">
    <w:abstractNumId w:val="10"/>
  </w:num>
  <w:num w:numId="23">
    <w:abstractNumId w:val="8"/>
  </w:num>
  <w:num w:numId="24">
    <w:abstractNumId w:val="22"/>
  </w:num>
  <w:num w:numId="25">
    <w:abstractNumId w:val="29"/>
  </w:num>
  <w:num w:numId="26">
    <w:abstractNumId w:val="13"/>
  </w:num>
  <w:num w:numId="27">
    <w:abstractNumId w:val="0"/>
  </w:num>
  <w:num w:numId="28">
    <w:abstractNumId w:val="15"/>
  </w:num>
  <w:num w:numId="29">
    <w:abstractNumId w:val="31"/>
  </w:num>
  <w:num w:numId="30">
    <w:abstractNumId w:val="40"/>
  </w:num>
  <w:num w:numId="31">
    <w:abstractNumId w:val="42"/>
  </w:num>
  <w:num w:numId="32">
    <w:abstractNumId w:val="21"/>
  </w:num>
  <w:num w:numId="33">
    <w:abstractNumId w:val="46"/>
  </w:num>
  <w:num w:numId="34">
    <w:abstractNumId w:val="33"/>
  </w:num>
  <w:num w:numId="35">
    <w:abstractNumId w:val="16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."/>
        <w:lvlJc w:val="left"/>
        <w:pPr>
          <w:ind w:left="1062" w:hanging="432"/>
        </w:pPr>
        <w:rPr>
          <w:i w:val="0"/>
        </w:rPr>
      </w:lvl>
    </w:lvlOverride>
  </w:num>
  <w:num w:numId="36">
    <w:abstractNumId w:val="36"/>
  </w:num>
  <w:num w:numId="37">
    <w:abstractNumId w:val="41"/>
  </w:num>
  <w:num w:numId="38">
    <w:abstractNumId w:val="43"/>
  </w:num>
  <w:num w:numId="39">
    <w:abstractNumId w:val="25"/>
  </w:num>
  <w:num w:numId="40">
    <w:abstractNumId w:val="27"/>
  </w:num>
  <w:num w:numId="41">
    <w:abstractNumId w:val="28"/>
  </w:num>
  <w:num w:numId="42">
    <w:abstractNumId w:val="44"/>
  </w:num>
  <w:num w:numId="43">
    <w:abstractNumId w:val="34"/>
  </w:num>
  <w:num w:numId="44">
    <w:abstractNumId w:val="14"/>
  </w:num>
  <w:num w:numId="45">
    <w:abstractNumId w:val="49"/>
  </w:num>
  <w:num w:numId="46">
    <w:abstractNumId w:val="11"/>
  </w:num>
  <w:num w:numId="47">
    <w:abstractNumId w:val="19"/>
  </w:num>
  <w:num w:numId="48">
    <w:abstractNumId w:val="35"/>
  </w:num>
  <w:num w:numId="49">
    <w:abstractNumId w:val="47"/>
  </w:num>
  <w:num w:numId="50">
    <w:abstractNumId w:val="4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linkStyles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10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EwMLU0MTcwMjQzNjBX0lEKTi0uzszPAykAStcCABXjrE4uAAAA"/>
  </w:docVars>
  <w:rsids>
    <w:rsidRoot w:val="00817677"/>
    <w:rsid w:val="000002A6"/>
    <w:rsid w:val="000004E2"/>
    <w:rsid w:val="00000DEC"/>
    <w:rsid w:val="00000DFA"/>
    <w:rsid w:val="00001020"/>
    <w:rsid w:val="00001172"/>
    <w:rsid w:val="0000132B"/>
    <w:rsid w:val="00001535"/>
    <w:rsid w:val="00001666"/>
    <w:rsid w:val="000016B1"/>
    <w:rsid w:val="00001899"/>
    <w:rsid w:val="0000189D"/>
    <w:rsid w:val="0000195B"/>
    <w:rsid w:val="00001C12"/>
    <w:rsid w:val="00001C25"/>
    <w:rsid w:val="00001E1A"/>
    <w:rsid w:val="00001EA9"/>
    <w:rsid w:val="00002AE4"/>
    <w:rsid w:val="00002C6E"/>
    <w:rsid w:val="00002D32"/>
    <w:rsid w:val="00002DF4"/>
    <w:rsid w:val="000031AD"/>
    <w:rsid w:val="000032F2"/>
    <w:rsid w:val="000034FF"/>
    <w:rsid w:val="00003576"/>
    <w:rsid w:val="000035DF"/>
    <w:rsid w:val="0000396E"/>
    <w:rsid w:val="00003ABF"/>
    <w:rsid w:val="00003EBB"/>
    <w:rsid w:val="00003F32"/>
    <w:rsid w:val="0000402B"/>
    <w:rsid w:val="00004764"/>
    <w:rsid w:val="000048E8"/>
    <w:rsid w:val="000049AD"/>
    <w:rsid w:val="00004A5D"/>
    <w:rsid w:val="00004BED"/>
    <w:rsid w:val="00004E9A"/>
    <w:rsid w:val="00004FEE"/>
    <w:rsid w:val="00005418"/>
    <w:rsid w:val="00005550"/>
    <w:rsid w:val="000058E7"/>
    <w:rsid w:val="00005CC3"/>
    <w:rsid w:val="00005FF7"/>
    <w:rsid w:val="0000633B"/>
    <w:rsid w:val="000063F5"/>
    <w:rsid w:val="0000676E"/>
    <w:rsid w:val="0000681B"/>
    <w:rsid w:val="00006948"/>
    <w:rsid w:val="00006A42"/>
    <w:rsid w:val="00006AD1"/>
    <w:rsid w:val="00006B52"/>
    <w:rsid w:val="00006EA2"/>
    <w:rsid w:val="00006ECF"/>
    <w:rsid w:val="00007056"/>
    <w:rsid w:val="0000721B"/>
    <w:rsid w:val="000075B2"/>
    <w:rsid w:val="00007A50"/>
    <w:rsid w:val="00007C72"/>
    <w:rsid w:val="00007CDA"/>
    <w:rsid w:val="00007D65"/>
    <w:rsid w:val="00007EBE"/>
    <w:rsid w:val="00010117"/>
    <w:rsid w:val="0001020E"/>
    <w:rsid w:val="0001027C"/>
    <w:rsid w:val="00010A78"/>
    <w:rsid w:val="00010E94"/>
    <w:rsid w:val="00010FA9"/>
    <w:rsid w:val="00011747"/>
    <w:rsid w:val="000118A8"/>
    <w:rsid w:val="000118DB"/>
    <w:rsid w:val="00011A5A"/>
    <w:rsid w:val="0001204D"/>
    <w:rsid w:val="000121F2"/>
    <w:rsid w:val="0001267C"/>
    <w:rsid w:val="00012681"/>
    <w:rsid w:val="0001286D"/>
    <w:rsid w:val="000129F0"/>
    <w:rsid w:val="00012AA0"/>
    <w:rsid w:val="00012BF2"/>
    <w:rsid w:val="00012CCE"/>
    <w:rsid w:val="00013006"/>
    <w:rsid w:val="000133C0"/>
    <w:rsid w:val="000134F3"/>
    <w:rsid w:val="00013810"/>
    <w:rsid w:val="00013B3A"/>
    <w:rsid w:val="00014142"/>
    <w:rsid w:val="000141B0"/>
    <w:rsid w:val="0001427A"/>
    <w:rsid w:val="0001487C"/>
    <w:rsid w:val="00014AA0"/>
    <w:rsid w:val="00014C4E"/>
    <w:rsid w:val="00014E12"/>
    <w:rsid w:val="00015077"/>
    <w:rsid w:val="00015346"/>
    <w:rsid w:val="0001561B"/>
    <w:rsid w:val="00015971"/>
    <w:rsid w:val="00015AE5"/>
    <w:rsid w:val="000161BA"/>
    <w:rsid w:val="00016713"/>
    <w:rsid w:val="00016887"/>
    <w:rsid w:val="000168EF"/>
    <w:rsid w:val="00016ADC"/>
    <w:rsid w:val="00016B1B"/>
    <w:rsid w:val="00016D97"/>
    <w:rsid w:val="00017107"/>
    <w:rsid w:val="00017242"/>
    <w:rsid w:val="0001733C"/>
    <w:rsid w:val="000174B8"/>
    <w:rsid w:val="0001797E"/>
    <w:rsid w:val="00017E80"/>
    <w:rsid w:val="00017F1E"/>
    <w:rsid w:val="00017F7A"/>
    <w:rsid w:val="00017FE8"/>
    <w:rsid w:val="00020170"/>
    <w:rsid w:val="000202B0"/>
    <w:rsid w:val="000202E2"/>
    <w:rsid w:val="00020952"/>
    <w:rsid w:val="00020E3E"/>
    <w:rsid w:val="000212E0"/>
    <w:rsid w:val="000214C4"/>
    <w:rsid w:val="000214DB"/>
    <w:rsid w:val="00021809"/>
    <w:rsid w:val="000219E9"/>
    <w:rsid w:val="00021A13"/>
    <w:rsid w:val="00021D95"/>
    <w:rsid w:val="00022441"/>
    <w:rsid w:val="0002261E"/>
    <w:rsid w:val="00022C80"/>
    <w:rsid w:val="00022FC2"/>
    <w:rsid w:val="000230F0"/>
    <w:rsid w:val="00023671"/>
    <w:rsid w:val="00023785"/>
    <w:rsid w:val="00023982"/>
    <w:rsid w:val="00023CF9"/>
    <w:rsid w:val="00023F85"/>
    <w:rsid w:val="00024044"/>
    <w:rsid w:val="0002416C"/>
    <w:rsid w:val="00024548"/>
    <w:rsid w:val="00024839"/>
    <w:rsid w:val="00024BF5"/>
    <w:rsid w:val="00024DA8"/>
    <w:rsid w:val="0002505E"/>
    <w:rsid w:val="000253B4"/>
    <w:rsid w:val="00025AD2"/>
    <w:rsid w:val="0002616A"/>
    <w:rsid w:val="00026193"/>
    <w:rsid w:val="00026202"/>
    <w:rsid w:val="000267DD"/>
    <w:rsid w:val="00026871"/>
    <w:rsid w:val="00026D42"/>
    <w:rsid w:val="00026D99"/>
    <w:rsid w:val="00026D9B"/>
    <w:rsid w:val="00027066"/>
    <w:rsid w:val="00027103"/>
    <w:rsid w:val="00027283"/>
    <w:rsid w:val="000274B1"/>
    <w:rsid w:val="00027649"/>
    <w:rsid w:val="00027715"/>
    <w:rsid w:val="00027967"/>
    <w:rsid w:val="00027F68"/>
    <w:rsid w:val="0003069A"/>
    <w:rsid w:val="00030E37"/>
    <w:rsid w:val="00030F60"/>
    <w:rsid w:val="00031335"/>
    <w:rsid w:val="0003174C"/>
    <w:rsid w:val="00031855"/>
    <w:rsid w:val="00031A2A"/>
    <w:rsid w:val="00031C6F"/>
    <w:rsid w:val="00031D99"/>
    <w:rsid w:val="00031DA4"/>
    <w:rsid w:val="00032329"/>
    <w:rsid w:val="000325F1"/>
    <w:rsid w:val="00032899"/>
    <w:rsid w:val="00032DFF"/>
    <w:rsid w:val="00032E0D"/>
    <w:rsid w:val="000330F0"/>
    <w:rsid w:val="000335D9"/>
    <w:rsid w:val="0003378D"/>
    <w:rsid w:val="000339D0"/>
    <w:rsid w:val="0003410D"/>
    <w:rsid w:val="00034147"/>
    <w:rsid w:val="000344D4"/>
    <w:rsid w:val="000347BA"/>
    <w:rsid w:val="0003493B"/>
    <w:rsid w:val="00034B7E"/>
    <w:rsid w:val="00034CCB"/>
    <w:rsid w:val="00035417"/>
    <w:rsid w:val="0003559D"/>
    <w:rsid w:val="000355B1"/>
    <w:rsid w:val="0003572A"/>
    <w:rsid w:val="00035B2B"/>
    <w:rsid w:val="00035B98"/>
    <w:rsid w:val="00035D44"/>
    <w:rsid w:val="000360D3"/>
    <w:rsid w:val="00036624"/>
    <w:rsid w:val="00036767"/>
    <w:rsid w:val="00036B5A"/>
    <w:rsid w:val="00036F49"/>
    <w:rsid w:val="0003722C"/>
    <w:rsid w:val="0003730A"/>
    <w:rsid w:val="000373CE"/>
    <w:rsid w:val="0003764F"/>
    <w:rsid w:val="00037932"/>
    <w:rsid w:val="00037A98"/>
    <w:rsid w:val="00037D8E"/>
    <w:rsid w:val="00037F3D"/>
    <w:rsid w:val="00040285"/>
    <w:rsid w:val="00040845"/>
    <w:rsid w:val="00040917"/>
    <w:rsid w:val="000409CA"/>
    <w:rsid w:val="00040C3A"/>
    <w:rsid w:val="00040D2A"/>
    <w:rsid w:val="00041145"/>
    <w:rsid w:val="000415B1"/>
    <w:rsid w:val="000418E9"/>
    <w:rsid w:val="00041A33"/>
    <w:rsid w:val="00041D8C"/>
    <w:rsid w:val="00041DFD"/>
    <w:rsid w:val="000424AB"/>
    <w:rsid w:val="00042615"/>
    <w:rsid w:val="000427FB"/>
    <w:rsid w:val="00042DB4"/>
    <w:rsid w:val="00042E3D"/>
    <w:rsid w:val="00042E84"/>
    <w:rsid w:val="0004301E"/>
    <w:rsid w:val="00043281"/>
    <w:rsid w:val="00043776"/>
    <w:rsid w:val="00043C59"/>
    <w:rsid w:val="00043D78"/>
    <w:rsid w:val="00043E6A"/>
    <w:rsid w:val="0004422F"/>
    <w:rsid w:val="0004440A"/>
    <w:rsid w:val="00044541"/>
    <w:rsid w:val="0004455E"/>
    <w:rsid w:val="0004468E"/>
    <w:rsid w:val="00044A90"/>
    <w:rsid w:val="000454AC"/>
    <w:rsid w:val="00045549"/>
    <w:rsid w:val="000456C3"/>
    <w:rsid w:val="0004573A"/>
    <w:rsid w:val="0004583A"/>
    <w:rsid w:val="00045A9B"/>
    <w:rsid w:val="00045D9C"/>
    <w:rsid w:val="00045E96"/>
    <w:rsid w:val="00045E9A"/>
    <w:rsid w:val="00045ED2"/>
    <w:rsid w:val="00045F8D"/>
    <w:rsid w:val="000461AC"/>
    <w:rsid w:val="0004663F"/>
    <w:rsid w:val="000469C1"/>
    <w:rsid w:val="0004756C"/>
    <w:rsid w:val="000475CA"/>
    <w:rsid w:val="00047666"/>
    <w:rsid w:val="0004782E"/>
    <w:rsid w:val="000479C7"/>
    <w:rsid w:val="00047BAC"/>
    <w:rsid w:val="00047CB5"/>
    <w:rsid w:val="00047D00"/>
    <w:rsid w:val="00047DF2"/>
    <w:rsid w:val="00047F80"/>
    <w:rsid w:val="00047FC7"/>
    <w:rsid w:val="0005030D"/>
    <w:rsid w:val="000505A9"/>
    <w:rsid w:val="00050D5D"/>
    <w:rsid w:val="000510E6"/>
    <w:rsid w:val="0005125E"/>
    <w:rsid w:val="000517B4"/>
    <w:rsid w:val="000518FB"/>
    <w:rsid w:val="00051908"/>
    <w:rsid w:val="00051C4A"/>
    <w:rsid w:val="00051FAA"/>
    <w:rsid w:val="00051FAC"/>
    <w:rsid w:val="00052278"/>
    <w:rsid w:val="000522CF"/>
    <w:rsid w:val="00052419"/>
    <w:rsid w:val="000526C0"/>
    <w:rsid w:val="00052A53"/>
    <w:rsid w:val="00052D1F"/>
    <w:rsid w:val="00052E0E"/>
    <w:rsid w:val="00053316"/>
    <w:rsid w:val="0005343D"/>
    <w:rsid w:val="00053467"/>
    <w:rsid w:val="000534A7"/>
    <w:rsid w:val="00053AAA"/>
    <w:rsid w:val="00054199"/>
    <w:rsid w:val="000545C2"/>
    <w:rsid w:val="00054601"/>
    <w:rsid w:val="000547C0"/>
    <w:rsid w:val="00054911"/>
    <w:rsid w:val="00054D9D"/>
    <w:rsid w:val="000550DD"/>
    <w:rsid w:val="0005533A"/>
    <w:rsid w:val="0005534D"/>
    <w:rsid w:val="0005534F"/>
    <w:rsid w:val="00055B45"/>
    <w:rsid w:val="00055E86"/>
    <w:rsid w:val="00056132"/>
    <w:rsid w:val="00056248"/>
    <w:rsid w:val="0005624E"/>
    <w:rsid w:val="00056507"/>
    <w:rsid w:val="0005651D"/>
    <w:rsid w:val="00056649"/>
    <w:rsid w:val="00056752"/>
    <w:rsid w:val="000568B7"/>
    <w:rsid w:val="00056C8A"/>
    <w:rsid w:val="00056D38"/>
    <w:rsid w:val="00056F49"/>
    <w:rsid w:val="00056F94"/>
    <w:rsid w:val="00056FA5"/>
    <w:rsid w:val="000572A9"/>
    <w:rsid w:val="0005777A"/>
    <w:rsid w:val="00057B54"/>
    <w:rsid w:val="00057B61"/>
    <w:rsid w:val="00057B9B"/>
    <w:rsid w:val="0006005B"/>
    <w:rsid w:val="0006032C"/>
    <w:rsid w:val="000603F8"/>
    <w:rsid w:val="000603FE"/>
    <w:rsid w:val="00060615"/>
    <w:rsid w:val="00060D51"/>
    <w:rsid w:val="00060F13"/>
    <w:rsid w:val="00060F9D"/>
    <w:rsid w:val="00061325"/>
    <w:rsid w:val="00061329"/>
    <w:rsid w:val="00061605"/>
    <w:rsid w:val="00062083"/>
    <w:rsid w:val="000620E2"/>
    <w:rsid w:val="0006249E"/>
    <w:rsid w:val="000624BB"/>
    <w:rsid w:val="00062656"/>
    <w:rsid w:val="0006297A"/>
    <w:rsid w:val="00062B9D"/>
    <w:rsid w:val="000631E2"/>
    <w:rsid w:val="000633CA"/>
    <w:rsid w:val="000634D6"/>
    <w:rsid w:val="000634E4"/>
    <w:rsid w:val="00063780"/>
    <w:rsid w:val="000638F2"/>
    <w:rsid w:val="00063F44"/>
    <w:rsid w:val="000646FB"/>
    <w:rsid w:val="00064828"/>
    <w:rsid w:val="00064989"/>
    <w:rsid w:val="00064C91"/>
    <w:rsid w:val="00064CC0"/>
    <w:rsid w:val="0006557F"/>
    <w:rsid w:val="000657CA"/>
    <w:rsid w:val="000660BF"/>
    <w:rsid w:val="000664DC"/>
    <w:rsid w:val="00066946"/>
    <w:rsid w:val="000671A6"/>
    <w:rsid w:val="00067356"/>
    <w:rsid w:val="00067975"/>
    <w:rsid w:val="00067A38"/>
    <w:rsid w:val="0007009C"/>
    <w:rsid w:val="00070A44"/>
    <w:rsid w:val="000711D1"/>
    <w:rsid w:val="000712F9"/>
    <w:rsid w:val="00071342"/>
    <w:rsid w:val="0007142C"/>
    <w:rsid w:val="000715B8"/>
    <w:rsid w:val="000716A9"/>
    <w:rsid w:val="00071984"/>
    <w:rsid w:val="00072251"/>
    <w:rsid w:val="00072A56"/>
    <w:rsid w:val="000730D3"/>
    <w:rsid w:val="00073163"/>
    <w:rsid w:val="000731AA"/>
    <w:rsid w:val="000731F7"/>
    <w:rsid w:val="000733AC"/>
    <w:rsid w:val="00073F61"/>
    <w:rsid w:val="00074056"/>
    <w:rsid w:val="00074177"/>
    <w:rsid w:val="00074660"/>
    <w:rsid w:val="000748FA"/>
    <w:rsid w:val="00074B81"/>
    <w:rsid w:val="00074CAE"/>
    <w:rsid w:val="00074D22"/>
    <w:rsid w:val="00074F86"/>
    <w:rsid w:val="00075081"/>
    <w:rsid w:val="0007528A"/>
    <w:rsid w:val="000752F9"/>
    <w:rsid w:val="000756ED"/>
    <w:rsid w:val="0007584F"/>
    <w:rsid w:val="000759B2"/>
    <w:rsid w:val="00075EAB"/>
    <w:rsid w:val="000760E1"/>
    <w:rsid w:val="000765B7"/>
    <w:rsid w:val="00076843"/>
    <w:rsid w:val="00076985"/>
    <w:rsid w:val="00076EFB"/>
    <w:rsid w:val="00077297"/>
    <w:rsid w:val="000772C5"/>
    <w:rsid w:val="000772F8"/>
    <w:rsid w:val="00077744"/>
    <w:rsid w:val="0007786E"/>
    <w:rsid w:val="00077EC0"/>
    <w:rsid w:val="000800E0"/>
    <w:rsid w:val="0008014C"/>
    <w:rsid w:val="000806D0"/>
    <w:rsid w:val="00080934"/>
    <w:rsid w:val="00080BD9"/>
    <w:rsid w:val="00080E1F"/>
    <w:rsid w:val="00080FE0"/>
    <w:rsid w:val="000811AB"/>
    <w:rsid w:val="000817D0"/>
    <w:rsid w:val="000818D3"/>
    <w:rsid w:val="00081A4C"/>
    <w:rsid w:val="00082344"/>
    <w:rsid w:val="00082442"/>
    <w:rsid w:val="00082485"/>
    <w:rsid w:val="0008261A"/>
    <w:rsid w:val="00082D84"/>
    <w:rsid w:val="00082DF9"/>
    <w:rsid w:val="00082F7E"/>
    <w:rsid w:val="00083352"/>
    <w:rsid w:val="000833D2"/>
    <w:rsid w:val="00083407"/>
    <w:rsid w:val="000839C6"/>
    <w:rsid w:val="00083A0F"/>
    <w:rsid w:val="00083A38"/>
    <w:rsid w:val="00083A45"/>
    <w:rsid w:val="00083B82"/>
    <w:rsid w:val="00083BFB"/>
    <w:rsid w:val="00083C5F"/>
    <w:rsid w:val="000844C5"/>
    <w:rsid w:val="000845E6"/>
    <w:rsid w:val="00084E9D"/>
    <w:rsid w:val="00085279"/>
    <w:rsid w:val="0008528C"/>
    <w:rsid w:val="00085BA3"/>
    <w:rsid w:val="00086075"/>
    <w:rsid w:val="00086433"/>
    <w:rsid w:val="00086891"/>
    <w:rsid w:val="000868BC"/>
    <w:rsid w:val="00086ADC"/>
    <w:rsid w:val="00086BD1"/>
    <w:rsid w:val="00086C9B"/>
    <w:rsid w:val="0008725D"/>
    <w:rsid w:val="00087427"/>
    <w:rsid w:val="000875A0"/>
    <w:rsid w:val="000875A8"/>
    <w:rsid w:val="00087932"/>
    <w:rsid w:val="00087A12"/>
    <w:rsid w:val="00087C0C"/>
    <w:rsid w:val="00087DEC"/>
    <w:rsid w:val="0009035E"/>
    <w:rsid w:val="000906D9"/>
    <w:rsid w:val="00090975"/>
    <w:rsid w:val="00090C82"/>
    <w:rsid w:val="00090E21"/>
    <w:rsid w:val="00090E31"/>
    <w:rsid w:val="000910A2"/>
    <w:rsid w:val="00091368"/>
    <w:rsid w:val="0009172C"/>
    <w:rsid w:val="00091B2E"/>
    <w:rsid w:val="00091B42"/>
    <w:rsid w:val="00091B58"/>
    <w:rsid w:val="00091E7F"/>
    <w:rsid w:val="000920D4"/>
    <w:rsid w:val="000923CD"/>
    <w:rsid w:val="000924C4"/>
    <w:rsid w:val="0009289A"/>
    <w:rsid w:val="00092A77"/>
    <w:rsid w:val="000930EC"/>
    <w:rsid w:val="0009322F"/>
    <w:rsid w:val="000934CE"/>
    <w:rsid w:val="000934FA"/>
    <w:rsid w:val="0009361A"/>
    <w:rsid w:val="0009374D"/>
    <w:rsid w:val="000938D7"/>
    <w:rsid w:val="00093A9E"/>
    <w:rsid w:val="00093CA6"/>
    <w:rsid w:val="00093E34"/>
    <w:rsid w:val="00093F80"/>
    <w:rsid w:val="0009414F"/>
    <w:rsid w:val="000948EF"/>
    <w:rsid w:val="00094C63"/>
    <w:rsid w:val="00094CC8"/>
    <w:rsid w:val="0009506C"/>
    <w:rsid w:val="000950A0"/>
    <w:rsid w:val="000953E4"/>
    <w:rsid w:val="000958DE"/>
    <w:rsid w:val="00095CC5"/>
    <w:rsid w:val="00095D6E"/>
    <w:rsid w:val="00095E61"/>
    <w:rsid w:val="00096008"/>
    <w:rsid w:val="00096164"/>
    <w:rsid w:val="00096285"/>
    <w:rsid w:val="000962DB"/>
    <w:rsid w:val="00096468"/>
    <w:rsid w:val="0009668D"/>
    <w:rsid w:val="000966C1"/>
    <w:rsid w:val="000966E5"/>
    <w:rsid w:val="000967AC"/>
    <w:rsid w:val="00096CE7"/>
    <w:rsid w:val="000970AC"/>
    <w:rsid w:val="0009727D"/>
    <w:rsid w:val="0009748A"/>
    <w:rsid w:val="00097B69"/>
    <w:rsid w:val="00097D0D"/>
    <w:rsid w:val="00097D8F"/>
    <w:rsid w:val="00097EF0"/>
    <w:rsid w:val="000A0017"/>
    <w:rsid w:val="000A03C9"/>
    <w:rsid w:val="000A0511"/>
    <w:rsid w:val="000A0682"/>
    <w:rsid w:val="000A0E23"/>
    <w:rsid w:val="000A0E8F"/>
    <w:rsid w:val="000A1015"/>
    <w:rsid w:val="000A1167"/>
    <w:rsid w:val="000A11DF"/>
    <w:rsid w:val="000A130B"/>
    <w:rsid w:val="000A1322"/>
    <w:rsid w:val="000A1AB1"/>
    <w:rsid w:val="000A1B75"/>
    <w:rsid w:val="000A1E24"/>
    <w:rsid w:val="000A1E32"/>
    <w:rsid w:val="000A2050"/>
    <w:rsid w:val="000A2107"/>
    <w:rsid w:val="000A2110"/>
    <w:rsid w:val="000A2566"/>
    <w:rsid w:val="000A2721"/>
    <w:rsid w:val="000A2BF5"/>
    <w:rsid w:val="000A2C21"/>
    <w:rsid w:val="000A2C93"/>
    <w:rsid w:val="000A30D2"/>
    <w:rsid w:val="000A3A81"/>
    <w:rsid w:val="000A3AE8"/>
    <w:rsid w:val="000A3B33"/>
    <w:rsid w:val="000A3F92"/>
    <w:rsid w:val="000A41A4"/>
    <w:rsid w:val="000A4428"/>
    <w:rsid w:val="000A4519"/>
    <w:rsid w:val="000A4541"/>
    <w:rsid w:val="000A45A0"/>
    <w:rsid w:val="000A49B5"/>
    <w:rsid w:val="000A4C54"/>
    <w:rsid w:val="000A4C7F"/>
    <w:rsid w:val="000A4ED4"/>
    <w:rsid w:val="000A557E"/>
    <w:rsid w:val="000A55C9"/>
    <w:rsid w:val="000A56E2"/>
    <w:rsid w:val="000A5739"/>
    <w:rsid w:val="000A5A01"/>
    <w:rsid w:val="000A5E2D"/>
    <w:rsid w:val="000A6312"/>
    <w:rsid w:val="000A639E"/>
    <w:rsid w:val="000A64EA"/>
    <w:rsid w:val="000A66DB"/>
    <w:rsid w:val="000A6D40"/>
    <w:rsid w:val="000A6F42"/>
    <w:rsid w:val="000A77EC"/>
    <w:rsid w:val="000A79D1"/>
    <w:rsid w:val="000A7B97"/>
    <w:rsid w:val="000A7BC3"/>
    <w:rsid w:val="000B0216"/>
    <w:rsid w:val="000B05F0"/>
    <w:rsid w:val="000B066A"/>
    <w:rsid w:val="000B0D05"/>
    <w:rsid w:val="000B1337"/>
    <w:rsid w:val="000B1661"/>
    <w:rsid w:val="000B193B"/>
    <w:rsid w:val="000B1ABD"/>
    <w:rsid w:val="000B1F0B"/>
    <w:rsid w:val="000B20CD"/>
    <w:rsid w:val="000B2224"/>
    <w:rsid w:val="000B2331"/>
    <w:rsid w:val="000B287D"/>
    <w:rsid w:val="000B2948"/>
    <w:rsid w:val="000B2D03"/>
    <w:rsid w:val="000B2E88"/>
    <w:rsid w:val="000B2F11"/>
    <w:rsid w:val="000B31A4"/>
    <w:rsid w:val="000B34A5"/>
    <w:rsid w:val="000B3D54"/>
    <w:rsid w:val="000B3F41"/>
    <w:rsid w:val="000B417D"/>
    <w:rsid w:val="000B4337"/>
    <w:rsid w:val="000B441C"/>
    <w:rsid w:val="000B4603"/>
    <w:rsid w:val="000B4889"/>
    <w:rsid w:val="000B4CA6"/>
    <w:rsid w:val="000B4E69"/>
    <w:rsid w:val="000B5961"/>
    <w:rsid w:val="000B59EE"/>
    <w:rsid w:val="000B5ABC"/>
    <w:rsid w:val="000B5C65"/>
    <w:rsid w:val="000B5C7E"/>
    <w:rsid w:val="000B5CEB"/>
    <w:rsid w:val="000B5FBB"/>
    <w:rsid w:val="000B61D4"/>
    <w:rsid w:val="000B6713"/>
    <w:rsid w:val="000B6921"/>
    <w:rsid w:val="000B6A01"/>
    <w:rsid w:val="000B6A07"/>
    <w:rsid w:val="000B6D02"/>
    <w:rsid w:val="000B6F4F"/>
    <w:rsid w:val="000B7219"/>
    <w:rsid w:val="000B7333"/>
    <w:rsid w:val="000B74F1"/>
    <w:rsid w:val="000B767A"/>
    <w:rsid w:val="000B76E6"/>
    <w:rsid w:val="000B76FC"/>
    <w:rsid w:val="000B7A85"/>
    <w:rsid w:val="000B7A9E"/>
    <w:rsid w:val="000B7F5C"/>
    <w:rsid w:val="000C00B4"/>
    <w:rsid w:val="000C03A0"/>
    <w:rsid w:val="000C03B0"/>
    <w:rsid w:val="000C051B"/>
    <w:rsid w:val="000C0931"/>
    <w:rsid w:val="000C09BE"/>
    <w:rsid w:val="000C0A61"/>
    <w:rsid w:val="000C1260"/>
    <w:rsid w:val="000C1380"/>
    <w:rsid w:val="000C15ED"/>
    <w:rsid w:val="000C1972"/>
    <w:rsid w:val="000C1DD6"/>
    <w:rsid w:val="000C1F12"/>
    <w:rsid w:val="000C204B"/>
    <w:rsid w:val="000C20B1"/>
    <w:rsid w:val="000C25B3"/>
    <w:rsid w:val="000C283A"/>
    <w:rsid w:val="000C2AB4"/>
    <w:rsid w:val="000C2DAF"/>
    <w:rsid w:val="000C301A"/>
    <w:rsid w:val="000C3033"/>
    <w:rsid w:val="000C32D2"/>
    <w:rsid w:val="000C32FA"/>
    <w:rsid w:val="000C331B"/>
    <w:rsid w:val="000C3480"/>
    <w:rsid w:val="000C3BFE"/>
    <w:rsid w:val="000C3C58"/>
    <w:rsid w:val="000C3CF1"/>
    <w:rsid w:val="000C3DD5"/>
    <w:rsid w:val="000C3E08"/>
    <w:rsid w:val="000C3F3A"/>
    <w:rsid w:val="000C45EA"/>
    <w:rsid w:val="000C488B"/>
    <w:rsid w:val="000C49C7"/>
    <w:rsid w:val="000C4C61"/>
    <w:rsid w:val="000C4DEE"/>
    <w:rsid w:val="000C4E3C"/>
    <w:rsid w:val="000C5063"/>
    <w:rsid w:val="000C5156"/>
    <w:rsid w:val="000C554F"/>
    <w:rsid w:val="000C5AF7"/>
    <w:rsid w:val="000C5E21"/>
    <w:rsid w:val="000C5F91"/>
    <w:rsid w:val="000C5F92"/>
    <w:rsid w:val="000C6112"/>
    <w:rsid w:val="000C6AC3"/>
    <w:rsid w:val="000C6ACE"/>
    <w:rsid w:val="000C73A2"/>
    <w:rsid w:val="000C7478"/>
    <w:rsid w:val="000C75B7"/>
    <w:rsid w:val="000C7625"/>
    <w:rsid w:val="000C770B"/>
    <w:rsid w:val="000C77A4"/>
    <w:rsid w:val="000C7B71"/>
    <w:rsid w:val="000C7BD7"/>
    <w:rsid w:val="000D0143"/>
    <w:rsid w:val="000D0245"/>
    <w:rsid w:val="000D0271"/>
    <w:rsid w:val="000D0DC5"/>
    <w:rsid w:val="000D123F"/>
    <w:rsid w:val="000D1391"/>
    <w:rsid w:val="000D13A5"/>
    <w:rsid w:val="000D13AE"/>
    <w:rsid w:val="000D1457"/>
    <w:rsid w:val="000D146F"/>
    <w:rsid w:val="000D15FF"/>
    <w:rsid w:val="000D1602"/>
    <w:rsid w:val="000D1668"/>
    <w:rsid w:val="000D16CA"/>
    <w:rsid w:val="000D1790"/>
    <w:rsid w:val="000D1881"/>
    <w:rsid w:val="000D1B0B"/>
    <w:rsid w:val="000D1D14"/>
    <w:rsid w:val="000D224F"/>
    <w:rsid w:val="000D26A9"/>
    <w:rsid w:val="000D28DF"/>
    <w:rsid w:val="000D2D29"/>
    <w:rsid w:val="000D2E29"/>
    <w:rsid w:val="000D3623"/>
    <w:rsid w:val="000D3674"/>
    <w:rsid w:val="000D3722"/>
    <w:rsid w:val="000D3A7B"/>
    <w:rsid w:val="000D3A96"/>
    <w:rsid w:val="000D3B00"/>
    <w:rsid w:val="000D3D6D"/>
    <w:rsid w:val="000D3E64"/>
    <w:rsid w:val="000D41F6"/>
    <w:rsid w:val="000D4223"/>
    <w:rsid w:val="000D4446"/>
    <w:rsid w:val="000D4505"/>
    <w:rsid w:val="000D460B"/>
    <w:rsid w:val="000D4643"/>
    <w:rsid w:val="000D469B"/>
    <w:rsid w:val="000D47BC"/>
    <w:rsid w:val="000D488B"/>
    <w:rsid w:val="000D49F6"/>
    <w:rsid w:val="000D4AAA"/>
    <w:rsid w:val="000D4E3C"/>
    <w:rsid w:val="000D4F9B"/>
    <w:rsid w:val="000D5375"/>
    <w:rsid w:val="000D53F8"/>
    <w:rsid w:val="000D575A"/>
    <w:rsid w:val="000D5B2A"/>
    <w:rsid w:val="000D5B6A"/>
    <w:rsid w:val="000D5D39"/>
    <w:rsid w:val="000D5F2B"/>
    <w:rsid w:val="000D62B1"/>
    <w:rsid w:val="000D63EC"/>
    <w:rsid w:val="000D64D7"/>
    <w:rsid w:val="000D68DF"/>
    <w:rsid w:val="000D6AD0"/>
    <w:rsid w:val="000D6CC4"/>
    <w:rsid w:val="000D6D1E"/>
    <w:rsid w:val="000D7CA0"/>
    <w:rsid w:val="000D7D70"/>
    <w:rsid w:val="000D7FCC"/>
    <w:rsid w:val="000E033F"/>
    <w:rsid w:val="000E05B7"/>
    <w:rsid w:val="000E068C"/>
    <w:rsid w:val="000E0807"/>
    <w:rsid w:val="000E0A31"/>
    <w:rsid w:val="000E0A57"/>
    <w:rsid w:val="000E0B96"/>
    <w:rsid w:val="000E0F96"/>
    <w:rsid w:val="000E1235"/>
    <w:rsid w:val="000E138D"/>
    <w:rsid w:val="000E1492"/>
    <w:rsid w:val="000E183B"/>
    <w:rsid w:val="000E187A"/>
    <w:rsid w:val="000E1A10"/>
    <w:rsid w:val="000E1A13"/>
    <w:rsid w:val="000E1ABF"/>
    <w:rsid w:val="000E1EB5"/>
    <w:rsid w:val="000E2034"/>
    <w:rsid w:val="000E205F"/>
    <w:rsid w:val="000E21AC"/>
    <w:rsid w:val="000E21D0"/>
    <w:rsid w:val="000E2213"/>
    <w:rsid w:val="000E234A"/>
    <w:rsid w:val="000E2D61"/>
    <w:rsid w:val="000E2E7E"/>
    <w:rsid w:val="000E2EFC"/>
    <w:rsid w:val="000E2F90"/>
    <w:rsid w:val="000E3013"/>
    <w:rsid w:val="000E30DA"/>
    <w:rsid w:val="000E32F8"/>
    <w:rsid w:val="000E3C02"/>
    <w:rsid w:val="000E3CAD"/>
    <w:rsid w:val="000E3EE9"/>
    <w:rsid w:val="000E425E"/>
    <w:rsid w:val="000E42C3"/>
    <w:rsid w:val="000E4350"/>
    <w:rsid w:val="000E450E"/>
    <w:rsid w:val="000E45D3"/>
    <w:rsid w:val="000E47BA"/>
    <w:rsid w:val="000E4EBA"/>
    <w:rsid w:val="000E54D4"/>
    <w:rsid w:val="000E56A2"/>
    <w:rsid w:val="000E5A32"/>
    <w:rsid w:val="000E5C3D"/>
    <w:rsid w:val="000E5DDA"/>
    <w:rsid w:val="000E6226"/>
    <w:rsid w:val="000E6259"/>
    <w:rsid w:val="000E63CB"/>
    <w:rsid w:val="000E644D"/>
    <w:rsid w:val="000E6650"/>
    <w:rsid w:val="000E6681"/>
    <w:rsid w:val="000E69C9"/>
    <w:rsid w:val="000E6AEC"/>
    <w:rsid w:val="000E6D33"/>
    <w:rsid w:val="000E6E54"/>
    <w:rsid w:val="000E6FCD"/>
    <w:rsid w:val="000E709F"/>
    <w:rsid w:val="000E7117"/>
    <w:rsid w:val="000E7150"/>
    <w:rsid w:val="000E72EB"/>
    <w:rsid w:val="000E74B8"/>
    <w:rsid w:val="000E7D17"/>
    <w:rsid w:val="000F0162"/>
    <w:rsid w:val="000F0500"/>
    <w:rsid w:val="000F0AC9"/>
    <w:rsid w:val="000F0F61"/>
    <w:rsid w:val="000F1041"/>
    <w:rsid w:val="000F117B"/>
    <w:rsid w:val="000F1193"/>
    <w:rsid w:val="000F121C"/>
    <w:rsid w:val="000F1430"/>
    <w:rsid w:val="000F1790"/>
    <w:rsid w:val="000F193B"/>
    <w:rsid w:val="000F20F6"/>
    <w:rsid w:val="000F22CA"/>
    <w:rsid w:val="000F2471"/>
    <w:rsid w:val="000F2969"/>
    <w:rsid w:val="000F2A33"/>
    <w:rsid w:val="000F2AA2"/>
    <w:rsid w:val="000F2C4F"/>
    <w:rsid w:val="000F2D8D"/>
    <w:rsid w:val="000F36D0"/>
    <w:rsid w:val="000F3748"/>
    <w:rsid w:val="000F3898"/>
    <w:rsid w:val="000F3D24"/>
    <w:rsid w:val="000F4263"/>
    <w:rsid w:val="000F43C0"/>
    <w:rsid w:val="000F4677"/>
    <w:rsid w:val="000F4842"/>
    <w:rsid w:val="000F5029"/>
    <w:rsid w:val="000F5116"/>
    <w:rsid w:val="000F5BE0"/>
    <w:rsid w:val="000F6243"/>
    <w:rsid w:val="000F6424"/>
    <w:rsid w:val="000F646B"/>
    <w:rsid w:val="000F670A"/>
    <w:rsid w:val="000F6A14"/>
    <w:rsid w:val="000F6B09"/>
    <w:rsid w:val="000F6B9B"/>
    <w:rsid w:val="000F6C30"/>
    <w:rsid w:val="000F6FB5"/>
    <w:rsid w:val="000F7276"/>
    <w:rsid w:val="000F763C"/>
    <w:rsid w:val="000F7664"/>
    <w:rsid w:val="000F78C3"/>
    <w:rsid w:val="000F7A37"/>
    <w:rsid w:val="000F7B00"/>
    <w:rsid w:val="00100024"/>
    <w:rsid w:val="00100585"/>
    <w:rsid w:val="00100587"/>
    <w:rsid w:val="00100A9A"/>
    <w:rsid w:val="001010E1"/>
    <w:rsid w:val="001013B5"/>
    <w:rsid w:val="0010170C"/>
    <w:rsid w:val="00101816"/>
    <w:rsid w:val="001018CA"/>
    <w:rsid w:val="001019DD"/>
    <w:rsid w:val="00101B64"/>
    <w:rsid w:val="00101D9D"/>
    <w:rsid w:val="00101E0F"/>
    <w:rsid w:val="00102563"/>
    <w:rsid w:val="001025B3"/>
    <w:rsid w:val="001027A7"/>
    <w:rsid w:val="0010284E"/>
    <w:rsid w:val="00102907"/>
    <w:rsid w:val="00102C0F"/>
    <w:rsid w:val="00102FA5"/>
    <w:rsid w:val="00103122"/>
    <w:rsid w:val="0010336A"/>
    <w:rsid w:val="001033A6"/>
    <w:rsid w:val="00103680"/>
    <w:rsid w:val="001036D4"/>
    <w:rsid w:val="001036D8"/>
    <w:rsid w:val="00103730"/>
    <w:rsid w:val="00103F6B"/>
    <w:rsid w:val="001040C7"/>
    <w:rsid w:val="001042E7"/>
    <w:rsid w:val="001048BB"/>
    <w:rsid w:val="00104905"/>
    <w:rsid w:val="00104D8C"/>
    <w:rsid w:val="001050F1"/>
    <w:rsid w:val="00105161"/>
    <w:rsid w:val="001051E5"/>
    <w:rsid w:val="00105377"/>
    <w:rsid w:val="0010537D"/>
    <w:rsid w:val="001053DC"/>
    <w:rsid w:val="001056A5"/>
    <w:rsid w:val="00105983"/>
    <w:rsid w:val="00105AEA"/>
    <w:rsid w:val="00105B4B"/>
    <w:rsid w:val="001062E8"/>
    <w:rsid w:val="00106424"/>
    <w:rsid w:val="00106781"/>
    <w:rsid w:val="001067A2"/>
    <w:rsid w:val="00106843"/>
    <w:rsid w:val="00106B78"/>
    <w:rsid w:val="00106BF1"/>
    <w:rsid w:val="00106DAF"/>
    <w:rsid w:val="00106E1B"/>
    <w:rsid w:val="0010738C"/>
    <w:rsid w:val="001077DA"/>
    <w:rsid w:val="00107825"/>
    <w:rsid w:val="0011001F"/>
    <w:rsid w:val="0011007A"/>
    <w:rsid w:val="00110104"/>
    <w:rsid w:val="001101C4"/>
    <w:rsid w:val="001104DB"/>
    <w:rsid w:val="00110931"/>
    <w:rsid w:val="00110C25"/>
    <w:rsid w:val="00110DC6"/>
    <w:rsid w:val="00110E81"/>
    <w:rsid w:val="00111275"/>
    <w:rsid w:val="00111297"/>
    <w:rsid w:val="001114DC"/>
    <w:rsid w:val="00111703"/>
    <w:rsid w:val="0011182B"/>
    <w:rsid w:val="00111B11"/>
    <w:rsid w:val="00111C5C"/>
    <w:rsid w:val="00111D8A"/>
    <w:rsid w:val="00112250"/>
    <w:rsid w:val="001126E4"/>
    <w:rsid w:val="001128DA"/>
    <w:rsid w:val="00112E3E"/>
    <w:rsid w:val="001132D3"/>
    <w:rsid w:val="00113517"/>
    <w:rsid w:val="00113730"/>
    <w:rsid w:val="0011388F"/>
    <w:rsid w:val="0011399B"/>
    <w:rsid w:val="00113E8F"/>
    <w:rsid w:val="00113F64"/>
    <w:rsid w:val="001142D3"/>
    <w:rsid w:val="00114590"/>
    <w:rsid w:val="001145ED"/>
    <w:rsid w:val="00114ABE"/>
    <w:rsid w:val="00114B50"/>
    <w:rsid w:val="00114B6C"/>
    <w:rsid w:val="001151C3"/>
    <w:rsid w:val="0011525E"/>
    <w:rsid w:val="001152D2"/>
    <w:rsid w:val="00115524"/>
    <w:rsid w:val="0011562D"/>
    <w:rsid w:val="00115703"/>
    <w:rsid w:val="001158F5"/>
    <w:rsid w:val="00115F4C"/>
    <w:rsid w:val="00116023"/>
    <w:rsid w:val="0011606D"/>
    <w:rsid w:val="0011608D"/>
    <w:rsid w:val="0011697D"/>
    <w:rsid w:val="001172DF"/>
    <w:rsid w:val="00117491"/>
    <w:rsid w:val="001175B2"/>
    <w:rsid w:val="0011773B"/>
    <w:rsid w:val="001177E8"/>
    <w:rsid w:val="001178A5"/>
    <w:rsid w:val="00117F4A"/>
    <w:rsid w:val="001200B5"/>
    <w:rsid w:val="001201DA"/>
    <w:rsid w:val="001202EE"/>
    <w:rsid w:val="00120317"/>
    <w:rsid w:val="00120681"/>
    <w:rsid w:val="00121826"/>
    <w:rsid w:val="00121B75"/>
    <w:rsid w:val="0012229E"/>
    <w:rsid w:val="001227AD"/>
    <w:rsid w:val="00122957"/>
    <w:rsid w:val="00122986"/>
    <w:rsid w:val="00122B4A"/>
    <w:rsid w:val="00122CAB"/>
    <w:rsid w:val="00122FCD"/>
    <w:rsid w:val="001230E2"/>
    <w:rsid w:val="00123501"/>
    <w:rsid w:val="00123557"/>
    <w:rsid w:val="001235B7"/>
    <w:rsid w:val="00123B74"/>
    <w:rsid w:val="00123CD4"/>
    <w:rsid w:val="00123E68"/>
    <w:rsid w:val="0012409A"/>
    <w:rsid w:val="001241B4"/>
    <w:rsid w:val="001244D8"/>
    <w:rsid w:val="00124577"/>
    <w:rsid w:val="0012463C"/>
    <w:rsid w:val="00124784"/>
    <w:rsid w:val="001248A6"/>
    <w:rsid w:val="00124C61"/>
    <w:rsid w:val="00124CC3"/>
    <w:rsid w:val="0012549E"/>
    <w:rsid w:val="001255BE"/>
    <w:rsid w:val="001257C3"/>
    <w:rsid w:val="001257C6"/>
    <w:rsid w:val="0012584C"/>
    <w:rsid w:val="00125CF4"/>
    <w:rsid w:val="00126135"/>
    <w:rsid w:val="001263CE"/>
    <w:rsid w:val="001265A5"/>
    <w:rsid w:val="0012669B"/>
    <w:rsid w:val="00126870"/>
    <w:rsid w:val="00126949"/>
    <w:rsid w:val="001269CB"/>
    <w:rsid w:val="00126BCD"/>
    <w:rsid w:val="00126E6E"/>
    <w:rsid w:val="0012707F"/>
    <w:rsid w:val="00127159"/>
    <w:rsid w:val="0012723B"/>
    <w:rsid w:val="00127256"/>
    <w:rsid w:val="0012727F"/>
    <w:rsid w:val="0012740A"/>
    <w:rsid w:val="00127572"/>
    <w:rsid w:val="001277D3"/>
    <w:rsid w:val="0012781E"/>
    <w:rsid w:val="00127920"/>
    <w:rsid w:val="00127B5D"/>
    <w:rsid w:val="00130210"/>
    <w:rsid w:val="001308EC"/>
    <w:rsid w:val="00130B12"/>
    <w:rsid w:val="00130BF8"/>
    <w:rsid w:val="00130E64"/>
    <w:rsid w:val="00130FC6"/>
    <w:rsid w:val="0013173F"/>
    <w:rsid w:val="001318F4"/>
    <w:rsid w:val="00131C07"/>
    <w:rsid w:val="00131C0D"/>
    <w:rsid w:val="00131F4A"/>
    <w:rsid w:val="00132193"/>
    <w:rsid w:val="001324F7"/>
    <w:rsid w:val="00132814"/>
    <w:rsid w:val="00132D1F"/>
    <w:rsid w:val="00132DD7"/>
    <w:rsid w:val="00133358"/>
    <w:rsid w:val="001335DF"/>
    <w:rsid w:val="00133947"/>
    <w:rsid w:val="0013455B"/>
    <w:rsid w:val="0013462C"/>
    <w:rsid w:val="001346E3"/>
    <w:rsid w:val="00134819"/>
    <w:rsid w:val="00134A51"/>
    <w:rsid w:val="00134B9B"/>
    <w:rsid w:val="0013538D"/>
    <w:rsid w:val="00135590"/>
    <w:rsid w:val="0013578F"/>
    <w:rsid w:val="001357B7"/>
    <w:rsid w:val="001358AA"/>
    <w:rsid w:val="00135BA4"/>
    <w:rsid w:val="00135CE2"/>
    <w:rsid w:val="00135D9A"/>
    <w:rsid w:val="00136047"/>
    <w:rsid w:val="0013630A"/>
    <w:rsid w:val="00136365"/>
    <w:rsid w:val="00136880"/>
    <w:rsid w:val="00136DD7"/>
    <w:rsid w:val="00136E8E"/>
    <w:rsid w:val="00136EA9"/>
    <w:rsid w:val="001373C8"/>
    <w:rsid w:val="00137CD0"/>
    <w:rsid w:val="00137F2A"/>
    <w:rsid w:val="001403E4"/>
    <w:rsid w:val="00140727"/>
    <w:rsid w:val="0014078C"/>
    <w:rsid w:val="00140A01"/>
    <w:rsid w:val="00140BD9"/>
    <w:rsid w:val="00140C5D"/>
    <w:rsid w:val="00140C8A"/>
    <w:rsid w:val="001418D1"/>
    <w:rsid w:val="00141948"/>
    <w:rsid w:val="00141CEF"/>
    <w:rsid w:val="0014251E"/>
    <w:rsid w:val="0014261A"/>
    <w:rsid w:val="00142664"/>
    <w:rsid w:val="00142CAE"/>
    <w:rsid w:val="00142CE5"/>
    <w:rsid w:val="0014380E"/>
    <w:rsid w:val="00143B8A"/>
    <w:rsid w:val="00143C97"/>
    <w:rsid w:val="00143F44"/>
    <w:rsid w:val="0014425A"/>
    <w:rsid w:val="001442BE"/>
    <w:rsid w:val="001448D6"/>
    <w:rsid w:val="00144A5A"/>
    <w:rsid w:val="00144A66"/>
    <w:rsid w:val="00144B1F"/>
    <w:rsid w:val="00144EB6"/>
    <w:rsid w:val="00145793"/>
    <w:rsid w:val="00145A3D"/>
    <w:rsid w:val="00145FBC"/>
    <w:rsid w:val="00146015"/>
    <w:rsid w:val="00146283"/>
    <w:rsid w:val="0014694D"/>
    <w:rsid w:val="00146BCC"/>
    <w:rsid w:val="00147111"/>
    <w:rsid w:val="0014719A"/>
    <w:rsid w:val="0014739E"/>
    <w:rsid w:val="00147431"/>
    <w:rsid w:val="00147E0F"/>
    <w:rsid w:val="00150447"/>
    <w:rsid w:val="0015053D"/>
    <w:rsid w:val="00150A02"/>
    <w:rsid w:val="00150C9F"/>
    <w:rsid w:val="00150DB9"/>
    <w:rsid w:val="00150E7A"/>
    <w:rsid w:val="001511A4"/>
    <w:rsid w:val="001511EF"/>
    <w:rsid w:val="0015129F"/>
    <w:rsid w:val="001512A0"/>
    <w:rsid w:val="001512B0"/>
    <w:rsid w:val="001515A2"/>
    <w:rsid w:val="00151782"/>
    <w:rsid w:val="00151D3F"/>
    <w:rsid w:val="00152132"/>
    <w:rsid w:val="0015227A"/>
    <w:rsid w:val="00152346"/>
    <w:rsid w:val="00152568"/>
    <w:rsid w:val="00152BE2"/>
    <w:rsid w:val="00152DB6"/>
    <w:rsid w:val="00152FC8"/>
    <w:rsid w:val="0015326F"/>
    <w:rsid w:val="00153863"/>
    <w:rsid w:val="001538DC"/>
    <w:rsid w:val="00153913"/>
    <w:rsid w:val="00153990"/>
    <w:rsid w:val="00153C2F"/>
    <w:rsid w:val="00153D9E"/>
    <w:rsid w:val="0015414F"/>
    <w:rsid w:val="0015429F"/>
    <w:rsid w:val="0015451B"/>
    <w:rsid w:val="0015460D"/>
    <w:rsid w:val="001548C4"/>
    <w:rsid w:val="001549D7"/>
    <w:rsid w:val="00154CBE"/>
    <w:rsid w:val="00154E34"/>
    <w:rsid w:val="00154E8C"/>
    <w:rsid w:val="00154EB5"/>
    <w:rsid w:val="001552DB"/>
    <w:rsid w:val="00155896"/>
    <w:rsid w:val="00155D05"/>
    <w:rsid w:val="00155FC9"/>
    <w:rsid w:val="001562D9"/>
    <w:rsid w:val="001566FA"/>
    <w:rsid w:val="00156F64"/>
    <w:rsid w:val="001571BB"/>
    <w:rsid w:val="00157339"/>
    <w:rsid w:val="001577C5"/>
    <w:rsid w:val="00157AB5"/>
    <w:rsid w:val="00157C21"/>
    <w:rsid w:val="00157EAC"/>
    <w:rsid w:val="00157F9A"/>
    <w:rsid w:val="00160628"/>
    <w:rsid w:val="001608A0"/>
    <w:rsid w:val="00160B6E"/>
    <w:rsid w:val="00160D79"/>
    <w:rsid w:val="0016104F"/>
    <w:rsid w:val="00161225"/>
    <w:rsid w:val="00161344"/>
    <w:rsid w:val="00161A2E"/>
    <w:rsid w:val="00161EA8"/>
    <w:rsid w:val="00162195"/>
    <w:rsid w:val="00162273"/>
    <w:rsid w:val="001623B6"/>
    <w:rsid w:val="001627CF"/>
    <w:rsid w:val="00162AF1"/>
    <w:rsid w:val="001631E9"/>
    <w:rsid w:val="0016322A"/>
    <w:rsid w:val="0016327A"/>
    <w:rsid w:val="00163468"/>
    <w:rsid w:val="00163471"/>
    <w:rsid w:val="00163661"/>
    <w:rsid w:val="0016381A"/>
    <w:rsid w:val="0016381C"/>
    <w:rsid w:val="00163ACD"/>
    <w:rsid w:val="00163D30"/>
    <w:rsid w:val="00163D74"/>
    <w:rsid w:val="00164194"/>
    <w:rsid w:val="0016421A"/>
    <w:rsid w:val="00164523"/>
    <w:rsid w:val="00164804"/>
    <w:rsid w:val="001649F8"/>
    <w:rsid w:val="00164BA6"/>
    <w:rsid w:val="00164C4A"/>
    <w:rsid w:val="00164E2F"/>
    <w:rsid w:val="00164EA0"/>
    <w:rsid w:val="00165430"/>
    <w:rsid w:val="00165707"/>
    <w:rsid w:val="001657E9"/>
    <w:rsid w:val="0016586D"/>
    <w:rsid w:val="0016587C"/>
    <w:rsid w:val="00165910"/>
    <w:rsid w:val="00165A21"/>
    <w:rsid w:val="001665BE"/>
    <w:rsid w:val="0016664B"/>
    <w:rsid w:val="001668C6"/>
    <w:rsid w:val="00166C2C"/>
    <w:rsid w:val="00166D14"/>
    <w:rsid w:val="00166DCD"/>
    <w:rsid w:val="001672BA"/>
    <w:rsid w:val="00167588"/>
    <w:rsid w:val="00167617"/>
    <w:rsid w:val="00167621"/>
    <w:rsid w:val="001676A3"/>
    <w:rsid w:val="0016793B"/>
    <w:rsid w:val="00167957"/>
    <w:rsid w:val="00167AD1"/>
    <w:rsid w:val="00167CED"/>
    <w:rsid w:val="00167D54"/>
    <w:rsid w:val="00167D96"/>
    <w:rsid w:val="0017037D"/>
    <w:rsid w:val="00170470"/>
    <w:rsid w:val="001705CE"/>
    <w:rsid w:val="0017063A"/>
    <w:rsid w:val="0017070E"/>
    <w:rsid w:val="00170A37"/>
    <w:rsid w:val="00170D5C"/>
    <w:rsid w:val="00171592"/>
    <w:rsid w:val="001717EA"/>
    <w:rsid w:val="00171993"/>
    <w:rsid w:val="001719B5"/>
    <w:rsid w:val="001719F8"/>
    <w:rsid w:val="00171B3F"/>
    <w:rsid w:val="00171C73"/>
    <w:rsid w:val="00172875"/>
    <w:rsid w:val="001729E0"/>
    <w:rsid w:val="00172A4D"/>
    <w:rsid w:val="001730CC"/>
    <w:rsid w:val="00173203"/>
    <w:rsid w:val="00173378"/>
    <w:rsid w:val="0017390F"/>
    <w:rsid w:val="00173A0A"/>
    <w:rsid w:val="00173FC4"/>
    <w:rsid w:val="0017404A"/>
    <w:rsid w:val="0017404E"/>
    <w:rsid w:val="0017427F"/>
    <w:rsid w:val="0017433E"/>
    <w:rsid w:val="00174482"/>
    <w:rsid w:val="00174678"/>
    <w:rsid w:val="0017486A"/>
    <w:rsid w:val="00174975"/>
    <w:rsid w:val="00174A0B"/>
    <w:rsid w:val="00174E43"/>
    <w:rsid w:val="001753D9"/>
    <w:rsid w:val="00175422"/>
    <w:rsid w:val="001754E4"/>
    <w:rsid w:val="00175681"/>
    <w:rsid w:val="001756EC"/>
    <w:rsid w:val="0017588B"/>
    <w:rsid w:val="0017598A"/>
    <w:rsid w:val="00175D01"/>
    <w:rsid w:val="00175FF0"/>
    <w:rsid w:val="001764D9"/>
    <w:rsid w:val="0017651A"/>
    <w:rsid w:val="001766CE"/>
    <w:rsid w:val="0017687C"/>
    <w:rsid w:val="00176A12"/>
    <w:rsid w:val="00176E68"/>
    <w:rsid w:val="00177028"/>
    <w:rsid w:val="0017714B"/>
    <w:rsid w:val="001778F1"/>
    <w:rsid w:val="00177BBB"/>
    <w:rsid w:val="0018012C"/>
    <w:rsid w:val="00180197"/>
    <w:rsid w:val="00180300"/>
    <w:rsid w:val="001804DF"/>
    <w:rsid w:val="00180A36"/>
    <w:rsid w:val="00180C82"/>
    <w:rsid w:val="00180D5B"/>
    <w:rsid w:val="00180D76"/>
    <w:rsid w:val="00180D99"/>
    <w:rsid w:val="00181396"/>
    <w:rsid w:val="001814A0"/>
    <w:rsid w:val="0018195F"/>
    <w:rsid w:val="00181BDC"/>
    <w:rsid w:val="00181C4D"/>
    <w:rsid w:val="00181DB0"/>
    <w:rsid w:val="001821EA"/>
    <w:rsid w:val="001824EC"/>
    <w:rsid w:val="0018251E"/>
    <w:rsid w:val="001829E3"/>
    <w:rsid w:val="00182B88"/>
    <w:rsid w:val="00182F01"/>
    <w:rsid w:val="0018348C"/>
    <w:rsid w:val="001835CB"/>
    <w:rsid w:val="0018368E"/>
    <w:rsid w:val="001839AE"/>
    <w:rsid w:val="00183FFE"/>
    <w:rsid w:val="00184080"/>
    <w:rsid w:val="0018439F"/>
    <w:rsid w:val="001843EE"/>
    <w:rsid w:val="001847DD"/>
    <w:rsid w:val="0018487A"/>
    <w:rsid w:val="00185006"/>
    <w:rsid w:val="001854AA"/>
    <w:rsid w:val="00186256"/>
    <w:rsid w:val="001865C8"/>
    <w:rsid w:val="00186B68"/>
    <w:rsid w:val="00186F02"/>
    <w:rsid w:val="001879ED"/>
    <w:rsid w:val="00187A3A"/>
    <w:rsid w:val="00187DA4"/>
    <w:rsid w:val="0019054D"/>
    <w:rsid w:val="0019065F"/>
    <w:rsid w:val="0019079B"/>
    <w:rsid w:val="00190B2E"/>
    <w:rsid w:val="00190EA5"/>
    <w:rsid w:val="00191233"/>
    <w:rsid w:val="0019140E"/>
    <w:rsid w:val="00191712"/>
    <w:rsid w:val="00191714"/>
    <w:rsid w:val="001918EC"/>
    <w:rsid w:val="001919A3"/>
    <w:rsid w:val="001921D2"/>
    <w:rsid w:val="001922EE"/>
    <w:rsid w:val="001923E1"/>
    <w:rsid w:val="0019247B"/>
    <w:rsid w:val="001924C0"/>
    <w:rsid w:val="0019256A"/>
    <w:rsid w:val="00192B8A"/>
    <w:rsid w:val="001931BE"/>
    <w:rsid w:val="0019353B"/>
    <w:rsid w:val="00193546"/>
    <w:rsid w:val="00193600"/>
    <w:rsid w:val="0019368A"/>
    <w:rsid w:val="001936DC"/>
    <w:rsid w:val="00193706"/>
    <w:rsid w:val="0019384E"/>
    <w:rsid w:val="001940A5"/>
    <w:rsid w:val="0019427F"/>
    <w:rsid w:val="001942F4"/>
    <w:rsid w:val="001943E8"/>
    <w:rsid w:val="00194B7B"/>
    <w:rsid w:val="00194BFD"/>
    <w:rsid w:val="001950AE"/>
    <w:rsid w:val="001954F2"/>
    <w:rsid w:val="00195539"/>
    <w:rsid w:val="001955C3"/>
    <w:rsid w:val="001959F0"/>
    <w:rsid w:val="00195AF0"/>
    <w:rsid w:val="00196135"/>
    <w:rsid w:val="00196793"/>
    <w:rsid w:val="00196B1D"/>
    <w:rsid w:val="00196B39"/>
    <w:rsid w:val="00196C19"/>
    <w:rsid w:val="00196C8D"/>
    <w:rsid w:val="00196EF6"/>
    <w:rsid w:val="0019731E"/>
    <w:rsid w:val="00197580"/>
    <w:rsid w:val="001975F7"/>
    <w:rsid w:val="001978DD"/>
    <w:rsid w:val="00197ADC"/>
    <w:rsid w:val="00197EB1"/>
    <w:rsid w:val="00197F55"/>
    <w:rsid w:val="001A0005"/>
    <w:rsid w:val="001A001F"/>
    <w:rsid w:val="001A009C"/>
    <w:rsid w:val="001A0921"/>
    <w:rsid w:val="001A09FE"/>
    <w:rsid w:val="001A1142"/>
    <w:rsid w:val="001A123F"/>
    <w:rsid w:val="001A1545"/>
    <w:rsid w:val="001A1549"/>
    <w:rsid w:val="001A168E"/>
    <w:rsid w:val="001A16D1"/>
    <w:rsid w:val="001A1F44"/>
    <w:rsid w:val="001A21AD"/>
    <w:rsid w:val="001A2AF4"/>
    <w:rsid w:val="001A2C64"/>
    <w:rsid w:val="001A2E51"/>
    <w:rsid w:val="001A3223"/>
    <w:rsid w:val="001A3B3B"/>
    <w:rsid w:val="001A4193"/>
    <w:rsid w:val="001A433B"/>
    <w:rsid w:val="001A43EE"/>
    <w:rsid w:val="001A4A95"/>
    <w:rsid w:val="001A4D03"/>
    <w:rsid w:val="001A4FF7"/>
    <w:rsid w:val="001A5311"/>
    <w:rsid w:val="001A5633"/>
    <w:rsid w:val="001A5739"/>
    <w:rsid w:val="001A59C7"/>
    <w:rsid w:val="001A5CB8"/>
    <w:rsid w:val="001A5E1A"/>
    <w:rsid w:val="001A5FC5"/>
    <w:rsid w:val="001A6236"/>
    <w:rsid w:val="001A64C2"/>
    <w:rsid w:val="001A651A"/>
    <w:rsid w:val="001A652F"/>
    <w:rsid w:val="001A6581"/>
    <w:rsid w:val="001A67C9"/>
    <w:rsid w:val="001A692F"/>
    <w:rsid w:val="001A69DE"/>
    <w:rsid w:val="001A6C48"/>
    <w:rsid w:val="001A6DAB"/>
    <w:rsid w:val="001A70BC"/>
    <w:rsid w:val="001A713C"/>
    <w:rsid w:val="001A71A5"/>
    <w:rsid w:val="001A7406"/>
    <w:rsid w:val="001A7637"/>
    <w:rsid w:val="001A7710"/>
    <w:rsid w:val="001A7BB0"/>
    <w:rsid w:val="001A7D81"/>
    <w:rsid w:val="001A7F96"/>
    <w:rsid w:val="001B1A25"/>
    <w:rsid w:val="001B1BCA"/>
    <w:rsid w:val="001B1C7A"/>
    <w:rsid w:val="001B1C7C"/>
    <w:rsid w:val="001B1CCC"/>
    <w:rsid w:val="001B1CF0"/>
    <w:rsid w:val="001B2005"/>
    <w:rsid w:val="001B2098"/>
    <w:rsid w:val="001B219C"/>
    <w:rsid w:val="001B2CB3"/>
    <w:rsid w:val="001B2D9F"/>
    <w:rsid w:val="001B302B"/>
    <w:rsid w:val="001B3349"/>
    <w:rsid w:val="001B3413"/>
    <w:rsid w:val="001B34E2"/>
    <w:rsid w:val="001B38BB"/>
    <w:rsid w:val="001B398F"/>
    <w:rsid w:val="001B3D8D"/>
    <w:rsid w:val="001B3FE0"/>
    <w:rsid w:val="001B41FD"/>
    <w:rsid w:val="001B429F"/>
    <w:rsid w:val="001B4486"/>
    <w:rsid w:val="001B46C6"/>
    <w:rsid w:val="001B4994"/>
    <w:rsid w:val="001B4B48"/>
    <w:rsid w:val="001B4BEE"/>
    <w:rsid w:val="001B4D1F"/>
    <w:rsid w:val="001B4FD5"/>
    <w:rsid w:val="001B5074"/>
    <w:rsid w:val="001B5133"/>
    <w:rsid w:val="001B560A"/>
    <w:rsid w:val="001B58A6"/>
    <w:rsid w:val="001B5A2D"/>
    <w:rsid w:val="001B5F05"/>
    <w:rsid w:val="001B5F1C"/>
    <w:rsid w:val="001B5F64"/>
    <w:rsid w:val="001B5FA5"/>
    <w:rsid w:val="001B60C9"/>
    <w:rsid w:val="001B6112"/>
    <w:rsid w:val="001B624C"/>
    <w:rsid w:val="001B655A"/>
    <w:rsid w:val="001B659D"/>
    <w:rsid w:val="001B6A23"/>
    <w:rsid w:val="001B6B6C"/>
    <w:rsid w:val="001B6E30"/>
    <w:rsid w:val="001B6E44"/>
    <w:rsid w:val="001B73D3"/>
    <w:rsid w:val="001B7495"/>
    <w:rsid w:val="001B7681"/>
    <w:rsid w:val="001B789C"/>
    <w:rsid w:val="001B7AC2"/>
    <w:rsid w:val="001B7CAE"/>
    <w:rsid w:val="001B7F1E"/>
    <w:rsid w:val="001B7F74"/>
    <w:rsid w:val="001C03FB"/>
    <w:rsid w:val="001C0440"/>
    <w:rsid w:val="001C05A9"/>
    <w:rsid w:val="001C0772"/>
    <w:rsid w:val="001C0AA3"/>
    <w:rsid w:val="001C0B5B"/>
    <w:rsid w:val="001C0D4F"/>
    <w:rsid w:val="001C0E01"/>
    <w:rsid w:val="001C121B"/>
    <w:rsid w:val="001C1591"/>
    <w:rsid w:val="001C1698"/>
    <w:rsid w:val="001C1BA3"/>
    <w:rsid w:val="001C1DEC"/>
    <w:rsid w:val="001C1EB7"/>
    <w:rsid w:val="001C2574"/>
    <w:rsid w:val="001C2594"/>
    <w:rsid w:val="001C26F4"/>
    <w:rsid w:val="001C2752"/>
    <w:rsid w:val="001C2C28"/>
    <w:rsid w:val="001C3623"/>
    <w:rsid w:val="001C36A6"/>
    <w:rsid w:val="001C3827"/>
    <w:rsid w:val="001C394C"/>
    <w:rsid w:val="001C3EA0"/>
    <w:rsid w:val="001C3FFF"/>
    <w:rsid w:val="001C4019"/>
    <w:rsid w:val="001C42AC"/>
    <w:rsid w:val="001C4383"/>
    <w:rsid w:val="001C442F"/>
    <w:rsid w:val="001C46B9"/>
    <w:rsid w:val="001C4731"/>
    <w:rsid w:val="001C47B0"/>
    <w:rsid w:val="001C4A5F"/>
    <w:rsid w:val="001C4CB4"/>
    <w:rsid w:val="001C4E78"/>
    <w:rsid w:val="001C51B1"/>
    <w:rsid w:val="001C53CF"/>
    <w:rsid w:val="001C56E5"/>
    <w:rsid w:val="001C5736"/>
    <w:rsid w:val="001C5AD2"/>
    <w:rsid w:val="001C5D96"/>
    <w:rsid w:val="001C6026"/>
    <w:rsid w:val="001C606C"/>
    <w:rsid w:val="001C6303"/>
    <w:rsid w:val="001C6733"/>
    <w:rsid w:val="001C67E9"/>
    <w:rsid w:val="001C698D"/>
    <w:rsid w:val="001C6A94"/>
    <w:rsid w:val="001C6B81"/>
    <w:rsid w:val="001C6D44"/>
    <w:rsid w:val="001C6FCB"/>
    <w:rsid w:val="001C73C1"/>
    <w:rsid w:val="001C746D"/>
    <w:rsid w:val="001C76BC"/>
    <w:rsid w:val="001C794F"/>
    <w:rsid w:val="001C7C6D"/>
    <w:rsid w:val="001C7EB7"/>
    <w:rsid w:val="001C7F9B"/>
    <w:rsid w:val="001D005C"/>
    <w:rsid w:val="001D0546"/>
    <w:rsid w:val="001D06E8"/>
    <w:rsid w:val="001D0794"/>
    <w:rsid w:val="001D0840"/>
    <w:rsid w:val="001D0D54"/>
    <w:rsid w:val="001D0EB7"/>
    <w:rsid w:val="001D0EC8"/>
    <w:rsid w:val="001D1457"/>
    <w:rsid w:val="001D15EB"/>
    <w:rsid w:val="001D1742"/>
    <w:rsid w:val="001D18B5"/>
    <w:rsid w:val="001D19E9"/>
    <w:rsid w:val="001D1B97"/>
    <w:rsid w:val="001D204F"/>
    <w:rsid w:val="001D24BC"/>
    <w:rsid w:val="001D2550"/>
    <w:rsid w:val="001D25DB"/>
    <w:rsid w:val="001D2617"/>
    <w:rsid w:val="001D2B3D"/>
    <w:rsid w:val="001D31D9"/>
    <w:rsid w:val="001D3596"/>
    <w:rsid w:val="001D3626"/>
    <w:rsid w:val="001D38EB"/>
    <w:rsid w:val="001D39D8"/>
    <w:rsid w:val="001D3A5D"/>
    <w:rsid w:val="001D4001"/>
    <w:rsid w:val="001D49A6"/>
    <w:rsid w:val="001D4A1D"/>
    <w:rsid w:val="001D4DE3"/>
    <w:rsid w:val="001D4F9F"/>
    <w:rsid w:val="001D517E"/>
    <w:rsid w:val="001D52EA"/>
    <w:rsid w:val="001D53CA"/>
    <w:rsid w:val="001D5726"/>
    <w:rsid w:val="001D5E89"/>
    <w:rsid w:val="001D647F"/>
    <w:rsid w:val="001D656E"/>
    <w:rsid w:val="001D6646"/>
    <w:rsid w:val="001D67E2"/>
    <w:rsid w:val="001D6836"/>
    <w:rsid w:val="001D6857"/>
    <w:rsid w:val="001D693C"/>
    <w:rsid w:val="001D6AD8"/>
    <w:rsid w:val="001D6B45"/>
    <w:rsid w:val="001D6B94"/>
    <w:rsid w:val="001D6C3B"/>
    <w:rsid w:val="001D6EE8"/>
    <w:rsid w:val="001D6FDB"/>
    <w:rsid w:val="001D71B1"/>
    <w:rsid w:val="001D73A6"/>
    <w:rsid w:val="001D75D2"/>
    <w:rsid w:val="001D7B11"/>
    <w:rsid w:val="001E0572"/>
    <w:rsid w:val="001E057D"/>
    <w:rsid w:val="001E0961"/>
    <w:rsid w:val="001E0A67"/>
    <w:rsid w:val="001E0A8E"/>
    <w:rsid w:val="001E0E79"/>
    <w:rsid w:val="001E0EF7"/>
    <w:rsid w:val="001E1028"/>
    <w:rsid w:val="001E12AB"/>
    <w:rsid w:val="001E13D7"/>
    <w:rsid w:val="001E14E2"/>
    <w:rsid w:val="001E1622"/>
    <w:rsid w:val="001E247D"/>
    <w:rsid w:val="001E2594"/>
    <w:rsid w:val="001E2750"/>
    <w:rsid w:val="001E28D2"/>
    <w:rsid w:val="001E2C67"/>
    <w:rsid w:val="001E2D72"/>
    <w:rsid w:val="001E2E7F"/>
    <w:rsid w:val="001E309F"/>
    <w:rsid w:val="001E31C2"/>
    <w:rsid w:val="001E32E9"/>
    <w:rsid w:val="001E333E"/>
    <w:rsid w:val="001E33F8"/>
    <w:rsid w:val="001E35C0"/>
    <w:rsid w:val="001E35EC"/>
    <w:rsid w:val="001E364B"/>
    <w:rsid w:val="001E3D72"/>
    <w:rsid w:val="001E3FEE"/>
    <w:rsid w:val="001E4147"/>
    <w:rsid w:val="001E4469"/>
    <w:rsid w:val="001E453F"/>
    <w:rsid w:val="001E4CDD"/>
    <w:rsid w:val="001E4FBB"/>
    <w:rsid w:val="001E5786"/>
    <w:rsid w:val="001E59A5"/>
    <w:rsid w:val="001E5CA5"/>
    <w:rsid w:val="001E6302"/>
    <w:rsid w:val="001E646C"/>
    <w:rsid w:val="001E6664"/>
    <w:rsid w:val="001E6942"/>
    <w:rsid w:val="001E6C3F"/>
    <w:rsid w:val="001E6D5B"/>
    <w:rsid w:val="001E6EC6"/>
    <w:rsid w:val="001E70DE"/>
    <w:rsid w:val="001E7134"/>
    <w:rsid w:val="001E7284"/>
    <w:rsid w:val="001E7725"/>
    <w:rsid w:val="001E7DBF"/>
    <w:rsid w:val="001E7DCB"/>
    <w:rsid w:val="001E7E92"/>
    <w:rsid w:val="001F0217"/>
    <w:rsid w:val="001F0256"/>
    <w:rsid w:val="001F0374"/>
    <w:rsid w:val="001F052C"/>
    <w:rsid w:val="001F08A0"/>
    <w:rsid w:val="001F17C3"/>
    <w:rsid w:val="001F1D09"/>
    <w:rsid w:val="001F1D4E"/>
    <w:rsid w:val="001F1EE2"/>
    <w:rsid w:val="001F2080"/>
    <w:rsid w:val="001F2209"/>
    <w:rsid w:val="001F232E"/>
    <w:rsid w:val="001F25A7"/>
    <w:rsid w:val="001F2692"/>
    <w:rsid w:val="001F275B"/>
    <w:rsid w:val="001F28E8"/>
    <w:rsid w:val="001F2A7C"/>
    <w:rsid w:val="001F30D6"/>
    <w:rsid w:val="001F3411"/>
    <w:rsid w:val="001F35EE"/>
    <w:rsid w:val="001F3649"/>
    <w:rsid w:val="001F374B"/>
    <w:rsid w:val="001F383B"/>
    <w:rsid w:val="001F38A1"/>
    <w:rsid w:val="001F38E2"/>
    <w:rsid w:val="001F3B93"/>
    <w:rsid w:val="001F40F6"/>
    <w:rsid w:val="001F4287"/>
    <w:rsid w:val="001F43DD"/>
    <w:rsid w:val="001F4430"/>
    <w:rsid w:val="001F45B3"/>
    <w:rsid w:val="001F4DBA"/>
    <w:rsid w:val="001F4E39"/>
    <w:rsid w:val="001F5040"/>
    <w:rsid w:val="001F5182"/>
    <w:rsid w:val="001F52AC"/>
    <w:rsid w:val="001F54E3"/>
    <w:rsid w:val="001F5D31"/>
    <w:rsid w:val="001F61AC"/>
    <w:rsid w:val="001F6773"/>
    <w:rsid w:val="001F684A"/>
    <w:rsid w:val="001F749B"/>
    <w:rsid w:val="001F75FD"/>
    <w:rsid w:val="001F76B3"/>
    <w:rsid w:val="001F79FE"/>
    <w:rsid w:val="002000A5"/>
    <w:rsid w:val="002003E7"/>
    <w:rsid w:val="00200988"/>
    <w:rsid w:val="002009BD"/>
    <w:rsid w:val="00200B15"/>
    <w:rsid w:val="00200C4F"/>
    <w:rsid w:val="00200CCF"/>
    <w:rsid w:val="00200D43"/>
    <w:rsid w:val="00200F6A"/>
    <w:rsid w:val="0020136C"/>
    <w:rsid w:val="0020178C"/>
    <w:rsid w:val="00201ADB"/>
    <w:rsid w:val="00201CA2"/>
    <w:rsid w:val="002021D4"/>
    <w:rsid w:val="00202385"/>
    <w:rsid w:val="00202796"/>
    <w:rsid w:val="0020296C"/>
    <w:rsid w:val="002039B1"/>
    <w:rsid w:val="00203A64"/>
    <w:rsid w:val="00203C10"/>
    <w:rsid w:val="00203D12"/>
    <w:rsid w:val="00203F16"/>
    <w:rsid w:val="00204096"/>
    <w:rsid w:val="0020415E"/>
    <w:rsid w:val="00204278"/>
    <w:rsid w:val="002046D0"/>
    <w:rsid w:val="0020475A"/>
    <w:rsid w:val="00204928"/>
    <w:rsid w:val="002049C4"/>
    <w:rsid w:val="00204B93"/>
    <w:rsid w:val="00204F2E"/>
    <w:rsid w:val="00204FF4"/>
    <w:rsid w:val="0020505B"/>
    <w:rsid w:val="00205068"/>
    <w:rsid w:val="002050F0"/>
    <w:rsid w:val="00205309"/>
    <w:rsid w:val="00205362"/>
    <w:rsid w:val="00205366"/>
    <w:rsid w:val="00205414"/>
    <w:rsid w:val="002059D2"/>
    <w:rsid w:val="00206232"/>
    <w:rsid w:val="00206550"/>
    <w:rsid w:val="00206AA4"/>
    <w:rsid w:val="002070F0"/>
    <w:rsid w:val="002074BE"/>
    <w:rsid w:val="002075CB"/>
    <w:rsid w:val="00207C08"/>
    <w:rsid w:val="00207C12"/>
    <w:rsid w:val="00210045"/>
    <w:rsid w:val="0021056E"/>
    <w:rsid w:val="002106C9"/>
    <w:rsid w:val="0021075D"/>
    <w:rsid w:val="00210BC5"/>
    <w:rsid w:val="00210C8E"/>
    <w:rsid w:val="00210E0C"/>
    <w:rsid w:val="00211371"/>
    <w:rsid w:val="0021165A"/>
    <w:rsid w:val="002117FD"/>
    <w:rsid w:val="00211BC9"/>
    <w:rsid w:val="00211C88"/>
    <w:rsid w:val="00211E90"/>
    <w:rsid w:val="00212154"/>
    <w:rsid w:val="0021255C"/>
    <w:rsid w:val="00212664"/>
    <w:rsid w:val="002127EE"/>
    <w:rsid w:val="0021289E"/>
    <w:rsid w:val="00212ABB"/>
    <w:rsid w:val="00212C81"/>
    <w:rsid w:val="002136B6"/>
    <w:rsid w:val="002137B5"/>
    <w:rsid w:val="00213A44"/>
    <w:rsid w:val="00213C34"/>
    <w:rsid w:val="00213CD4"/>
    <w:rsid w:val="00213EFF"/>
    <w:rsid w:val="00213F79"/>
    <w:rsid w:val="0021407E"/>
    <w:rsid w:val="002144DD"/>
    <w:rsid w:val="00214572"/>
    <w:rsid w:val="00214623"/>
    <w:rsid w:val="00214970"/>
    <w:rsid w:val="002149B9"/>
    <w:rsid w:val="00214C1F"/>
    <w:rsid w:val="00214EFF"/>
    <w:rsid w:val="00214FE1"/>
    <w:rsid w:val="0021502C"/>
    <w:rsid w:val="00215236"/>
    <w:rsid w:val="002152DC"/>
    <w:rsid w:val="00215448"/>
    <w:rsid w:val="002155A8"/>
    <w:rsid w:val="00215721"/>
    <w:rsid w:val="00215A94"/>
    <w:rsid w:val="00215D0C"/>
    <w:rsid w:val="00215FD1"/>
    <w:rsid w:val="0021620C"/>
    <w:rsid w:val="00216293"/>
    <w:rsid w:val="00216530"/>
    <w:rsid w:val="00216652"/>
    <w:rsid w:val="00216D61"/>
    <w:rsid w:val="00216E78"/>
    <w:rsid w:val="00217275"/>
    <w:rsid w:val="002172F7"/>
    <w:rsid w:val="00217482"/>
    <w:rsid w:val="00217770"/>
    <w:rsid w:val="002177CE"/>
    <w:rsid w:val="002178E8"/>
    <w:rsid w:val="00217DE6"/>
    <w:rsid w:val="00220945"/>
    <w:rsid w:val="002209A6"/>
    <w:rsid w:val="00220BB5"/>
    <w:rsid w:val="00220C54"/>
    <w:rsid w:val="00221356"/>
    <w:rsid w:val="00221383"/>
    <w:rsid w:val="002214B7"/>
    <w:rsid w:val="0022171C"/>
    <w:rsid w:val="00221788"/>
    <w:rsid w:val="00221943"/>
    <w:rsid w:val="00221B6D"/>
    <w:rsid w:val="0022201A"/>
    <w:rsid w:val="00222022"/>
    <w:rsid w:val="002229DF"/>
    <w:rsid w:val="002229E0"/>
    <w:rsid w:val="00222C9B"/>
    <w:rsid w:val="002231E2"/>
    <w:rsid w:val="00223393"/>
    <w:rsid w:val="002235BB"/>
    <w:rsid w:val="0022369B"/>
    <w:rsid w:val="0022399E"/>
    <w:rsid w:val="00223CC6"/>
    <w:rsid w:val="00223E57"/>
    <w:rsid w:val="00223FC2"/>
    <w:rsid w:val="00223FD1"/>
    <w:rsid w:val="0022401E"/>
    <w:rsid w:val="002240FF"/>
    <w:rsid w:val="00224117"/>
    <w:rsid w:val="00224A7A"/>
    <w:rsid w:val="00224BB5"/>
    <w:rsid w:val="00224F91"/>
    <w:rsid w:val="00225200"/>
    <w:rsid w:val="0022536F"/>
    <w:rsid w:val="002253EA"/>
    <w:rsid w:val="0022550D"/>
    <w:rsid w:val="0022566A"/>
    <w:rsid w:val="002256FA"/>
    <w:rsid w:val="00225A22"/>
    <w:rsid w:val="00225A34"/>
    <w:rsid w:val="00225D02"/>
    <w:rsid w:val="0022620A"/>
    <w:rsid w:val="00226698"/>
    <w:rsid w:val="00226950"/>
    <w:rsid w:val="00226B8F"/>
    <w:rsid w:val="00226D7D"/>
    <w:rsid w:val="00226DB9"/>
    <w:rsid w:val="00226FC0"/>
    <w:rsid w:val="002274DA"/>
    <w:rsid w:val="00227501"/>
    <w:rsid w:val="00227560"/>
    <w:rsid w:val="00227A25"/>
    <w:rsid w:val="00227B5C"/>
    <w:rsid w:val="00230340"/>
    <w:rsid w:val="00230450"/>
    <w:rsid w:val="0023046D"/>
    <w:rsid w:val="00230616"/>
    <w:rsid w:val="0023073E"/>
    <w:rsid w:val="002308E2"/>
    <w:rsid w:val="0023095A"/>
    <w:rsid w:val="00230A94"/>
    <w:rsid w:val="00230CFA"/>
    <w:rsid w:val="00230DB2"/>
    <w:rsid w:val="00230DDD"/>
    <w:rsid w:val="00230EF2"/>
    <w:rsid w:val="0023104B"/>
    <w:rsid w:val="00231259"/>
    <w:rsid w:val="00231429"/>
    <w:rsid w:val="002316BB"/>
    <w:rsid w:val="00231701"/>
    <w:rsid w:val="00231879"/>
    <w:rsid w:val="002318D5"/>
    <w:rsid w:val="00232CF8"/>
    <w:rsid w:val="00232D1F"/>
    <w:rsid w:val="0023307A"/>
    <w:rsid w:val="0023309C"/>
    <w:rsid w:val="00233155"/>
    <w:rsid w:val="00233282"/>
    <w:rsid w:val="00233312"/>
    <w:rsid w:val="00234108"/>
    <w:rsid w:val="0023412F"/>
    <w:rsid w:val="00234936"/>
    <w:rsid w:val="00234C42"/>
    <w:rsid w:val="00234D23"/>
    <w:rsid w:val="00235089"/>
    <w:rsid w:val="0023564E"/>
    <w:rsid w:val="0023575D"/>
    <w:rsid w:val="00235860"/>
    <w:rsid w:val="0023594B"/>
    <w:rsid w:val="00235950"/>
    <w:rsid w:val="00235D80"/>
    <w:rsid w:val="00235F39"/>
    <w:rsid w:val="00236419"/>
    <w:rsid w:val="00236816"/>
    <w:rsid w:val="00236BC6"/>
    <w:rsid w:val="00236C33"/>
    <w:rsid w:val="00236F4B"/>
    <w:rsid w:val="00236FE9"/>
    <w:rsid w:val="002371E5"/>
    <w:rsid w:val="00237699"/>
    <w:rsid w:val="0023798A"/>
    <w:rsid w:val="00237ED5"/>
    <w:rsid w:val="00240490"/>
    <w:rsid w:val="002407A8"/>
    <w:rsid w:val="00240917"/>
    <w:rsid w:val="00240AFF"/>
    <w:rsid w:val="0024127F"/>
    <w:rsid w:val="00241901"/>
    <w:rsid w:val="00241927"/>
    <w:rsid w:val="00241D87"/>
    <w:rsid w:val="00242579"/>
    <w:rsid w:val="00242AAB"/>
    <w:rsid w:val="00242B0D"/>
    <w:rsid w:val="002432D1"/>
    <w:rsid w:val="00243440"/>
    <w:rsid w:val="0024346F"/>
    <w:rsid w:val="00243D6B"/>
    <w:rsid w:val="00244182"/>
    <w:rsid w:val="0024467B"/>
    <w:rsid w:val="0024470D"/>
    <w:rsid w:val="00244934"/>
    <w:rsid w:val="00244BB7"/>
    <w:rsid w:val="00244C36"/>
    <w:rsid w:val="00244C71"/>
    <w:rsid w:val="00244D45"/>
    <w:rsid w:val="00245011"/>
    <w:rsid w:val="00245088"/>
    <w:rsid w:val="00245436"/>
    <w:rsid w:val="00245474"/>
    <w:rsid w:val="0024578E"/>
    <w:rsid w:val="00245A93"/>
    <w:rsid w:val="00245B21"/>
    <w:rsid w:val="002460BF"/>
    <w:rsid w:val="00246137"/>
    <w:rsid w:val="00246362"/>
    <w:rsid w:val="0024671C"/>
    <w:rsid w:val="002467C6"/>
    <w:rsid w:val="002468EC"/>
    <w:rsid w:val="0024692A"/>
    <w:rsid w:val="00246B3D"/>
    <w:rsid w:val="00246B57"/>
    <w:rsid w:val="00246BC5"/>
    <w:rsid w:val="00246C49"/>
    <w:rsid w:val="00246CED"/>
    <w:rsid w:val="00247254"/>
    <w:rsid w:val="002473A1"/>
    <w:rsid w:val="002476B9"/>
    <w:rsid w:val="00247C2D"/>
    <w:rsid w:val="00247DA6"/>
    <w:rsid w:val="00247FC2"/>
    <w:rsid w:val="00250194"/>
    <w:rsid w:val="00250680"/>
    <w:rsid w:val="002506BC"/>
    <w:rsid w:val="00250883"/>
    <w:rsid w:val="00250905"/>
    <w:rsid w:val="00250B86"/>
    <w:rsid w:val="00250BB8"/>
    <w:rsid w:val="002515D6"/>
    <w:rsid w:val="0025165B"/>
    <w:rsid w:val="002518F6"/>
    <w:rsid w:val="002519D9"/>
    <w:rsid w:val="00251CFB"/>
    <w:rsid w:val="00252076"/>
    <w:rsid w:val="0025214B"/>
    <w:rsid w:val="00252B62"/>
    <w:rsid w:val="00252B67"/>
    <w:rsid w:val="00252BBA"/>
    <w:rsid w:val="00252D7F"/>
    <w:rsid w:val="00253089"/>
    <w:rsid w:val="00253123"/>
    <w:rsid w:val="00253174"/>
    <w:rsid w:val="0025323A"/>
    <w:rsid w:val="00253414"/>
    <w:rsid w:val="00253722"/>
    <w:rsid w:val="0025396D"/>
    <w:rsid w:val="002542C3"/>
    <w:rsid w:val="0025436D"/>
    <w:rsid w:val="00254378"/>
    <w:rsid w:val="002543A3"/>
    <w:rsid w:val="0025455F"/>
    <w:rsid w:val="002549AD"/>
    <w:rsid w:val="002549D7"/>
    <w:rsid w:val="00254E66"/>
    <w:rsid w:val="00255006"/>
    <w:rsid w:val="00255086"/>
    <w:rsid w:val="0025525C"/>
    <w:rsid w:val="00255377"/>
    <w:rsid w:val="002554A5"/>
    <w:rsid w:val="0025554A"/>
    <w:rsid w:val="0025566D"/>
    <w:rsid w:val="0025582B"/>
    <w:rsid w:val="0025590F"/>
    <w:rsid w:val="00255992"/>
    <w:rsid w:val="00255BF7"/>
    <w:rsid w:val="00255C2C"/>
    <w:rsid w:val="00255C56"/>
    <w:rsid w:val="00255CB5"/>
    <w:rsid w:val="00255FAF"/>
    <w:rsid w:val="002568FD"/>
    <w:rsid w:val="00256CE8"/>
    <w:rsid w:val="00257492"/>
    <w:rsid w:val="002576BF"/>
    <w:rsid w:val="00257747"/>
    <w:rsid w:val="00257A28"/>
    <w:rsid w:val="00257AF6"/>
    <w:rsid w:val="00257B8A"/>
    <w:rsid w:val="00257B8F"/>
    <w:rsid w:val="00257C15"/>
    <w:rsid w:val="00257FAA"/>
    <w:rsid w:val="00260837"/>
    <w:rsid w:val="0026085A"/>
    <w:rsid w:val="00260D92"/>
    <w:rsid w:val="0026112F"/>
    <w:rsid w:val="002613AA"/>
    <w:rsid w:val="002613BF"/>
    <w:rsid w:val="002616FC"/>
    <w:rsid w:val="002619DC"/>
    <w:rsid w:val="00261AED"/>
    <w:rsid w:val="00261B6D"/>
    <w:rsid w:val="002624FA"/>
    <w:rsid w:val="00262803"/>
    <w:rsid w:val="002629BD"/>
    <w:rsid w:val="002629E5"/>
    <w:rsid w:val="002629F7"/>
    <w:rsid w:val="00262B64"/>
    <w:rsid w:val="00262EB4"/>
    <w:rsid w:val="0026368F"/>
    <w:rsid w:val="00263C5C"/>
    <w:rsid w:val="00263C64"/>
    <w:rsid w:val="00264001"/>
    <w:rsid w:val="0026436E"/>
    <w:rsid w:val="002648E1"/>
    <w:rsid w:val="0026499F"/>
    <w:rsid w:val="00264A13"/>
    <w:rsid w:val="00264C9C"/>
    <w:rsid w:val="00264CD7"/>
    <w:rsid w:val="00264D6B"/>
    <w:rsid w:val="00264EB0"/>
    <w:rsid w:val="0026538B"/>
    <w:rsid w:val="002654FE"/>
    <w:rsid w:val="002656DA"/>
    <w:rsid w:val="0026599B"/>
    <w:rsid w:val="00265A2B"/>
    <w:rsid w:val="00265CB1"/>
    <w:rsid w:val="00265DCC"/>
    <w:rsid w:val="0026617C"/>
    <w:rsid w:val="002661B4"/>
    <w:rsid w:val="0026629E"/>
    <w:rsid w:val="00266354"/>
    <w:rsid w:val="00266425"/>
    <w:rsid w:val="002665A2"/>
    <w:rsid w:val="00266E07"/>
    <w:rsid w:val="00266F11"/>
    <w:rsid w:val="0026704F"/>
    <w:rsid w:val="00267199"/>
    <w:rsid w:val="00267266"/>
    <w:rsid w:val="00267431"/>
    <w:rsid w:val="002675E8"/>
    <w:rsid w:val="00267770"/>
    <w:rsid w:val="00267A18"/>
    <w:rsid w:val="00267D87"/>
    <w:rsid w:val="00267E0A"/>
    <w:rsid w:val="00267EE0"/>
    <w:rsid w:val="00267F43"/>
    <w:rsid w:val="00270507"/>
    <w:rsid w:val="002707CC"/>
    <w:rsid w:val="002708AD"/>
    <w:rsid w:val="00270BA3"/>
    <w:rsid w:val="00270BA6"/>
    <w:rsid w:val="00270D3C"/>
    <w:rsid w:val="00270DBC"/>
    <w:rsid w:val="00270F26"/>
    <w:rsid w:val="00270F46"/>
    <w:rsid w:val="00271297"/>
    <w:rsid w:val="00271392"/>
    <w:rsid w:val="00271512"/>
    <w:rsid w:val="002715E0"/>
    <w:rsid w:val="00271610"/>
    <w:rsid w:val="00271672"/>
    <w:rsid w:val="0027169C"/>
    <w:rsid w:val="00271960"/>
    <w:rsid w:val="00271A14"/>
    <w:rsid w:val="00272638"/>
    <w:rsid w:val="00273462"/>
    <w:rsid w:val="00273568"/>
    <w:rsid w:val="002736CB"/>
    <w:rsid w:val="0027395B"/>
    <w:rsid w:val="00273B6A"/>
    <w:rsid w:val="00273CBD"/>
    <w:rsid w:val="00273CF6"/>
    <w:rsid w:val="00273E19"/>
    <w:rsid w:val="0027435A"/>
    <w:rsid w:val="00274461"/>
    <w:rsid w:val="00274A1F"/>
    <w:rsid w:val="00274B71"/>
    <w:rsid w:val="00274DA6"/>
    <w:rsid w:val="00274E64"/>
    <w:rsid w:val="00274ECA"/>
    <w:rsid w:val="00274EF6"/>
    <w:rsid w:val="002750A8"/>
    <w:rsid w:val="00275478"/>
    <w:rsid w:val="002754CB"/>
    <w:rsid w:val="00275854"/>
    <w:rsid w:val="00275871"/>
    <w:rsid w:val="002759D1"/>
    <w:rsid w:val="00275D26"/>
    <w:rsid w:val="0027609A"/>
    <w:rsid w:val="00276334"/>
    <w:rsid w:val="00277037"/>
    <w:rsid w:val="00277316"/>
    <w:rsid w:val="002778CD"/>
    <w:rsid w:val="00277A33"/>
    <w:rsid w:val="00277C71"/>
    <w:rsid w:val="00277E1B"/>
    <w:rsid w:val="002801E9"/>
    <w:rsid w:val="002807C3"/>
    <w:rsid w:val="00280856"/>
    <w:rsid w:val="00280EE5"/>
    <w:rsid w:val="00280F54"/>
    <w:rsid w:val="002812D1"/>
    <w:rsid w:val="00281358"/>
    <w:rsid w:val="00281424"/>
    <w:rsid w:val="002814C8"/>
    <w:rsid w:val="00281B85"/>
    <w:rsid w:val="00281E74"/>
    <w:rsid w:val="0028249E"/>
    <w:rsid w:val="002827EB"/>
    <w:rsid w:val="002829F9"/>
    <w:rsid w:val="00282CD3"/>
    <w:rsid w:val="0028303D"/>
    <w:rsid w:val="00283407"/>
    <w:rsid w:val="00283445"/>
    <w:rsid w:val="002836AE"/>
    <w:rsid w:val="0028396C"/>
    <w:rsid w:val="00283B41"/>
    <w:rsid w:val="00283B69"/>
    <w:rsid w:val="00283CB3"/>
    <w:rsid w:val="00283E49"/>
    <w:rsid w:val="0028414F"/>
    <w:rsid w:val="002842BB"/>
    <w:rsid w:val="0028456D"/>
    <w:rsid w:val="0028464B"/>
    <w:rsid w:val="002849F7"/>
    <w:rsid w:val="00284CAE"/>
    <w:rsid w:val="002851E4"/>
    <w:rsid w:val="002856BF"/>
    <w:rsid w:val="0028583A"/>
    <w:rsid w:val="00285F28"/>
    <w:rsid w:val="00286398"/>
    <w:rsid w:val="002863E1"/>
    <w:rsid w:val="0028642B"/>
    <w:rsid w:val="00286563"/>
    <w:rsid w:val="00286714"/>
    <w:rsid w:val="00286778"/>
    <w:rsid w:val="0028699C"/>
    <w:rsid w:val="00286CA7"/>
    <w:rsid w:val="00286CBF"/>
    <w:rsid w:val="00286D88"/>
    <w:rsid w:val="00286E65"/>
    <w:rsid w:val="00286FFD"/>
    <w:rsid w:val="002875D6"/>
    <w:rsid w:val="00287631"/>
    <w:rsid w:val="002877EB"/>
    <w:rsid w:val="00287871"/>
    <w:rsid w:val="002878BA"/>
    <w:rsid w:val="00287988"/>
    <w:rsid w:val="00287B7D"/>
    <w:rsid w:val="0029011B"/>
    <w:rsid w:val="0029039A"/>
    <w:rsid w:val="002903CD"/>
    <w:rsid w:val="002905B1"/>
    <w:rsid w:val="0029098D"/>
    <w:rsid w:val="00290CC7"/>
    <w:rsid w:val="00291894"/>
    <w:rsid w:val="00291945"/>
    <w:rsid w:val="00291A23"/>
    <w:rsid w:val="00292082"/>
    <w:rsid w:val="00292540"/>
    <w:rsid w:val="00292BD8"/>
    <w:rsid w:val="00292CB1"/>
    <w:rsid w:val="00292E75"/>
    <w:rsid w:val="002932F1"/>
    <w:rsid w:val="00293524"/>
    <w:rsid w:val="00293620"/>
    <w:rsid w:val="002938A0"/>
    <w:rsid w:val="00293FFE"/>
    <w:rsid w:val="002941CE"/>
    <w:rsid w:val="00294247"/>
    <w:rsid w:val="0029478C"/>
    <w:rsid w:val="00294BDB"/>
    <w:rsid w:val="00294D7F"/>
    <w:rsid w:val="00294F47"/>
    <w:rsid w:val="0029523F"/>
    <w:rsid w:val="00295277"/>
    <w:rsid w:val="0029529E"/>
    <w:rsid w:val="00295822"/>
    <w:rsid w:val="00295C6C"/>
    <w:rsid w:val="00295DD0"/>
    <w:rsid w:val="00295ECD"/>
    <w:rsid w:val="002962ED"/>
    <w:rsid w:val="002966E1"/>
    <w:rsid w:val="00296A84"/>
    <w:rsid w:val="00296AB2"/>
    <w:rsid w:val="00296C06"/>
    <w:rsid w:val="00296C83"/>
    <w:rsid w:val="00296E64"/>
    <w:rsid w:val="002971B8"/>
    <w:rsid w:val="0029729C"/>
    <w:rsid w:val="00297322"/>
    <w:rsid w:val="00297328"/>
    <w:rsid w:val="002977BD"/>
    <w:rsid w:val="00297AED"/>
    <w:rsid w:val="00297B31"/>
    <w:rsid w:val="00297BE5"/>
    <w:rsid w:val="00297DEF"/>
    <w:rsid w:val="00297E09"/>
    <w:rsid w:val="00297E8A"/>
    <w:rsid w:val="00297E9A"/>
    <w:rsid w:val="002A0177"/>
    <w:rsid w:val="002A0315"/>
    <w:rsid w:val="002A07CD"/>
    <w:rsid w:val="002A0A43"/>
    <w:rsid w:val="002A0C2A"/>
    <w:rsid w:val="002A0E21"/>
    <w:rsid w:val="002A112D"/>
    <w:rsid w:val="002A11AF"/>
    <w:rsid w:val="002A14A5"/>
    <w:rsid w:val="002A194E"/>
    <w:rsid w:val="002A22EB"/>
    <w:rsid w:val="002A32E1"/>
    <w:rsid w:val="002A373E"/>
    <w:rsid w:val="002A380F"/>
    <w:rsid w:val="002A38BA"/>
    <w:rsid w:val="002A3980"/>
    <w:rsid w:val="002A3C42"/>
    <w:rsid w:val="002A3CBE"/>
    <w:rsid w:val="002A4018"/>
    <w:rsid w:val="002A43D2"/>
    <w:rsid w:val="002A45E8"/>
    <w:rsid w:val="002A4B91"/>
    <w:rsid w:val="002A4EF3"/>
    <w:rsid w:val="002A4F1F"/>
    <w:rsid w:val="002A50EE"/>
    <w:rsid w:val="002A51DF"/>
    <w:rsid w:val="002A5838"/>
    <w:rsid w:val="002A5A66"/>
    <w:rsid w:val="002A5AAA"/>
    <w:rsid w:val="002A5BD2"/>
    <w:rsid w:val="002A5D75"/>
    <w:rsid w:val="002A6123"/>
    <w:rsid w:val="002A612B"/>
    <w:rsid w:val="002A622A"/>
    <w:rsid w:val="002A622C"/>
    <w:rsid w:val="002A628E"/>
    <w:rsid w:val="002A657A"/>
    <w:rsid w:val="002A6665"/>
    <w:rsid w:val="002A7582"/>
    <w:rsid w:val="002A76C3"/>
    <w:rsid w:val="002A770C"/>
    <w:rsid w:val="002A790A"/>
    <w:rsid w:val="002A7B4E"/>
    <w:rsid w:val="002A7BFE"/>
    <w:rsid w:val="002A7CFC"/>
    <w:rsid w:val="002B0061"/>
    <w:rsid w:val="002B00E4"/>
    <w:rsid w:val="002B0267"/>
    <w:rsid w:val="002B0378"/>
    <w:rsid w:val="002B0A8E"/>
    <w:rsid w:val="002B0E38"/>
    <w:rsid w:val="002B10F6"/>
    <w:rsid w:val="002B1134"/>
    <w:rsid w:val="002B129C"/>
    <w:rsid w:val="002B13A3"/>
    <w:rsid w:val="002B14A9"/>
    <w:rsid w:val="002B160D"/>
    <w:rsid w:val="002B182D"/>
    <w:rsid w:val="002B186C"/>
    <w:rsid w:val="002B1B1A"/>
    <w:rsid w:val="002B1C58"/>
    <w:rsid w:val="002B1CCD"/>
    <w:rsid w:val="002B1FAD"/>
    <w:rsid w:val="002B2089"/>
    <w:rsid w:val="002B2134"/>
    <w:rsid w:val="002B2361"/>
    <w:rsid w:val="002B2375"/>
    <w:rsid w:val="002B2526"/>
    <w:rsid w:val="002B266E"/>
    <w:rsid w:val="002B296A"/>
    <w:rsid w:val="002B2C2C"/>
    <w:rsid w:val="002B2E94"/>
    <w:rsid w:val="002B2FEE"/>
    <w:rsid w:val="002B307C"/>
    <w:rsid w:val="002B3D85"/>
    <w:rsid w:val="002B3DF3"/>
    <w:rsid w:val="002B4B18"/>
    <w:rsid w:val="002B511B"/>
    <w:rsid w:val="002B562A"/>
    <w:rsid w:val="002B5C13"/>
    <w:rsid w:val="002B5C49"/>
    <w:rsid w:val="002B5CEE"/>
    <w:rsid w:val="002B5DB1"/>
    <w:rsid w:val="002B600F"/>
    <w:rsid w:val="002B6A43"/>
    <w:rsid w:val="002B6C1B"/>
    <w:rsid w:val="002B7228"/>
    <w:rsid w:val="002B723D"/>
    <w:rsid w:val="002B7700"/>
    <w:rsid w:val="002B790D"/>
    <w:rsid w:val="002B7BFA"/>
    <w:rsid w:val="002B7C4D"/>
    <w:rsid w:val="002C027D"/>
    <w:rsid w:val="002C08EA"/>
    <w:rsid w:val="002C08F3"/>
    <w:rsid w:val="002C0944"/>
    <w:rsid w:val="002C108E"/>
    <w:rsid w:val="002C1095"/>
    <w:rsid w:val="002C1211"/>
    <w:rsid w:val="002C2350"/>
    <w:rsid w:val="002C2630"/>
    <w:rsid w:val="002C274A"/>
    <w:rsid w:val="002C2AF4"/>
    <w:rsid w:val="002C2DAF"/>
    <w:rsid w:val="002C2DEF"/>
    <w:rsid w:val="002C30C3"/>
    <w:rsid w:val="002C310C"/>
    <w:rsid w:val="002C3373"/>
    <w:rsid w:val="002C3448"/>
    <w:rsid w:val="002C345D"/>
    <w:rsid w:val="002C354D"/>
    <w:rsid w:val="002C3839"/>
    <w:rsid w:val="002C3992"/>
    <w:rsid w:val="002C3AE1"/>
    <w:rsid w:val="002C3DCF"/>
    <w:rsid w:val="002C3F79"/>
    <w:rsid w:val="002C43AE"/>
    <w:rsid w:val="002C43BA"/>
    <w:rsid w:val="002C4509"/>
    <w:rsid w:val="002C4F1B"/>
    <w:rsid w:val="002C4F85"/>
    <w:rsid w:val="002C5115"/>
    <w:rsid w:val="002C5172"/>
    <w:rsid w:val="002C51A3"/>
    <w:rsid w:val="002C52E1"/>
    <w:rsid w:val="002C5366"/>
    <w:rsid w:val="002C53EE"/>
    <w:rsid w:val="002C541D"/>
    <w:rsid w:val="002C57F9"/>
    <w:rsid w:val="002C5848"/>
    <w:rsid w:val="002C5D84"/>
    <w:rsid w:val="002C5FEA"/>
    <w:rsid w:val="002C61DC"/>
    <w:rsid w:val="002C65C8"/>
    <w:rsid w:val="002C686C"/>
    <w:rsid w:val="002C6A2E"/>
    <w:rsid w:val="002C6ED9"/>
    <w:rsid w:val="002C7024"/>
    <w:rsid w:val="002C7122"/>
    <w:rsid w:val="002C72FB"/>
    <w:rsid w:val="002C799B"/>
    <w:rsid w:val="002C7C91"/>
    <w:rsid w:val="002D0167"/>
    <w:rsid w:val="002D01B4"/>
    <w:rsid w:val="002D045B"/>
    <w:rsid w:val="002D058B"/>
    <w:rsid w:val="002D0629"/>
    <w:rsid w:val="002D0830"/>
    <w:rsid w:val="002D0966"/>
    <w:rsid w:val="002D1149"/>
    <w:rsid w:val="002D116C"/>
    <w:rsid w:val="002D11F8"/>
    <w:rsid w:val="002D14F1"/>
    <w:rsid w:val="002D1553"/>
    <w:rsid w:val="002D1C03"/>
    <w:rsid w:val="002D234A"/>
    <w:rsid w:val="002D248E"/>
    <w:rsid w:val="002D24DC"/>
    <w:rsid w:val="002D24F7"/>
    <w:rsid w:val="002D2799"/>
    <w:rsid w:val="002D295D"/>
    <w:rsid w:val="002D2CD7"/>
    <w:rsid w:val="002D2CEC"/>
    <w:rsid w:val="002D2D6D"/>
    <w:rsid w:val="002D343D"/>
    <w:rsid w:val="002D36DD"/>
    <w:rsid w:val="002D39A0"/>
    <w:rsid w:val="002D3CFF"/>
    <w:rsid w:val="002D41FA"/>
    <w:rsid w:val="002D497E"/>
    <w:rsid w:val="002D4B5D"/>
    <w:rsid w:val="002D4DDC"/>
    <w:rsid w:val="002D4F75"/>
    <w:rsid w:val="002D511B"/>
    <w:rsid w:val="002D5182"/>
    <w:rsid w:val="002D561D"/>
    <w:rsid w:val="002D59DC"/>
    <w:rsid w:val="002D5B0E"/>
    <w:rsid w:val="002D603D"/>
    <w:rsid w:val="002D6493"/>
    <w:rsid w:val="002D6756"/>
    <w:rsid w:val="002D688C"/>
    <w:rsid w:val="002D6B8F"/>
    <w:rsid w:val="002D6C2C"/>
    <w:rsid w:val="002D6CFF"/>
    <w:rsid w:val="002D6D70"/>
    <w:rsid w:val="002D6E6F"/>
    <w:rsid w:val="002D719A"/>
    <w:rsid w:val="002D732A"/>
    <w:rsid w:val="002D732E"/>
    <w:rsid w:val="002D742D"/>
    <w:rsid w:val="002D743E"/>
    <w:rsid w:val="002D747A"/>
    <w:rsid w:val="002D76F5"/>
    <w:rsid w:val="002D789C"/>
    <w:rsid w:val="002D7991"/>
    <w:rsid w:val="002D7A2C"/>
    <w:rsid w:val="002D7AB6"/>
    <w:rsid w:val="002D7CC7"/>
    <w:rsid w:val="002E0049"/>
    <w:rsid w:val="002E0055"/>
    <w:rsid w:val="002E0166"/>
    <w:rsid w:val="002E0401"/>
    <w:rsid w:val="002E06D0"/>
    <w:rsid w:val="002E08BE"/>
    <w:rsid w:val="002E10E9"/>
    <w:rsid w:val="002E110F"/>
    <w:rsid w:val="002E1275"/>
    <w:rsid w:val="002E12A2"/>
    <w:rsid w:val="002E13AF"/>
    <w:rsid w:val="002E14C5"/>
    <w:rsid w:val="002E1631"/>
    <w:rsid w:val="002E169F"/>
    <w:rsid w:val="002E19C7"/>
    <w:rsid w:val="002E1B1C"/>
    <w:rsid w:val="002E1D61"/>
    <w:rsid w:val="002E1E95"/>
    <w:rsid w:val="002E228D"/>
    <w:rsid w:val="002E22AB"/>
    <w:rsid w:val="002E295B"/>
    <w:rsid w:val="002E298A"/>
    <w:rsid w:val="002E298F"/>
    <w:rsid w:val="002E2D0E"/>
    <w:rsid w:val="002E310B"/>
    <w:rsid w:val="002E39EA"/>
    <w:rsid w:val="002E3BFC"/>
    <w:rsid w:val="002E3C27"/>
    <w:rsid w:val="002E3D08"/>
    <w:rsid w:val="002E4027"/>
    <w:rsid w:val="002E403A"/>
    <w:rsid w:val="002E405B"/>
    <w:rsid w:val="002E41CF"/>
    <w:rsid w:val="002E4E32"/>
    <w:rsid w:val="002E529C"/>
    <w:rsid w:val="002E5748"/>
    <w:rsid w:val="002E59EF"/>
    <w:rsid w:val="002E5A3F"/>
    <w:rsid w:val="002E5BEA"/>
    <w:rsid w:val="002E5E7C"/>
    <w:rsid w:val="002E6464"/>
    <w:rsid w:val="002E6F17"/>
    <w:rsid w:val="002E768D"/>
    <w:rsid w:val="002E77E7"/>
    <w:rsid w:val="002E785F"/>
    <w:rsid w:val="002E7B63"/>
    <w:rsid w:val="002E7F3A"/>
    <w:rsid w:val="002E7F73"/>
    <w:rsid w:val="002E7FA6"/>
    <w:rsid w:val="002F0502"/>
    <w:rsid w:val="002F06AE"/>
    <w:rsid w:val="002F08BF"/>
    <w:rsid w:val="002F0B93"/>
    <w:rsid w:val="002F0C42"/>
    <w:rsid w:val="002F0C7B"/>
    <w:rsid w:val="002F0D1F"/>
    <w:rsid w:val="002F0FF0"/>
    <w:rsid w:val="002F113D"/>
    <w:rsid w:val="002F13A6"/>
    <w:rsid w:val="002F1662"/>
    <w:rsid w:val="002F1748"/>
    <w:rsid w:val="002F1897"/>
    <w:rsid w:val="002F1A08"/>
    <w:rsid w:val="002F1DAB"/>
    <w:rsid w:val="002F238F"/>
    <w:rsid w:val="002F25CE"/>
    <w:rsid w:val="002F3641"/>
    <w:rsid w:val="002F37F7"/>
    <w:rsid w:val="002F3888"/>
    <w:rsid w:val="002F39A6"/>
    <w:rsid w:val="002F3B83"/>
    <w:rsid w:val="002F3BBC"/>
    <w:rsid w:val="002F3C9B"/>
    <w:rsid w:val="002F4034"/>
    <w:rsid w:val="002F46FE"/>
    <w:rsid w:val="002F4E10"/>
    <w:rsid w:val="002F4EDB"/>
    <w:rsid w:val="002F4F3A"/>
    <w:rsid w:val="002F4FA1"/>
    <w:rsid w:val="002F5086"/>
    <w:rsid w:val="002F5137"/>
    <w:rsid w:val="002F581A"/>
    <w:rsid w:val="002F5B87"/>
    <w:rsid w:val="002F5BF1"/>
    <w:rsid w:val="002F5F6E"/>
    <w:rsid w:val="002F5F8C"/>
    <w:rsid w:val="002F5FAE"/>
    <w:rsid w:val="002F6014"/>
    <w:rsid w:val="002F6054"/>
    <w:rsid w:val="002F63C3"/>
    <w:rsid w:val="002F6593"/>
    <w:rsid w:val="002F6A69"/>
    <w:rsid w:val="002F7529"/>
    <w:rsid w:val="002F7635"/>
    <w:rsid w:val="002F77E7"/>
    <w:rsid w:val="003002D4"/>
    <w:rsid w:val="00300773"/>
    <w:rsid w:val="003007A0"/>
    <w:rsid w:val="00300A36"/>
    <w:rsid w:val="00301501"/>
    <w:rsid w:val="003016EF"/>
    <w:rsid w:val="0030191B"/>
    <w:rsid w:val="00301BCE"/>
    <w:rsid w:val="00301CE6"/>
    <w:rsid w:val="00301FE4"/>
    <w:rsid w:val="003020EF"/>
    <w:rsid w:val="003021EC"/>
    <w:rsid w:val="00302628"/>
    <w:rsid w:val="003026B9"/>
    <w:rsid w:val="00302B7E"/>
    <w:rsid w:val="00302C7A"/>
    <w:rsid w:val="00303134"/>
    <w:rsid w:val="00303223"/>
    <w:rsid w:val="003034FB"/>
    <w:rsid w:val="003035B1"/>
    <w:rsid w:val="00303F80"/>
    <w:rsid w:val="0030480B"/>
    <w:rsid w:val="00304CB0"/>
    <w:rsid w:val="00304D70"/>
    <w:rsid w:val="00304DD9"/>
    <w:rsid w:val="00304DFA"/>
    <w:rsid w:val="00304FFA"/>
    <w:rsid w:val="0030513E"/>
    <w:rsid w:val="00305143"/>
    <w:rsid w:val="003051BE"/>
    <w:rsid w:val="00305264"/>
    <w:rsid w:val="0030532E"/>
    <w:rsid w:val="0030592E"/>
    <w:rsid w:val="00305C24"/>
    <w:rsid w:val="00305C5D"/>
    <w:rsid w:val="00305F84"/>
    <w:rsid w:val="00306950"/>
    <w:rsid w:val="003069D5"/>
    <w:rsid w:val="003069F4"/>
    <w:rsid w:val="0030715C"/>
    <w:rsid w:val="00307164"/>
    <w:rsid w:val="003072BE"/>
    <w:rsid w:val="00307441"/>
    <w:rsid w:val="003074ED"/>
    <w:rsid w:val="00307937"/>
    <w:rsid w:val="00307D88"/>
    <w:rsid w:val="00307EE9"/>
    <w:rsid w:val="00307F97"/>
    <w:rsid w:val="0031063E"/>
    <w:rsid w:val="00310A43"/>
    <w:rsid w:val="00310B43"/>
    <w:rsid w:val="00310C5E"/>
    <w:rsid w:val="00310D73"/>
    <w:rsid w:val="00310E13"/>
    <w:rsid w:val="00310EFB"/>
    <w:rsid w:val="0031111C"/>
    <w:rsid w:val="00311206"/>
    <w:rsid w:val="00311236"/>
    <w:rsid w:val="003112EF"/>
    <w:rsid w:val="00311602"/>
    <w:rsid w:val="00311C12"/>
    <w:rsid w:val="00311F92"/>
    <w:rsid w:val="003120DA"/>
    <w:rsid w:val="00312199"/>
    <w:rsid w:val="003123B8"/>
    <w:rsid w:val="00312779"/>
    <w:rsid w:val="00312EC6"/>
    <w:rsid w:val="003130CA"/>
    <w:rsid w:val="0031379B"/>
    <w:rsid w:val="00313ADF"/>
    <w:rsid w:val="00314105"/>
    <w:rsid w:val="00314111"/>
    <w:rsid w:val="00314142"/>
    <w:rsid w:val="003141D3"/>
    <w:rsid w:val="00314737"/>
    <w:rsid w:val="00314799"/>
    <w:rsid w:val="00314890"/>
    <w:rsid w:val="00314CB0"/>
    <w:rsid w:val="003152ED"/>
    <w:rsid w:val="00315391"/>
    <w:rsid w:val="00315713"/>
    <w:rsid w:val="0031591A"/>
    <w:rsid w:val="00315949"/>
    <w:rsid w:val="00315D83"/>
    <w:rsid w:val="00315F45"/>
    <w:rsid w:val="00315F4C"/>
    <w:rsid w:val="003162B4"/>
    <w:rsid w:val="00316465"/>
    <w:rsid w:val="003164F4"/>
    <w:rsid w:val="00316726"/>
    <w:rsid w:val="00316738"/>
    <w:rsid w:val="0031686C"/>
    <w:rsid w:val="0031688E"/>
    <w:rsid w:val="00316932"/>
    <w:rsid w:val="0031699B"/>
    <w:rsid w:val="00316AA7"/>
    <w:rsid w:val="00316B19"/>
    <w:rsid w:val="00316C4A"/>
    <w:rsid w:val="00316C85"/>
    <w:rsid w:val="00316F22"/>
    <w:rsid w:val="00316FE0"/>
    <w:rsid w:val="00316FF3"/>
    <w:rsid w:val="0031738C"/>
    <w:rsid w:val="003173D5"/>
    <w:rsid w:val="003177A1"/>
    <w:rsid w:val="00317D10"/>
    <w:rsid w:val="00317F4D"/>
    <w:rsid w:val="003204A9"/>
    <w:rsid w:val="003204D2"/>
    <w:rsid w:val="0032059E"/>
    <w:rsid w:val="00320758"/>
    <w:rsid w:val="00320865"/>
    <w:rsid w:val="003208DE"/>
    <w:rsid w:val="00320929"/>
    <w:rsid w:val="0032096E"/>
    <w:rsid w:val="00320B7D"/>
    <w:rsid w:val="00320CBB"/>
    <w:rsid w:val="00321016"/>
    <w:rsid w:val="0032127F"/>
    <w:rsid w:val="0032149C"/>
    <w:rsid w:val="00321886"/>
    <w:rsid w:val="00321CCE"/>
    <w:rsid w:val="00321E0C"/>
    <w:rsid w:val="00321E23"/>
    <w:rsid w:val="0032235B"/>
    <w:rsid w:val="00322633"/>
    <w:rsid w:val="0032288B"/>
    <w:rsid w:val="003229F7"/>
    <w:rsid w:val="00322C54"/>
    <w:rsid w:val="00322D02"/>
    <w:rsid w:val="003230C1"/>
    <w:rsid w:val="003230D8"/>
    <w:rsid w:val="00323152"/>
    <w:rsid w:val="00323207"/>
    <w:rsid w:val="0032321F"/>
    <w:rsid w:val="0032329B"/>
    <w:rsid w:val="00323CF9"/>
    <w:rsid w:val="00324146"/>
    <w:rsid w:val="00324488"/>
    <w:rsid w:val="0032468B"/>
    <w:rsid w:val="00324745"/>
    <w:rsid w:val="00324B34"/>
    <w:rsid w:val="00324B77"/>
    <w:rsid w:val="00324EBE"/>
    <w:rsid w:val="00325122"/>
    <w:rsid w:val="003254E9"/>
    <w:rsid w:val="00325C57"/>
    <w:rsid w:val="00325E55"/>
    <w:rsid w:val="00325F17"/>
    <w:rsid w:val="0032605E"/>
    <w:rsid w:val="003265C0"/>
    <w:rsid w:val="00326697"/>
    <w:rsid w:val="00326A5E"/>
    <w:rsid w:val="00326B4F"/>
    <w:rsid w:val="00326DE7"/>
    <w:rsid w:val="003270B0"/>
    <w:rsid w:val="003275D1"/>
    <w:rsid w:val="003275EE"/>
    <w:rsid w:val="003279DD"/>
    <w:rsid w:val="00327ABB"/>
    <w:rsid w:val="00330197"/>
    <w:rsid w:val="00330278"/>
    <w:rsid w:val="003302B5"/>
    <w:rsid w:val="003304D8"/>
    <w:rsid w:val="003305D5"/>
    <w:rsid w:val="00330B2A"/>
    <w:rsid w:val="00330B62"/>
    <w:rsid w:val="00331197"/>
    <w:rsid w:val="00331206"/>
    <w:rsid w:val="00331829"/>
    <w:rsid w:val="00331850"/>
    <w:rsid w:val="00331A87"/>
    <w:rsid w:val="00331ABF"/>
    <w:rsid w:val="00331E17"/>
    <w:rsid w:val="00331F01"/>
    <w:rsid w:val="00332169"/>
    <w:rsid w:val="003321B2"/>
    <w:rsid w:val="00332A62"/>
    <w:rsid w:val="00332E91"/>
    <w:rsid w:val="00332F5B"/>
    <w:rsid w:val="00333023"/>
    <w:rsid w:val="00333063"/>
    <w:rsid w:val="00333327"/>
    <w:rsid w:val="00333649"/>
    <w:rsid w:val="003339AE"/>
    <w:rsid w:val="003339B9"/>
    <w:rsid w:val="00333B03"/>
    <w:rsid w:val="00334173"/>
    <w:rsid w:val="00334416"/>
    <w:rsid w:val="0033475A"/>
    <w:rsid w:val="00334826"/>
    <w:rsid w:val="00334A3C"/>
    <w:rsid w:val="00334A52"/>
    <w:rsid w:val="00334B66"/>
    <w:rsid w:val="00334BC3"/>
    <w:rsid w:val="00334D11"/>
    <w:rsid w:val="00334DEE"/>
    <w:rsid w:val="00334EB7"/>
    <w:rsid w:val="00334F03"/>
    <w:rsid w:val="00335089"/>
    <w:rsid w:val="0033537A"/>
    <w:rsid w:val="00335418"/>
    <w:rsid w:val="0033573B"/>
    <w:rsid w:val="00335A83"/>
    <w:rsid w:val="00335F60"/>
    <w:rsid w:val="00336637"/>
    <w:rsid w:val="00336881"/>
    <w:rsid w:val="00336EDE"/>
    <w:rsid w:val="00336F42"/>
    <w:rsid w:val="00336FEB"/>
    <w:rsid w:val="0033753E"/>
    <w:rsid w:val="0033759D"/>
    <w:rsid w:val="003376AF"/>
    <w:rsid w:val="00337AD6"/>
    <w:rsid w:val="00337B9F"/>
    <w:rsid w:val="00337D18"/>
    <w:rsid w:val="00337E71"/>
    <w:rsid w:val="0034029D"/>
    <w:rsid w:val="003408E3"/>
    <w:rsid w:val="00340B0A"/>
    <w:rsid w:val="00340E85"/>
    <w:rsid w:val="00340F5B"/>
    <w:rsid w:val="0034107A"/>
    <w:rsid w:val="00341249"/>
    <w:rsid w:val="00341596"/>
    <w:rsid w:val="00341626"/>
    <w:rsid w:val="0034176C"/>
    <w:rsid w:val="00341847"/>
    <w:rsid w:val="00341F1C"/>
    <w:rsid w:val="00341F2A"/>
    <w:rsid w:val="00342096"/>
    <w:rsid w:val="00342253"/>
    <w:rsid w:val="0034229C"/>
    <w:rsid w:val="00342406"/>
    <w:rsid w:val="003428C6"/>
    <w:rsid w:val="003429AE"/>
    <w:rsid w:val="00343171"/>
    <w:rsid w:val="00343480"/>
    <w:rsid w:val="0034396C"/>
    <w:rsid w:val="00343E67"/>
    <w:rsid w:val="00343EF1"/>
    <w:rsid w:val="00344157"/>
    <w:rsid w:val="00344264"/>
    <w:rsid w:val="003443DA"/>
    <w:rsid w:val="00344478"/>
    <w:rsid w:val="00344795"/>
    <w:rsid w:val="00344A70"/>
    <w:rsid w:val="00344E67"/>
    <w:rsid w:val="00345047"/>
    <w:rsid w:val="0034506E"/>
    <w:rsid w:val="0034513D"/>
    <w:rsid w:val="003452F8"/>
    <w:rsid w:val="00345379"/>
    <w:rsid w:val="00345449"/>
    <w:rsid w:val="00345568"/>
    <w:rsid w:val="003456D0"/>
    <w:rsid w:val="00345746"/>
    <w:rsid w:val="00345881"/>
    <w:rsid w:val="00345E89"/>
    <w:rsid w:val="00346093"/>
    <w:rsid w:val="0034639F"/>
    <w:rsid w:val="00346485"/>
    <w:rsid w:val="003467DA"/>
    <w:rsid w:val="00346854"/>
    <w:rsid w:val="00346D86"/>
    <w:rsid w:val="0034700B"/>
    <w:rsid w:val="003470E3"/>
    <w:rsid w:val="003472CC"/>
    <w:rsid w:val="00347B69"/>
    <w:rsid w:val="00347BEF"/>
    <w:rsid w:val="00350164"/>
    <w:rsid w:val="00350248"/>
    <w:rsid w:val="00350363"/>
    <w:rsid w:val="003506D1"/>
    <w:rsid w:val="00350CFA"/>
    <w:rsid w:val="0035160B"/>
    <w:rsid w:val="003516EF"/>
    <w:rsid w:val="00351C36"/>
    <w:rsid w:val="003522A1"/>
    <w:rsid w:val="0035237D"/>
    <w:rsid w:val="0035254B"/>
    <w:rsid w:val="0035262E"/>
    <w:rsid w:val="00352CCE"/>
    <w:rsid w:val="00352DBD"/>
    <w:rsid w:val="00352E5A"/>
    <w:rsid w:val="00352FE5"/>
    <w:rsid w:val="0035328C"/>
    <w:rsid w:val="00353555"/>
    <w:rsid w:val="00353AA8"/>
    <w:rsid w:val="00353C22"/>
    <w:rsid w:val="00353D75"/>
    <w:rsid w:val="00354343"/>
    <w:rsid w:val="00354612"/>
    <w:rsid w:val="00354959"/>
    <w:rsid w:val="003549B9"/>
    <w:rsid w:val="00355111"/>
    <w:rsid w:val="0035519D"/>
    <w:rsid w:val="003554B0"/>
    <w:rsid w:val="003555C0"/>
    <w:rsid w:val="0035570E"/>
    <w:rsid w:val="00355ACB"/>
    <w:rsid w:val="003560FD"/>
    <w:rsid w:val="00356212"/>
    <w:rsid w:val="003564BD"/>
    <w:rsid w:val="003565D4"/>
    <w:rsid w:val="003565E7"/>
    <w:rsid w:val="0035662E"/>
    <w:rsid w:val="0035671A"/>
    <w:rsid w:val="00356DE1"/>
    <w:rsid w:val="003575E1"/>
    <w:rsid w:val="00357ADB"/>
    <w:rsid w:val="00357C27"/>
    <w:rsid w:val="00357EE5"/>
    <w:rsid w:val="00360229"/>
    <w:rsid w:val="003604D0"/>
    <w:rsid w:val="003607FB"/>
    <w:rsid w:val="00360819"/>
    <w:rsid w:val="0036087F"/>
    <w:rsid w:val="00360AFA"/>
    <w:rsid w:val="00360C98"/>
    <w:rsid w:val="00360E6E"/>
    <w:rsid w:val="00360FD5"/>
    <w:rsid w:val="0036173F"/>
    <w:rsid w:val="00361BD6"/>
    <w:rsid w:val="0036248B"/>
    <w:rsid w:val="00362598"/>
    <w:rsid w:val="00362FE1"/>
    <w:rsid w:val="00363029"/>
    <w:rsid w:val="00363127"/>
    <w:rsid w:val="003631D5"/>
    <w:rsid w:val="0036340D"/>
    <w:rsid w:val="003634A5"/>
    <w:rsid w:val="003634D3"/>
    <w:rsid w:val="00363513"/>
    <w:rsid w:val="00363660"/>
    <w:rsid w:val="00363AA8"/>
    <w:rsid w:val="00363BDE"/>
    <w:rsid w:val="00363BFC"/>
    <w:rsid w:val="00363F2A"/>
    <w:rsid w:val="003647E3"/>
    <w:rsid w:val="00364B14"/>
    <w:rsid w:val="00364B4A"/>
    <w:rsid w:val="00364B4D"/>
    <w:rsid w:val="00364D97"/>
    <w:rsid w:val="00364DF3"/>
    <w:rsid w:val="00364FA3"/>
    <w:rsid w:val="00365508"/>
    <w:rsid w:val="003656EB"/>
    <w:rsid w:val="00365D0C"/>
    <w:rsid w:val="0036618E"/>
    <w:rsid w:val="003663E6"/>
    <w:rsid w:val="0036654A"/>
    <w:rsid w:val="00366634"/>
    <w:rsid w:val="00366868"/>
    <w:rsid w:val="00366AF2"/>
    <w:rsid w:val="00366C6A"/>
    <w:rsid w:val="00366CCB"/>
    <w:rsid w:val="00366DA4"/>
    <w:rsid w:val="00367185"/>
    <w:rsid w:val="00367506"/>
    <w:rsid w:val="0036780C"/>
    <w:rsid w:val="003678F3"/>
    <w:rsid w:val="00367DB2"/>
    <w:rsid w:val="00367E54"/>
    <w:rsid w:val="00367EF4"/>
    <w:rsid w:val="00367F57"/>
    <w:rsid w:val="0037001A"/>
    <w:rsid w:val="0037006E"/>
    <w:rsid w:val="00370070"/>
    <w:rsid w:val="00370085"/>
    <w:rsid w:val="00370635"/>
    <w:rsid w:val="0037074B"/>
    <w:rsid w:val="00370807"/>
    <w:rsid w:val="00370A09"/>
    <w:rsid w:val="00370A9F"/>
    <w:rsid w:val="00370E77"/>
    <w:rsid w:val="003711A5"/>
    <w:rsid w:val="003714D7"/>
    <w:rsid w:val="00371585"/>
    <w:rsid w:val="003716AE"/>
    <w:rsid w:val="00371F80"/>
    <w:rsid w:val="00371FBE"/>
    <w:rsid w:val="003721D0"/>
    <w:rsid w:val="00372991"/>
    <w:rsid w:val="00372BC8"/>
    <w:rsid w:val="00372DB8"/>
    <w:rsid w:val="003730F2"/>
    <w:rsid w:val="00373207"/>
    <w:rsid w:val="00374284"/>
    <w:rsid w:val="003742CE"/>
    <w:rsid w:val="00374416"/>
    <w:rsid w:val="003744A7"/>
    <w:rsid w:val="003747E0"/>
    <w:rsid w:val="003748A4"/>
    <w:rsid w:val="0037529F"/>
    <w:rsid w:val="00375B50"/>
    <w:rsid w:val="00375FB6"/>
    <w:rsid w:val="003761A2"/>
    <w:rsid w:val="00376235"/>
    <w:rsid w:val="003762A6"/>
    <w:rsid w:val="0037630B"/>
    <w:rsid w:val="003766C0"/>
    <w:rsid w:val="00376FE9"/>
    <w:rsid w:val="00377472"/>
    <w:rsid w:val="003775BD"/>
    <w:rsid w:val="00377EF4"/>
    <w:rsid w:val="00380103"/>
    <w:rsid w:val="00380124"/>
    <w:rsid w:val="00380423"/>
    <w:rsid w:val="00380A95"/>
    <w:rsid w:val="00380E3A"/>
    <w:rsid w:val="00381627"/>
    <w:rsid w:val="0038170B"/>
    <w:rsid w:val="00381AB8"/>
    <w:rsid w:val="00381FA5"/>
    <w:rsid w:val="00381FB6"/>
    <w:rsid w:val="0038219A"/>
    <w:rsid w:val="003821B0"/>
    <w:rsid w:val="0038241A"/>
    <w:rsid w:val="003827DB"/>
    <w:rsid w:val="003828F1"/>
    <w:rsid w:val="00382AA1"/>
    <w:rsid w:val="00382B65"/>
    <w:rsid w:val="00383411"/>
    <w:rsid w:val="003836D3"/>
    <w:rsid w:val="00383980"/>
    <w:rsid w:val="00383A52"/>
    <w:rsid w:val="00383CF6"/>
    <w:rsid w:val="00384090"/>
    <w:rsid w:val="00384466"/>
    <w:rsid w:val="003849FE"/>
    <w:rsid w:val="00384F83"/>
    <w:rsid w:val="003852C7"/>
    <w:rsid w:val="00385360"/>
    <w:rsid w:val="00385426"/>
    <w:rsid w:val="003857D2"/>
    <w:rsid w:val="0038581D"/>
    <w:rsid w:val="00385CB0"/>
    <w:rsid w:val="00385F2D"/>
    <w:rsid w:val="00386166"/>
    <w:rsid w:val="003867E7"/>
    <w:rsid w:val="00386946"/>
    <w:rsid w:val="00386D24"/>
    <w:rsid w:val="00387157"/>
    <w:rsid w:val="003871F2"/>
    <w:rsid w:val="00387B81"/>
    <w:rsid w:val="00387BE4"/>
    <w:rsid w:val="00387FBF"/>
    <w:rsid w:val="00390004"/>
    <w:rsid w:val="0039014F"/>
    <w:rsid w:val="0039032E"/>
    <w:rsid w:val="00390346"/>
    <w:rsid w:val="003903BA"/>
    <w:rsid w:val="00390508"/>
    <w:rsid w:val="003907F9"/>
    <w:rsid w:val="00390A0F"/>
    <w:rsid w:val="00390D28"/>
    <w:rsid w:val="00390F93"/>
    <w:rsid w:val="00391524"/>
    <w:rsid w:val="00391652"/>
    <w:rsid w:val="0039167A"/>
    <w:rsid w:val="0039169C"/>
    <w:rsid w:val="00391846"/>
    <w:rsid w:val="003919A3"/>
    <w:rsid w:val="00391AD9"/>
    <w:rsid w:val="00391CE5"/>
    <w:rsid w:val="00391E26"/>
    <w:rsid w:val="00392006"/>
    <w:rsid w:val="00392136"/>
    <w:rsid w:val="0039219A"/>
    <w:rsid w:val="00392757"/>
    <w:rsid w:val="00392896"/>
    <w:rsid w:val="00392A17"/>
    <w:rsid w:val="00392AE6"/>
    <w:rsid w:val="003931E5"/>
    <w:rsid w:val="00393674"/>
    <w:rsid w:val="00393796"/>
    <w:rsid w:val="00393972"/>
    <w:rsid w:val="00393AE2"/>
    <w:rsid w:val="00393FD5"/>
    <w:rsid w:val="003940FD"/>
    <w:rsid w:val="00394485"/>
    <w:rsid w:val="0039462A"/>
    <w:rsid w:val="003946B0"/>
    <w:rsid w:val="00394B6F"/>
    <w:rsid w:val="00394BE8"/>
    <w:rsid w:val="0039507F"/>
    <w:rsid w:val="00395143"/>
    <w:rsid w:val="00395198"/>
    <w:rsid w:val="00395388"/>
    <w:rsid w:val="003956FF"/>
    <w:rsid w:val="00395FF6"/>
    <w:rsid w:val="0039608A"/>
    <w:rsid w:val="0039631D"/>
    <w:rsid w:val="00396539"/>
    <w:rsid w:val="003965AD"/>
    <w:rsid w:val="00396922"/>
    <w:rsid w:val="00396926"/>
    <w:rsid w:val="003969B3"/>
    <w:rsid w:val="00396A86"/>
    <w:rsid w:val="00396FA2"/>
    <w:rsid w:val="00397331"/>
    <w:rsid w:val="00397495"/>
    <w:rsid w:val="003975DC"/>
    <w:rsid w:val="003977B7"/>
    <w:rsid w:val="00397A8C"/>
    <w:rsid w:val="00397D20"/>
    <w:rsid w:val="00397D79"/>
    <w:rsid w:val="003A0737"/>
    <w:rsid w:val="003A0752"/>
    <w:rsid w:val="003A0787"/>
    <w:rsid w:val="003A0D5D"/>
    <w:rsid w:val="003A0D93"/>
    <w:rsid w:val="003A1061"/>
    <w:rsid w:val="003A1148"/>
    <w:rsid w:val="003A1260"/>
    <w:rsid w:val="003A1407"/>
    <w:rsid w:val="003A14B2"/>
    <w:rsid w:val="003A15BC"/>
    <w:rsid w:val="003A1888"/>
    <w:rsid w:val="003A18AE"/>
    <w:rsid w:val="003A1989"/>
    <w:rsid w:val="003A1A5B"/>
    <w:rsid w:val="003A1A92"/>
    <w:rsid w:val="003A1B29"/>
    <w:rsid w:val="003A1BD2"/>
    <w:rsid w:val="003A1F21"/>
    <w:rsid w:val="003A1F91"/>
    <w:rsid w:val="003A20CD"/>
    <w:rsid w:val="003A2122"/>
    <w:rsid w:val="003A2666"/>
    <w:rsid w:val="003A282A"/>
    <w:rsid w:val="003A2868"/>
    <w:rsid w:val="003A295F"/>
    <w:rsid w:val="003A2E2E"/>
    <w:rsid w:val="003A2ED3"/>
    <w:rsid w:val="003A3020"/>
    <w:rsid w:val="003A3796"/>
    <w:rsid w:val="003A3806"/>
    <w:rsid w:val="003A393C"/>
    <w:rsid w:val="003A3C5C"/>
    <w:rsid w:val="003A3F3E"/>
    <w:rsid w:val="003A3F51"/>
    <w:rsid w:val="003A3FA0"/>
    <w:rsid w:val="003A3FCE"/>
    <w:rsid w:val="003A40EB"/>
    <w:rsid w:val="003A41DD"/>
    <w:rsid w:val="003A4B29"/>
    <w:rsid w:val="003A4C67"/>
    <w:rsid w:val="003A4EDF"/>
    <w:rsid w:val="003A4F4C"/>
    <w:rsid w:val="003A5280"/>
    <w:rsid w:val="003A5A52"/>
    <w:rsid w:val="003A5C5C"/>
    <w:rsid w:val="003A5F2B"/>
    <w:rsid w:val="003A61D3"/>
    <w:rsid w:val="003A6399"/>
    <w:rsid w:val="003A67D3"/>
    <w:rsid w:val="003A681C"/>
    <w:rsid w:val="003A6C10"/>
    <w:rsid w:val="003A6CF0"/>
    <w:rsid w:val="003A6DED"/>
    <w:rsid w:val="003A7011"/>
    <w:rsid w:val="003A7033"/>
    <w:rsid w:val="003A7876"/>
    <w:rsid w:val="003A7E71"/>
    <w:rsid w:val="003B003A"/>
    <w:rsid w:val="003B0341"/>
    <w:rsid w:val="003B059F"/>
    <w:rsid w:val="003B063F"/>
    <w:rsid w:val="003B0852"/>
    <w:rsid w:val="003B0898"/>
    <w:rsid w:val="003B0934"/>
    <w:rsid w:val="003B09C1"/>
    <w:rsid w:val="003B0DE6"/>
    <w:rsid w:val="003B0E24"/>
    <w:rsid w:val="003B1555"/>
    <w:rsid w:val="003B1564"/>
    <w:rsid w:val="003B193E"/>
    <w:rsid w:val="003B1B60"/>
    <w:rsid w:val="003B213B"/>
    <w:rsid w:val="003B21BF"/>
    <w:rsid w:val="003B27AE"/>
    <w:rsid w:val="003B2A6E"/>
    <w:rsid w:val="003B2F09"/>
    <w:rsid w:val="003B3510"/>
    <w:rsid w:val="003B36ED"/>
    <w:rsid w:val="003B3A86"/>
    <w:rsid w:val="003B3C00"/>
    <w:rsid w:val="003B3EDD"/>
    <w:rsid w:val="003B40F1"/>
    <w:rsid w:val="003B4229"/>
    <w:rsid w:val="003B4263"/>
    <w:rsid w:val="003B46CB"/>
    <w:rsid w:val="003B47FE"/>
    <w:rsid w:val="003B4AD8"/>
    <w:rsid w:val="003B4B03"/>
    <w:rsid w:val="003B4D00"/>
    <w:rsid w:val="003B52F7"/>
    <w:rsid w:val="003B5673"/>
    <w:rsid w:val="003B58A0"/>
    <w:rsid w:val="003B58CF"/>
    <w:rsid w:val="003B5E3F"/>
    <w:rsid w:val="003B61B3"/>
    <w:rsid w:val="003B6287"/>
    <w:rsid w:val="003B62C9"/>
    <w:rsid w:val="003B63DE"/>
    <w:rsid w:val="003B658A"/>
    <w:rsid w:val="003B6CA6"/>
    <w:rsid w:val="003B6D19"/>
    <w:rsid w:val="003B6D6A"/>
    <w:rsid w:val="003B713D"/>
    <w:rsid w:val="003B7751"/>
    <w:rsid w:val="003B7BFE"/>
    <w:rsid w:val="003B7D57"/>
    <w:rsid w:val="003B7E28"/>
    <w:rsid w:val="003C030A"/>
    <w:rsid w:val="003C068D"/>
    <w:rsid w:val="003C07AE"/>
    <w:rsid w:val="003C0835"/>
    <w:rsid w:val="003C0A11"/>
    <w:rsid w:val="003C1152"/>
    <w:rsid w:val="003C1428"/>
    <w:rsid w:val="003C1477"/>
    <w:rsid w:val="003C164A"/>
    <w:rsid w:val="003C17D2"/>
    <w:rsid w:val="003C1E7F"/>
    <w:rsid w:val="003C1ECB"/>
    <w:rsid w:val="003C1F37"/>
    <w:rsid w:val="003C2100"/>
    <w:rsid w:val="003C242B"/>
    <w:rsid w:val="003C2BC1"/>
    <w:rsid w:val="003C2D63"/>
    <w:rsid w:val="003C2F4A"/>
    <w:rsid w:val="003C3084"/>
    <w:rsid w:val="003C3486"/>
    <w:rsid w:val="003C34D7"/>
    <w:rsid w:val="003C3732"/>
    <w:rsid w:val="003C385E"/>
    <w:rsid w:val="003C3B0A"/>
    <w:rsid w:val="003C3C12"/>
    <w:rsid w:val="003C3F43"/>
    <w:rsid w:val="003C3F5E"/>
    <w:rsid w:val="003C4180"/>
    <w:rsid w:val="003C480A"/>
    <w:rsid w:val="003C4B18"/>
    <w:rsid w:val="003C4D32"/>
    <w:rsid w:val="003C4F92"/>
    <w:rsid w:val="003C54E9"/>
    <w:rsid w:val="003C55F1"/>
    <w:rsid w:val="003C5673"/>
    <w:rsid w:val="003C5825"/>
    <w:rsid w:val="003C5921"/>
    <w:rsid w:val="003C59B7"/>
    <w:rsid w:val="003C5DD7"/>
    <w:rsid w:val="003C601C"/>
    <w:rsid w:val="003C654E"/>
    <w:rsid w:val="003C65BD"/>
    <w:rsid w:val="003C67DD"/>
    <w:rsid w:val="003C68F5"/>
    <w:rsid w:val="003C6BB7"/>
    <w:rsid w:val="003C6EB4"/>
    <w:rsid w:val="003C7176"/>
    <w:rsid w:val="003C7273"/>
    <w:rsid w:val="003C72A8"/>
    <w:rsid w:val="003C736F"/>
    <w:rsid w:val="003C7642"/>
    <w:rsid w:val="003C782F"/>
    <w:rsid w:val="003C7A17"/>
    <w:rsid w:val="003C7C6C"/>
    <w:rsid w:val="003D0004"/>
    <w:rsid w:val="003D0100"/>
    <w:rsid w:val="003D017D"/>
    <w:rsid w:val="003D05B0"/>
    <w:rsid w:val="003D06E4"/>
    <w:rsid w:val="003D0858"/>
    <w:rsid w:val="003D0929"/>
    <w:rsid w:val="003D0C39"/>
    <w:rsid w:val="003D0CF4"/>
    <w:rsid w:val="003D1118"/>
    <w:rsid w:val="003D177D"/>
    <w:rsid w:val="003D1A50"/>
    <w:rsid w:val="003D1B2B"/>
    <w:rsid w:val="003D1C12"/>
    <w:rsid w:val="003D1F7C"/>
    <w:rsid w:val="003D26D3"/>
    <w:rsid w:val="003D29A2"/>
    <w:rsid w:val="003D2AED"/>
    <w:rsid w:val="003D2FCB"/>
    <w:rsid w:val="003D325A"/>
    <w:rsid w:val="003D333C"/>
    <w:rsid w:val="003D38B1"/>
    <w:rsid w:val="003D3A6A"/>
    <w:rsid w:val="003D3B15"/>
    <w:rsid w:val="003D3DD7"/>
    <w:rsid w:val="003D3DEF"/>
    <w:rsid w:val="003D420F"/>
    <w:rsid w:val="003D4695"/>
    <w:rsid w:val="003D4729"/>
    <w:rsid w:val="003D4805"/>
    <w:rsid w:val="003D4806"/>
    <w:rsid w:val="003D4B7B"/>
    <w:rsid w:val="003D4F85"/>
    <w:rsid w:val="003D5123"/>
    <w:rsid w:val="003D54B7"/>
    <w:rsid w:val="003D5CA4"/>
    <w:rsid w:val="003D5E97"/>
    <w:rsid w:val="003D648F"/>
    <w:rsid w:val="003D6924"/>
    <w:rsid w:val="003D696B"/>
    <w:rsid w:val="003D6FC8"/>
    <w:rsid w:val="003D7022"/>
    <w:rsid w:val="003D74D9"/>
    <w:rsid w:val="003D779E"/>
    <w:rsid w:val="003D79BA"/>
    <w:rsid w:val="003D7B6F"/>
    <w:rsid w:val="003D7DD6"/>
    <w:rsid w:val="003E0145"/>
    <w:rsid w:val="003E022B"/>
    <w:rsid w:val="003E08FD"/>
    <w:rsid w:val="003E0C4E"/>
    <w:rsid w:val="003E1278"/>
    <w:rsid w:val="003E13B3"/>
    <w:rsid w:val="003E143B"/>
    <w:rsid w:val="003E167C"/>
    <w:rsid w:val="003E16DA"/>
    <w:rsid w:val="003E1725"/>
    <w:rsid w:val="003E1762"/>
    <w:rsid w:val="003E18FD"/>
    <w:rsid w:val="003E1B77"/>
    <w:rsid w:val="003E1BA8"/>
    <w:rsid w:val="003E1C4C"/>
    <w:rsid w:val="003E21C2"/>
    <w:rsid w:val="003E250D"/>
    <w:rsid w:val="003E25D8"/>
    <w:rsid w:val="003E25E0"/>
    <w:rsid w:val="003E294F"/>
    <w:rsid w:val="003E2989"/>
    <w:rsid w:val="003E2A6A"/>
    <w:rsid w:val="003E2EBC"/>
    <w:rsid w:val="003E3124"/>
    <w:rsid w:val="003E3208"/>
    <w:rsid w:val="003E3382"/>
    <w:rsid w:val="003E33D6"/>
    <w:rsid w:val="003E33EC"/>
    <w:rsid w:val="003E39B0"/>
    <w:rsid w:val="003E39B4"/>
    <w:rsid w:val="003E3A8A"/>
    <w:rsid w:val="003E3A91"/>
    <w:rsid w:val="003E3B4E"/>
    <w:rsid w:val="003E3F80"/>
    <w:rsid w:val="003E433E"/>
    <w:rsid w:val="003E491E"/>
    <w:rsid w:val="003E4B5D"/>
    <w:rsid w:val="003E51B9"/>
    <w:rsid w:val="003E522F"/>
    <w:rsid w:val="003E53DC"/>
    <w:rsid w:val="003E545F"/>
    <w:rsid w:val="003E578E"/>
    <w:rsid w:val="003E5964"/>
    <w:rsid w:val="003E5AAF"/>
    <w:rsid w:val="003E5C68"/>
    <w:rsid w:val="003E5C8D"/>
    <w:rsid w:val="003E5CB1"/>
    <w:rsid w:val="003E5E59"/>
    <w:rsid w:val="003E5E63"/>
    <w:rsid w:val="003E5E8A"/>
    <w:rsid w:val="003E600D"/>
    <w:rsid w:val="003E6051"/>
    <w:rsid w:val="003E60C2"/>
    <w:rsid w:val="003E6409"/>
    <w:rsid w:val="003E6462"/>
    <w:rsid w:val="003E64DF"/>
    <w:rsid w:val="003E654D"/>
    <w:rsid w:val="003E66A3"/>
    <w:rsid w:val="003E6936"/>
    <w:rsid w:val="003E6A5D"/>
    <w:rsid w:val="003E6D56"/>
    <w:rsid w:val="003E6DF1"/>
    <w:rsid w:val="003E7127"/>
    <w:rsid w:val="003E7887"/>
    <w:rsid w:val="003E78F8"/>
    <w:rsid w:val="003E7BCA"/>
    <w:rsid w:val="003F035A"/>
    <w:rsid w:val="003F0501"/>
    <w:rsid w:val="003F092F"/>
    <w:rsid w:val="003F0CA8"/>
    <w:rsid w:val="003F1253"/>
    <w:rsid w:val="003F13B5"/>
    <w:rsid w:val="003F15C2"/>
    <w:rsid w:val="003F1647"/>
    <w:rsid w:val="003F1913"/>
    <w:rsid w:val="003F193A"/>
    <w:rsid w:val="003F1C39"/>
    <w:rsid w:val="003F1D41"/>
    <w:rsid w:val="003F24D5"/>
    <w:rsid w:val="003F2611"/>
    <w:rsid w:val="003F2787"/>
    <w:rsid w:val="003F2CB7"/>
    <w:rsid w:val="003F3053"/>
    <w:rsid w:val="003F3159"/>
    <w:rsid w:val="003F3519"/>
    <w:rsid w:val="003F356A"/>
    <w:rsid w:val="003F36F5"/>
    <w:rsid w:val="003F39AD"/>
    <w:rsid w:val="003F3ABB"/>
    <w:rsid w:val="003F3C36"/>
    <w:rsid w:val="003F3D95"/>
    <w:rsid w:val="003F3E31"/>
    <w:rsid w:val="003F41F1"/>
    <w:rsid w:val="003F4207"/>
    <w:rsid w:val="003F4339"/>
    <w:rsid w:val="003F4519"/>
    <w:rsid w:val="003F4DE3"/>
    <w:rsid w:val="003F4FAD"/>
    <w:rsid w:val="003F5A96"/>
    <w:rsid w:val="003F5C1A"/>
    <w:rsid w:val="003F5C24"/>
    <w:rsid w:val="003F5C46"/>
    <w:rsid w:val="003F5CD0"/>
    <w:rsid w:val="003F5F53"/>
    <w:rsid w:val="003F6172"/>
    <w:rsid w:val="003F6324"/>
    <w:rsid w:val="003F6E3E"/>
    <w:rsid w:val="003F70E7"/>
    <w:rsid w:val="003F7306"/>
    <w:rsid w:val="003F73AE"/>
    <w:rsid w:val="003F7679"/>
    <w:rsid w:val="003F776B"/>
    <w:rsid w:val="003F7912"/>
    <w:rsid w:val="003F7BA2"/>
    <w:rsid w:val="003F7CBB"/>
    <w:rsid w:val="003F7D34"/>
    <w:rsid w:val="004000AF"/>
    <w:rsid w:val="004004C7"/>
    <w:rsid w:val="00400600"/>
    <w:rsid w:val="0040129C"/>
    <w:rsid w:val="00401317"/>
    <w:rsid w:val="004015BE"/>
    <w:rsid w:val="00401AA6"/>
    <w:rsid w:val="00401ADE"/>
    <w:rsid w:val="00401FAF"/>
    <w:rsid w:val="0040237C"/>
    <w:rsid w:val="00402481"/>
    <w:rsid w:val="004029B5"/>
    <w:rsid w:val="004029FC"/>
    <w:rsid w:val="00402CEA"/>
    <w:rsid w:val="00402F64"/>
    <w:rsid w:val="00402FBE"/>
    <w:rsid w:val="004030D8"/>
    <w:rsid w:val="00403463"/>
    <w:rsid w:val="0040366B"/>
    <w:rsid w:val="0040382C"/>
    <w:rsid w:val="00403B00"/>
    <w:rsid w:val="00403B94"/>
    <w:rsid w:val="00403DE6"/>
    <w:rsid w:val="00403EA2"/>
    <w:rsid w:val="00403F45"/>
    <w:rsid w:val="004040E7"/>
    <w:rsid w:val="004044C2"/>
    <w:rsid w:val="00404706"/>
    <w:rsid w:val="004048DB"/>
    <w:rsid w:val="004049D7"/>
    <w:rsid w:val="004049E4"/>
    <w:rsid w:val="00404CC1"/>
    <w:rsid w:val="00404E54"/>
    <w:rsid w:val="00404EE5"/>
    <w:rsid w:val="0040514D"/>
    <w:rsid w:val="004059D8"/>
    <w:rsid w:val="00406362"/>
    <w:rsid w:val="004064FB"/>
    <w:rsid w:val="0040694F"/>
    <w:rsid w:val="00407AD5"/>
    <w:rsid w:val="00407CA5"/>
    <w:rsid w:val="00410287"/>
    <w:rsid w:val="004109E2"/>
    <w:rsid w:val="00410E7A"/>
    <w:rsid w:val="004110B5"/>
    <w:rsid w:val="004113F8"/>
    <w:rsid w:val="00411406"/>
    <w:rsid w:val="00411878"/>
    <w:rsid w:val="00411F9B"/>
    <w:rsid w:val="0041222E"/>
    <w:rsid w:val="004123B3"/>
    <w:rsid w:val="004124A8"/>
    <w:rsid w:val="004125FE"/>
    <w:rsid w:val="00412844"/>
    <w:rsid w:val="00412C8E"/>
    <w:rsid w:val="00412D3A"/>
    <w:rsid w:val="0041310F"/>
    <w:rsid w:val="00413281"/>
    <w:rsid w:val="00413293"/>
    <w:rsid w:val="00413679"/>
    <w:rsid w:val="00413935"/>
    <w:rsid w:val="00413A54"/>
    <w:rsid w:val="00413B0D"/>
    <w:rsid w:val="004140DA"/>
    <w:rsid w:val="00414580"/>
    <w:rsid w:val="004145F9"/>
    <w:rsid w:val="00414660"/>
    <w:rsid w:val="00414777"/>
    <w:rsid w:val="00414822"/>
    <w:rsid w:val="00414B5C"/>
    <w:rsid w:val="00414E27"/>
    <w:rsid w:val="0041509B"/>
    <w:rsid w:val="004150C8"/>
    <w:rsid w:val="004150D8"/>
    <w:rsid w:val="00415184"/>
    <w:rsid w:val="0041518D"/>
    <w:rsid w:val="0041521B"/>
    <w:rsid w:val="00415908"/>
    <w:rsid w:val="00415B4B"/>
    <w:rsid w:val="00415C40"/>
    <w:rsid w:val="00415CF3"/>
    <w:rsid w:val="00415E6F"/>
    <w:rsid w:val="00415FF4"/>
    <w:rsid w:val="00416134"/>
    <w:rsid w:val="00416270"/>
    <w:rsid w:val="0041643B"/>
    <w:rsid w:val="004165F8"/>
    <w:rsid w:val="00416658"/>
    <w:rsid w:val="00416751"/>
    <w:rsid w:val="00416957"/>
    <w:rsid w:val="00416F62"/>
    <w:rsid w:val="0041710D"/>
    <w:rsid w:val="00417551"/>
    <w:rsid w:val="0041755C"/>
    <w:rsid w:val="0041759F"/>
    <w:rsid w:val="004178AA"/>
    <w:rsid w:val="00417AC2"/>
    <w:rsid w:val="00417FBE"/>
    <w:rsid w:val="004200DE"/>
    <w:rsid w:val="00420370"/>
    <w:rsid w:val="00420627"/>
    <w:rsid w:val="004206C7"/>
    <w:rsid w:val="00420928"/>
    <w:rsid w:val="00420D56"/>
    <w:rsid w:val="00420D5E"/>
    <w:rsid w:val="004212A9"/>
    <w:rsid w:val="00421B0C"/>
    <w:rsid w:val="00422127"/>
    <w:rsid w:val="0042221D"/>
    <w:rsid w:val="004222B0"/>
    <w:rsid w:val="00422361"/>
    <w:rsid w:val="00422CA9"/>
    <w:rsid w:val="00423057"/>
    <w:rsid w:val="00423071"/>
    <w:rsid w:val="004230D6"/>
    <w:rsid w:val="00423106"/>
    <w:rsid w:val="0042336D"/>
    <w:rsid w:val="00423AEC"/>
    <w:rsid w:val="00423D04"/>
    <w:rsid w:val="00423D9E"/>
    <w:rsid w:val="00424012"/>
    <w:rsid w:val="0042416C"/>
    <w:rsid w:val="004246E5"/>
    <w:rsid w:val="00424896"/>
    <w:rsid w:val="00424906"/>
    <w:rsid w:val="00424970"/>
    <w:rsid w:val="00424DD3"/>
    <w:rsid w:val="00424F46"/>
    <w:rsid w:val="00425231"/>
    <w:rsid w:val="004252AD"/>
    <w:rsid w:val="0042534B"/>
    <w:rsid w:val="00425ADD"/>
    <w:rsid w:val="00425BD4"/>
    <w:rsid w:val="004262FB"/>
    <w:rsid w:val="0042631A"/>
    <w:rsid w:val="0042693A"/>
    <w:rsid w:val="004269C5"/>
    <w:rsid w:val="00426C70"/>
    <w:rsid w:val="00426C9C"/>
    <w:rsid w:val="00426D95"/>
    <w:rsid w:val="00426EDD"/>
    <w:rsid w:val="00426F71"/>
    <w:rsid w:val="00426FA3"/>
    <w:rsid w:val="004270DD"/>
    <w:rsid w:val="0042718C"/>
    <w:rsid w:val="004271E1"/>
    <w:rsid w:val="0042748E"/>
    <w:rsid w:val="00427560"/>
    <w:rsid w:val="0042773D"/>
    <w:rsid w:val="00427942"/>
    <w:rsid w:val="00427A8A"/>
    <w:rsid w:val="00427BE5"/>
    <w:rsid w:val="00427E80"/>
    <w:rsid w:val="00427FE3"/>
    <w:rsid w:val="0043013F"/>
    <w:rsid w:val="00430180"/>
    <w:rsid w:val="004302EA"/>
    <w:rsid w:val="004303DB"/>
    <w:rsid w:val="0043045F"/>
    <w:rsid w:val="00430DF7"/>
    <w:rsid w:val="00431444"/>
    <w:rsid w:val="004316E8"/>
    <w:rsid w:val="00431934"/>
    <w:rsid w:val="00431A71"/>
    <w:rsid w:val="00431CA8"/>
    <w:rsid w:val="00432215"/>
    <w:rsid w:val="00432242"/>
    <w:rsid w:val="00432950"/>
    <w:rsid w:val="0043322C"/>
    <w:rsid w:val="00433B1C"/>
    <w:rsid w:val="0043472A"/>
    <w:rsid w:val="004348C5"/>
    <w:rsid w:val="00434B43"/>
    <w:rsid w:val="00434BAB"/>
    <w:rsid w:val="00434F14"/>
    <w:rsid w:val="00434FA6"/>
    <w:rsid w:val="004353AF"/>
    <w:rsid w:val="00435939"/>
    <w:rsid w:val="0043596E"/>
    <w:rsid w:val="00435B4B"/>
    <w:rsid w:val="00435CCF"/>
    <w:rsid w:val="00435D67"/>
    <w:rsid w:val="004361B2"/>
    <w:rsid w:val="004361EE"/>
    <w:rsid w:val="004364DB"/>
    <w:rsid w:val="00436596"/>
    <w:rsid w:val="00436A8C"/>
    <w:rsid w:val="00436C57"/>
    <w:rsid w:val="00436DCA"/>
    <w:rsid w:val="0043717B"/>
    <w:rsid w:val="004371DF"/>
    <w:rsid w:val="00437240"/>
    <w:rsid w:val="004375C4"/>
    <w:rsid w:val="00437962"/>
    <w:rsid w:val="00437AB0"/>
    <w:rsid w:val="00437CC7"/>
    <w:rsid w:val="00437EF8"/>
    <w:rsid w:val="004401A0"/>
    <w:rsid w:val="004405AD"/>
    <w:rsid w:val="00440C61"/>
    <w:rsid w:val="004410A9"/>
    <w:rsid w:val="00441100"/>
    <w:rsid w:val="00441136"/>
    <w:rsid w:val="00441252"/>
    <w:rsid w:val="004413CD"/>
    <w:rsid w:val="004414B8"/>
    <w:rsid w:val="0044158E"/>
    <w:rsid w:val="00441A23"/>
    <w:rsid w:val="00441EEE"/>
    <w:rsid w:val="00442065"/>
    <w:rsid w:val="0044226F"/>
    <w:rsid w:val="004424FB"/>
    <w:rsid w:val="004425B6"/>
    <w:rsid w:val="00442622"/>
    <w:rsid w:val="0044267F"/>
    <w:rsid w:val="00442B0A"/>
    <w:rsid w:val="00442B9C"/>
    <w:rsid w:val="00442C47"/>
    <w:rsid w:val="004430F0"/>
    <w:rsid w:val="004431B3"/>
    <w:rsid w:val="00443A7E"/>
    <w:rsid w:val="00443E1F"/>
    <w:rsid w:val="00444515"/>
    <w:rsid w:val="0044476F"/>
    <w:rsid w:val="00444998"/>
    <w:rsid w:val="00444AFC"/>
    <w:rsid w:val="00445118"/>
    <w:rsid w:val="0044594A"/>
    <w:rsid w:val="00445EFA"/>
    <w:rsid w:val="0044608B"/>
    <w:rsid w:val="00446096"/>
    <w:rsid w:val="00446622"/>
    <w:rsid w:val="004466F8"/>
    <w:rsid w:val="00446920"/>
    <w:rsid w:val="00446942"/>
    <w:rsid w:val="00446AC9"/>
    <w:rsid w:val="00447092"/>
    <w:rsid w:val="0044719C"/>
    <w:rsid w:val="0044730F"/>
    <w:rsid w:val="0044738A"/>
    <w:rsid w:val="004473D3"/>
    <w:rsid w:val="00447659"/>
    <w:rsid w:val="00447912"/>
    <w:rsid w:val="00447A4E"/>
    <w:rsid w:val="00447AB6"/>
    <w:rsid w:val="00447C1D"/>
    <w:rsid w:val="00447D29"/>
    <w:rsid w:val="00447D77"/>
    <w:rsid w:val="004501D6"/>
    <w:rsid w:val="00450497"/>
    <w:rsid w:val="00450576"/>
    <w:rsid w:val="00450600"/>
    <w:rsid w:val="004508B3"/>
    <w:rsid w:val="00450AAE"/>
    <w:rsid w:val="00450AAF"/>
    <w:rsid w:val="00450BB1"/>
    <w:rsid w:val="00450E56"/>
    <w:rsid w:val="00450E61"/>
    <w:rsid w:val="00450F58"/>
    <w:rsid w:val="00451177"/>
    <w:rsid w:val="004519F7"/>
    <w:rsid w:val="00452221"/>
    <w:rsid w:val="00452231"/>
    <w:rsid w:val="00452439"/>
    <w:rsid w:val="004525BE"/>
    <w:rsid w:val="0045271E"/>
    <w:rsid w:val="0045277E"/>
    <w:rsid w:val="004529DF"/>
    <w:rsid w:val="004529E9"/>
    <w:rsid w:val="00452D5F"/>
    <w:rsid w:val="00452EE9"/>
    <w:rsid w:val="00453350"/>
    <w:rsid w:val="00453380"/>
    <w:rsid w:val="004533F1"/>
    <w:rsid w:val="004536B8"/>
    <w:rsid w:val="0045398F"/>
    <w:rsid w:val="00453DDF"/>
    <w:rsid w:val="00453DF0"/>
    <w:rsid w:val="00453E84"/>
    <w:rsid w:val="0045461A"/>
    <w:rsid w:val="00454C9F"/>
    <w:rsid w:val="00454CEF"/>
    <w:rsid w:val="00454DD3"/>
    <w:rsid w:val="00454F12"/>
    <w:rsid w:val="00455121"/>
    <w:rsid w:val="004552E5"/>
    <w:rsid w:val="00455320"/>
    <w:rsid w:val="0045561B"/>
    <w:rsid w:val="0045589F"/>
    <w:rsid w:val="00455D24"/>
    <w:rsid w:val="00455EC8"/>
    <w:rsid w:val="00456017"/>
    <w:rsid w:val="0045612F"/>
    <w:rsid w:val="00456430"/>
    <w:rsid w:val="00456448"/>
    <w:rsid w:val="00456515"/>
    <w:rsid w:val="004566DD"/>
    <w:rsid w:val="0045677B"/>
    <w:rsid w:val="004568ED"/>
    <w:rsid w:val="00456E6D"/>
    <w:rsid w:val="00456E85"/>
    <w:rsid w:val="00456EA0"/>
    <w:rsid w:val="00456F10"/>
    <w:rsid w:val="004571B1"/>
    <w:rsid w:val="00457372"/>
    <w:rsid w:val="004578DC"/>
    <w:rsid w:val="00457BC7"/>
    <w:rsid w:val="00457DA6"/>
    <w:rsid w:val="0046045E"/>
    <w:rsid w:val="00460640"/>
    <w:rsid w:val="00460A66"/>
    <w:rsid w:val="00460C13"/>
    <w:rsid w:val="004611D3"/>
    <w:rsid w:val="0046130E"/>
    <w:rsid w:val="00461688"/>
    <w:rsid w:val="004618AE"/>
    <w:rsid w:val="00461902"/>
    <w:rsid w:val="00461A10"/>
    <w:rsid w:val="00461D0E"/>
    <w:rsid w:val="00462029"/>
    <w:rsid w:val="00462485"/>
    <w:rsid w:val="0046249F"/>
    <w:rsid w:val="00462739"/>
    <w:rsid w:val="00462924"/>
    <w:rsid w:val="00462B66"/>
    <w:rsid w:val="00462DF5"/>
    <w:rsid w:val="00462FF2"/>
    <w:rsid w:val="00463201"/>
    <w:rsid w:val="00463228"/>
    <w:rsid w:val="0046340E"/>
    <w:rsid w:val="0046361A"/>
    <w:rsid w:val="00463653"/>
    <w:rsid w:val="004636DE"/>
    <w:rsid w:val="00463782"/>
    <w:rsid w:val="0046389F"/>
    <w:rsid w:val="004642BE"/>
    <w:rsid w:val="0046453C"/>
    <w:rsid w:val="004646DD"/>
    <w:rsid w:val="004647E7"/>
    <w:rsid w:val="004649EE"/>
    <w:rsid w:val="00464B2D"/>
    <w:rsid w:val="00464E57"/>
    <w:rsid w:val="00464FE8"/>
    <w:rsid w:val="0046518C"/>
    <w:rsid w:val="00465549"/>
    <w:rsid w:val="0046564A"/>
    <w:rsid w:val="004657EE"/>
    <w:rsid w:val="004659BD"/>
    <w:rsid w:val="00465D38"/>
    <w:rsid w:val="00465D65"/>
    <w:rsid w:val="004665DD"/>
    <w:rsid w:val="00466662"/>
    <w:rsid w:val="004667E0"/>
    <w:rsid w:val="00466D2A"/>
    <w:rsid w:val="00466FAB"/>
    <w:rsid w:val="004671B4"/>
    <w:rsid w:val="004674AC"/>
    <w:rsid w:val="0046760E"/>
    <w:rsid w:val="00467E88"/>
    <w:rsid w:val="00470093"/>
    <w:rsid w:val="00470285"/>
    <w:rsid w:val="00470983"/>
    <w:rsid w:val="00470ABB"/>
    <w:rsid w:val="00470E10"/>
    <w:rsid w:val="00470E41"/>
    <w:rsid w:val="00471192"/>
    <w:rsid w:val="00471377"/>
    <w:rsid w:val="004714B2"/>
    <w:rsid w:val="00471645"/>
    <w:rsid w:val="0047185E"/>
    <w:rsid w:val="00471C19"/>
    <w:rsid w:val="00471FBA"/>
    <w:rsid w:val="0047213D"/>
    <w:rsid w:val="00472886"/>
    <w:rsid w:val="00472C79"/>
    <w:rsid w:val="00472D11"/>
    <w:rsid w:val="0047302E"/>
    <w:rsid w:val="0047330D"/>
    <w:rsid w:val="004733C6"/>
    <w:rsid w:val="004738A7"/>
    <w:rsid w:val="00473AB3"/>
    <w:rsid w:val="00473C64"/>
    <w:rsid w:val="00473D14"/>
    <w:rsid w:val="00474292"/>
    <w:rsid w:val="004743DE"/>
    <w:rsid w:val="00474771"/>
    <w:rsid w:val="00474912"/>
    <w:rsid w:val="00474EB1"/>
    <w:rsid w:val="00474F12"/>
    <w:rsid w:val="00475377"/>
    <w:rsid w:val="0047574D"/>
    <w:rsid w:val="00475B34"/>
    <w:rsid w:val="00475B39"/>
    <w:rsid w:val="00475D72"/>
    <w:rsid w:val="004761EB"/>
    <w:rsid w:val="00476793"/>
    <w:rsid w:val="004767A1"/>
    <w:rsid w:val="004770E8"/>
    <w:rsid w:val="00477923"/>
    <w:rsid w:val="00477A97"/>
    <w:rsid w:val="00477B05"/>
    <w:rsid w:val="00477DD3"/>
    <w:rsid w:val="004800E3"/>
    <w:rsid w:val="00480352"/>
    <w:rsid w:val="00480895"/>
    <w:rsid w:val="00480AE2"/>
    <w:rsid w:val="00481114"/>
    <w:rsid w:val="00481343"/>
    <w:rsid w:val="004815E3"/>
    <w:rsid w:val="0048162F"/>
    <w:rsid w:val="00481F1A"/>
    <w:rsid w:val="00481FD4"/>
    <w:rsid w:val="00482036"/>
    <w:rsid w:val="004821BD"/>
    <w:rsid w:val="004822F0"/>
    <w:rsid w:val="00482304"/>
    <w:rsid w:val="004826CC"/>
    <w:rsid w:val="0048272A"/>
    <w:rsid w:val="004827D8"/>
    <w:rsid w:val="0048294A"/>
    <w:rsid w:val="00482CF8"/>
    <w:rsid w:val="00482DE2"/>
    <w:rsid w:val="00483054"/>
    <w:rsid w:val="004834D3"/>
    <w:rsid w:val="004837FF"/>
    <w:rsid w:val="00483CDB"/>
    <w:rsid w:val="00484BA0"/>
    <w:rsid w:val="00484BAB"/>
    <w:rsid w:val="00484C76"/>
    <w:rsid w:val="00484DE8"/>
    <w:rsid w:val="00484E5C"/>
    <w:rsid w:val="004850B5"/>
    <w:rsid w:val="0048532F"/>
    <w:rsid w:val="00485457"/>
    <w:rsid w:val="0048549E"/>
    <w:rsid w:val="00485F48"/>
    <w:rsid w:val="00485F4C"/>
    <w:rsid w:val="00485F53"/>
    <w:rsid w:val="00485FB5"/>
    <w:rsid w:val="004860D3"/>
    <w:rsid w:val="0048625C"/>
    <w:rsid w:val="00486A80"/>
    <w:rsid w:val="00486CBA"/>
    <w:rsid w:val="00486E55"/>
    <w:rsid w:val="004873BD"/>
    <w:rsid w:val="00487480"/>
    <w:rsid w:val="00487648"/>
    <w:rsid w:val="004876BB"/>
    <w:rsid w:val="004877B4"/>
    <w:rsid w:val="00487946"/>
    <w:rsid w:val="0049044E"/>
    <w:rsid w:val="00490935"/>
    <w:rsid w:val="00490960"/>
    <w:rsid w:val="00490999"/>
    <w:rsid w:val="00490B5D"/>
    <w:rsid w:val="00490F9E"/>
    <w:rsid w:val="00490FA4"/>
    <w:rsid w:val="00491478"/>
    <w:rsid w:val="0049159B"/>
    <w:rsid w:val="004915BC"/>
    <w:rsid w:val="004915C8"/>
    <w:rsid w:val="004923E4"/>
    <w:rsid w:val="004924B4"/>
    <w:rsid w:val="00492532"/>
    <w:rsid w:val="004927F3"/>
    <w:rsid w:val="00492DCA"/>
    <w:rsid w:val="00493054"/>
    <w:rsid w:val="00493073"/>
    <w:rsid w:val="00493156"/>
    <w:rsid w:val="00493328"/>
    <w:rsid w:val="00493347"/>
    <w:rsid w:val="00493A13"/>
    <w:rsid w:val="00493BD0"/>
    <w:rsid w:val="00493E90"/>
    <w:rsid w:val="00494060"/>
    <w:rsid w:val="004943F1"/>
    <w:rsid w:val="004944DE"/>
    <w:rsid w:val="004946C8"/>
    <w:rsid w:val="0049491A"/>
    <w:rsid w:val="0049503F"/>
    <w:rsid w:val="00495171"/>
    <w:rsid w:val="0049521F"/>
    <w:rsid w:val="004954DA"/>
    <w:rsid w:val="0049594F"/>
    <w:rsid w:val="00495991"/>
    <w:rsid w:val="004959F8"/>
    <w:rsid w:val="00495A6D"/>
    <w:rsid w:val="00496092"/>
    <w:rsid w:val="00496222"/>
    <w:rsid w:val="0049642D"/>
    <w:rsid w:val="004964C7"/>
    <w:rsid w:val="0049691B"/>
    <w:rsid w:val="00496A42"/>
    <w:rsid w:val="00496F9B"/>
    <w:rsid w:val="00497018"/>
    <w:rsid w:val="004971A7"/>
    <w:rsid w:val="004971E8"/>
    <w:rsid w:val="0049752C"/>
    <w:rsid w:val="004976D7"/>
    <w:rsid w:val="00497877"/>
    <w:rsid w:val="00497BEC"/>
    <w:rsid w:val="00497DDA"/>
    <w:rsid w:val="00497EEB"/>
    <w:rsid w:val="00497F60"/>
    <w:rsid w:val="004A0023"/>
    <w:rsid w:val="004A032D"/>
    <w:rsid w:val="004A0386"/>
    <w:rsid w:val="004A041C"/>
    <w:rsid w:val="004A0561"/>
    <w:rsid w:val="004A08DB"/>
    <w:rsid w:val="004A0B53"/>
    <w:rsid w:val="004A0BAB"/>
    <w:rsid w:val="004A0C5D"/>
    <w:rsid w:val="004A0D3F"/>
    <w:rsid w:val="004A10E9"/>
    <w:rsid w:val="004A145D"/>
    <w:rsid w:val="004A17CB"/>
    <w:rsid w:val="004A1B01"/>
    <w:rsid w:val="004A25D0"/>
    <w:rsid w:val="004A274B"/>
    <w:rsid w:val="004A2B45"/>
    <w:rsid w:val="004A2C8B"/>
    <w:rsid w:val="004A2F73"/>
    <w:rsid w:val="004A30C1"/>
    <w:rsid w:val="004A34AB"/>
    <w:rsid w:val="004A3564"/>
    <w:rsid w:val="004A37E8"/>
    <w:rsid w:val="004A3AEC"/>
    <w:rsid w:val="004A3B8C"/>
    <w:rsid w:val="004A3E2A"/>
    <w:rsid w:val="004A3F37"/>
    <w:rsid w:val="004A3FE3"/>
    <w:rsid w:val="004A408F"/>
    <w:rsid w:val="004A430F"/>
    <w:rsid w:val="004A4596"/>
    <w:rsid w:val="004A4BA0"/>
    <w:rsid w:val="004A4BB9"/>
    <w:rsid w:val="004A4C2F"/>
    <w:rsid w:val="004A4FD4"/>
    <w:rsid w:val="004A5226"/>
    <w:rsid w:val="004A5370"/>
    <w:rsid w:val="004A57A1"/>
    <w:rsid w:val="004A58F6"/>
    <w:rsid w:val="004A5D57"/>
    <w:rsid w:val="004A611A"/>
    <w:rsid w:val="004A6517"/>
    <w:rsid w:val="004A653E"/>
    <w:rsid w:val="004A6621"/>
    <w:rsid w:val="004A6934"/>
    <w:rsid w:val="004A6A5F"/>
    <w:rsid w:val="004A6DAB"/>
    <w:rsid w:val="004A6EB7"/>
    <w:rsid w:val="004A7549"/>
    <w:rsid w:val="004A75DC"/>
    <w:rsid w:val="004A77FD"/>
    <w:rsid w:val="004A7F78"/>
    <w:rsid w:val="004B037A"/>
    <w:rsid w:val="004B09D4"/>
    <w:rsid w:val="004B0C8F"/>
    <w:rsid w:val="004B0E51"/>
    <w:rsid w:val="004B10EF"/>
    <w:rsid w:val="004B135C"/>
    <w:rsid w:val="004B1612"/>
    <w:rsid w:val="004B16D6"/>
    <w:rsid w:val="004B1C44"/>
    <w:rsid w:val="004B1F78"/>
    <w:rsid w:val="004B20B0"/>
    <w:rsid w:val="004B2121"/>
    <w:rsid w:val="004B28F0"/>
    <w:rsid w:val="004B29C5"/>
    <w:rsid w:val="004B2AD0"/>
    <w:rsid w:val="004B2DD1"/>
    <w:rsid w:val="004B2E3D"/>
    <w:rsid w:val="004B309A"/>
    <w:rsid w:val="004B309D"/>
    <w:rsid w:val="004B31BD"/>
    <w:rsid w:val="004B3307"/>
    <w:rsid w:val="004B330A"/>
    <w:rsid w:val="004B3708"/>
    <w:rsid w:val="004B41E5"/>
    <w:rsid w:val="004B459D"/>
    <w:rsid w:val="004B45F3"/>
    <w:rsid w:val="004B498A"/>
    <w:rsid w:val="004B4A49"/>
    <w:rsid w:val="004B4B24"/>
    <w:rsid w:val="004B4CE5"/>
    <w:rsid w:val="004B4E77"/>
    <w:rsid w:val="004B524D"/>
    <w:rsid w:val="004B5644"/>
    <w:rsid w:val="004B5B3D"/>
    <w:rsid w:val="004B5D0E"/>
    <w:rsid w:val="004B60B3"/>
    <w:rsid w:val="004B60B5"/>
    <w:rsid w:val="004B65EE"/>
    <w:rsid w:val="004B680F"/>
    <w:rsid w:val="004B6AFE"/>
    <w:rsid w:val="004B6F7A"/>
    <w:rsid w:val="004B7429"/>
    <w:rsid w:val="004B7C8E"/>
    <w:rsid w:val="004C0167"/>
    <w:rsid w:val="004C057D"/>
    <w:rsid w:val="004C0A15"/>
    <w:rsid w:val="004C0DAD"/>
    <w:rsid w:val="004C0DFF"/>
    <w:rsid w:val="004C19B6"/>
    <w:rsid w:val="004C1C4C"/>
    <w:rsid w:val="004C1C55"/>
    <w:rsid w:val="004C1E88"/>
    <w:rsid w:val="004C1ED2"/>
    <w:rsid w:val="004C236D"/>
    <w:rsid w:val="004C24F2"/>
    <w:rsid w:val="004C2507"/>
    <w:rsid w:val="004C28C0"/>
    <w:rsid w:val="004C2AB7"/>
    <w:rsid w:val="004C2C60"/>
    <w:rsid w:val="004C30DF"/>
    <w:rsid w:val="004C3724"/>
    <w:rsid w:val="004C38E4"/>
    <w:rsid w:val="004C3926"/>
    <w:rsid w:val="004C3C47"/>
    <w:rsid w:val="004C3CB0"/>
    <w:rsid w:val="004C3D3C"/>
    <w:rsid w:val="004C3F4F"/>
    <w:rsid w:val="004C43BD"/>
    <w:rsid w:val="004C44C4"/>
    <w:rsid w:val="004C44D7"/>
    <w:rsid w:val="004C487C"/>
    <w:rsid w:val="004C4B84"/>
    <w:rsid w:val="004C4BA1"/>
    <w:rsid w:val="004C4C1E"/>
    <w:rsid w:val="004C4D03"/>
    <w:rsid w:val="004C4DBA"/>
    <w:rsid w:val="004C4E63"/>
    <w:rsid w:val="004C5523"/>
    <w:rsid w:val="004C5822"/>
    <w:rsid w:val="004C5A68"/>
    <w:rsid w:val="004C5BCC"/>
    <w:rsid w:val="004C5D1F"/>
    <w:rsid w:val="004C5DC6"/>
    <w:rsid w:val="004C5EB2"/>
    <w:rsid w:val="004C5EC5"/>
    <w:rsid w:val="004C618A"/>
    <w:rsid w:val="004C630F"/>
    <w:rsid w:val="004C65CC"/>
    <w:rsid w:val="004C6637"/>
    <w:rsid w:val="004C67E1"/>
    <w:rsid w:val="004C68BB"/>
    <w:rsid w:val="004C698B"/>
    <w:rsid w:val="004C6C7D"/>
    <w:rsid w:val="004C6FA8"/>
    <w:rsid w:val="004C756B"/>
    <w:rsid w:val="004C75DC"/>
    <w:rsid w:val="004C7794"/>
    <w:rsid w:val="004C7B40"/>
    <w:rsid w:val="004D0024"/>
    <w:rsid w:val="004D032E"/>
    <w:rsid w:val="004D0343"/>
    <w:rsid w:val="004D06D4"/>
    <w:rsid w:val="004D0D90"/>
    <w:rsid w:val="004D0EDC"/>
    <w:rsid w:val="004D1220"/>
    <w:rsid w:val="004D14B3"/>
    <w:rsid w:val="004D1529"/>
    <w:rsid w:val="004D1676"/>
    <w:rsid w:val="004D18A0"/>
    <w:rsid w:val="004D1F9E"/>
    <w:rsid w:val="004D2253"/>
    <w:rsid w:val="004D22B1"/>
    <w:rsid w:val="004D22E4"/>
    <w:rsid w:val="004D289F"/>
    <w:rsid w:val="004D29AC"/>
    <w:rsid w:val="004D2F7A"/>
    <w:rsid w:val="004D3327"/>
    <w:rsid w:val="004D3839"/>
    <w:rsid w:val="004D3A29"/>
    <w:rsid w:val="004D3D23"/>
    <w:rsid w:val="004D3F33"/>
    <w:rsid w:val="004D4294"/>
    <w:rsid w:val="004D4560"/>
    <w:rsid w:val="004D45C1"/>
    <w:rsid w:val="004D45CB"/>
    <w:rsid w:val="004D48FA"/>
    <w:rsid w:val="004D4A1F"/>
    <w:rsid w:val="004D4FB4"/>
    <w:rsid w:val="004D5449"/>
    <w:rsid w:val="004D5514"/>
    <w:rsid w:val="004D56C3"/>
    <w:rsid w:val="004D5724"/>
    <w:rsid w:val="004D5A29"/>
    <w:rsid w:val="004D5B9D"/>
    <w:rsid w:val="004D5CEB"/>
    <w:rsid w:val="004D5F0E"/>
    <w:rsid w:val="004D66DD"/>
    <w:rsid w:val="004D670B"/>
    <w:rsid w:val="004D740C"/>
    <w:rsid w:val="004D7418"/>
    <w:rsid w:val="004D7888"/>
    <w:rsid w:val="004D7AF3"/>
    <w:rsid w:val="004D7CAB"/>
    <w:rsid w:val="004E0338"/>
    <w:rsid w:val="004E08F8"/>
    <w:rsid w:val="004E090A"/>
    <w:rsid w:val="004E09ED"/>
    <w:rsid w:val="004E0AAB"/>
    <w:rsid w:val="004E0DD6"/>
    <w:rsid w:val="004E1125"/>
    <w:rsid w:val="004E1185"/>
    <w:rsid w:val="004E1589"/>
    <w:rsid w:val="004E1871"/>
    <w:rsid w:val="004E1B8A"/>
    <w:rsid w:val="004E1DF6"/>
    <w:rsid w:val="004E207D"/>
    <w:rsid w:val="004E218E"/>
    <w:rsid w:val="004E222F"/>
    <w:rsid w:val="004E23A6"/>
    <w:rsid w:val="004E25E7"/>
    <w:rsid w:val="004E266C"/>
    <w:rsid w:val="004E2685"/>
    <w:rsid w:val="004E29B8"/>
    <w:rsid w:val="004E2A32"/>
    <w:rsid w:val="004E2A72"/>
    <w:rsid w:val="004E2C43"/>
    <w:rsid w:val="004E2DC6"/>
    <w:rsid w:val="004E2E46"/>
    <w:rsid w:val="004E2FB1"/>
    <w:rsid w:val="004E3049"/>
    <w:rsid w:val="004E30A4"/>
    <w:rsid w:val="004E31F8"/>
    <w:rsid w:val="004E3242"/>
    <w:rsid w:val="004E350E"/>
    <w:rsid w:val="004E377A"/>
    <w:rsid w:val="004E3A5C"/>
    <w:rsid w:val="004E3B6F"/>
    <w:rsid w:val="004E3B7A"/>
    <w:rsid w:val="004E3C4A"/>
    <w:rsid w:val="004E4296"/>
    <w:rsid w:val="004E42C6"/>
    <w:rsid w:val="004E44AB"/>
    <w:rsid w:val="004E44FF"/>
    <w:rsid w:val="004E4795"/>
    <w:rsid w:val="004E4934"/>
    <w:rsid w:val="004E499F"/>
    <w:rsid w:val="004E4B30"/>
    <w:rsid w:val="004E4BFC"/>
    <w:rsid w:val="004E4CD0"/>
    <w:rsid w:val="004E4FF3"/>
    <w:rsid w:val="004E529B"/>
    <w:rsid w:val="004E5320"/>
    <w:rsid w:val="004E54CE"/>
    <w:rsid w:val="004E5544"/>
    <w:rsid w:val="004E56A8"/>
    <w:rsid w:val="004E580A"/>
    <w:rsid w:val="004E5D03"/>
    <w:rsid w:val="004E5E2A"/>
    <w:rsid w:val="004E64A1"/>
    <w:rsid w:val="004E6645"/>
    <w:rsid w:val="004E66E6"/>
    <w:rsid w:val="004E6D87"/>
    <w:rsid w:val="004E6F9F"/>
    <w:rsid w:val="004E78D8"/>
    <w:rsid w:val="004E7B55"/>
    <w:rsid w:val="004E7E26"/>
    <w:rsid w:val="004F00EA"/>
    <w:rsid w:val="004F0110"/>
    <w:rsid w:val="004F07B2"/>
    <w:rsid w:val="004F08B6"/>
    <w:rsid w:val="004F08B7"/>
    <w:rsid w:val="004F0B6B"/>
    <w:rsid w:val="004F0B85"/>
    <w:rsid w:val="004F0C20"/>
    <w:rsid w:val="004F0DED"/>
    <w:rsid w:val="004F0FD4"/>
    <w:rsid w:val="004F110F"/>
    <w:rsid w:val="004F11FE"/>
    <w:rsid w:val="004F1254"/>
    <w:rsid w:val="004F149C"/>
    <w:rsid w:val="004F14C5"/>
    <w:rsid w:val="004F1685"/>
    <w:rsid w:val="004F1957"/>
    <w:rsid w:val="004F1D33"/>
    <w:rsid w:val="004F1E53"/>
    <w:rsid w:val="004F243A"/>
    <w:rsid w:val="004F2715"/>
    <w:rsid w:val="004F2877"/>
    <w:rsid w:val="004F2A46"/>
    <w:rsid w:val="004F2BD1"/>
    <w:rsid w:val="004F2CA2"/>
    <w:rsid w:val="004F3153"/>
    <w:rsid w:val="004F356B"/>
    <w:rsid w:val="004F3B43"/>
    <w:rsid w:val="004F3B55"/>
    <w:rsid w:val="004F3E3B"/>
    <w:rsid w:val="004F4059"/>
    <w:rsid w:val="004F4384"/>
    <w:rsid w:val="004F44DF"/>
    <w:rsid w:val="004F46FF"/>
    <w:rsid w:val="004F4BFC"/>
    <w:rsid w:val="004F4E46"/>
    <w:rsid w:val="004F501F"/>
    <w:rsid w:val="004F5444"/>
    <w:rsid w:val="004F555E"/>
    <w:rsid w:val="004F59F5"/>
    <w:rsid w:val="004F5B2F"/>
    <w:rsid w:val="004F5B97"/>
    <w:rsid w:val="004F5DFD"/>
    <w:rsid w:val="004F6471"/>
    <w:rsid w:val="004F64D4"/>
    <w:rsid w:val="004F6820"/>
    <w:rsid w:val="004F691A"/>
    <w:rsid w:val="004F6B7D"/>
    <w:rsid w:val="004F6F56"/>
    <w:rsid w:val="004F7032"/>
    <w:rsid w:val="004F734C"/>
    <w:rsid w:val="004F7448"/>
    <w:rsid w:val="004F751A"/>
    <w:rsid w:val="004F76F2"/>
    <w:rsid w:val="004F7823"/>
    <w:rsid w:val="004F7BA3"/>
    <w:rsid w:val="0050000D"/>
    <w:rsid w:val="0050062F"/>
    <w:rsid w:val="00500656"/>
    <w:rsid w:val="005007F6"/>
    <w:rsid w:val="00500EC3"/>
    <w:rsid w:val="00501395"/>
    <w:rsid w:val="0050153B"/>
    <w:rsid w:val="0050157A"/>
    <w:rsid w:val="005015F6"/>
    <w:rsid w:val="00501719"/>
    <w:rsid w:val="00501879"/>
    <w:rsid w:val="00501ADF"/>
    <w:rsid w:val="00501BE0"/>
    <w:rsid w:val="00501F01"/>
    <w:rsid w:val="00501F95"/>
    <w:rsid w:val="0050253C"/>
    <w:rsid w:val="0050281E"/>
    <w:rsid w:val="00502BDA"/>
    <w:rsid w:val="00502FDE"/>
    <w:rsid w:val="005030C4"/>
    <w:rsid w:val="005031C5"/>
    <w:rsid w:val="0050413E"/>
    <w:rsid w:val="00504593"/>
    <w:rsid w:val="005045E0"/>
    <w:rsid w:val="00504620"/>
    <w:rsid w:val="005049F8"/>
    <w:rsid w:val="00504A14"/>
    <w:rsid w:val="00504A3E"/>
    <w:rsid w:val="00504AA8"/>
    <w:rsid w:val="00504BE6"/>
    <w:rsid w:val="00504C03"/>
    <w:rsid w:val="00504F6B"/>
    <w:rsid w:val="00504FDC"/>
    <w:rsid w:val="0050506C"/>
    <w:rsid w:val="005054E3"/>
    <w:rsid w:val="005058CC"/>
    <w:rsid w:val="00505B7D"/>
    <w:rsid w:val="005061AF"/>
    <w:rsid w:val="00506492"/>
    <w:rsid w:val="00506820"/>
    <w:rsid w:val="00506E71"/>
    <w:rsid w:val="00507668"/>
    <w:rsid w:val="00507707"/>
    <w:rsid w:val="00507849"/>
    <w:rsid w:val="00507A47"/>
    <w:rsid w:val="00507C0D"/>
    <w:rsid w:val="005109DE"/>
    <w:rsid w:val="00510A25"/>
    <w:rsid w:val="0051180E"/>
    <w:rsid w:val="00511892"/>
    <w:rsid w:val="00511A99"/>
    <w:rsid w:val="00511C2B"/>
    <w:rsid w:val="005120CC"/>
    <w:rsid w:val="00512216"/>
    <w:rsid w:val="00512639"/>
    <w:rsid w:val="00512B7B"/>
    <w:rsid w:val="00512E10"/>
    <w:rsid w:val="00512E85"/>
    <w:rsid w:val="00513ED5"/>
    <w:rsid w:val="005147FF"/>
    <w:rsid w:val="00514C6E"/>
    <w:rsid w:val="00514E3C"/>
    <w:rsid w:val="00514E63"/>
    <w:rsid w:val="00514EA1"/>
    <w:rsid w:val="00514FBD"/>
    <w:rsid w:val="00515326"/>
    <w:rsid w:val="00515600"/>
    <w:rsid w:val="005157D0"/>
    <w:rsid w:val="0051592B"/>
    <w:rsid w:val="00515BDA"/>
    <w:rsid w:val="00515CB2"/>
    <w:rsid w:val="00515FFD"/>
    <w:rsid w:val="00516096"/>
    <w:rsid w:val="005166B9"/>
    <w:rsid w:val="0051682F"/>
    <w:rsid w:val="00516873"/>
    <w:rsid w:val="00516A5A"/>
    <w:rsid w:val="00516A97"/>
    <w:rsid w:val="00516C4C"/>
    <w:rsid w:val="00516CA5"/>
    <w:rsid w:val="00516CAD"/>
    <w:rsid w:val="00516D69"/>
    <w:rsid w:val="00517202"/>
    <w:rsid w:val="005177F7"/>
    <w:rsid w:val="0051784F"/>
    <w:rsid w:val="0051798B"/>
    <w:rsid w:val="00517C13"/>
    <w:rsid w:val="00517D90"/>
    <w:rsid w:val="00517EA2"/>
    <w:rsid w:val="005203F4"/>
    <w:rsid w:val="00520629"/>
    <w:rsid w:val="00520A8F"/>
    <w:rsid w:val="005211D8"/>
    <w:rsid w:val="005212FD"/>
    <w:rsid w:val="00521334"/>
    <w:rsid w:val="00521517"/>
    <w:rsid w:val="005215AF"/>
    <w:rsid w:val="00521793"/>
    <w:rsid w:val="00521F3F"/>
    <w:rsid w:val="00521F5A"/>
    <w:rsid w:val="00521FF2"/>
    <w:rsid w:val="00522224"/>
    <w:rsid w:val="00522257"/>
    <w:rsid w:val="0052276A"/>
    <w:rsid w:val="00522835"/>
    <w:rsid w:val="00522C98"/>
    <w:rsid w:val="00522E09"/>
    <w:rsid w:val="00523060"/>
    <w:rsid w:val="00523301"/>
    <w:rsid w:val="005233AB"/>
    <w:rsid w:val="00523500"/>
    <w:rsid w:val="00523CC4"/>
    <w:rsid w:val="00523DCF"/>
    <w:rsid w:val="00523DF4"/>
    <w:rsid w:val="00523F5A"/>
    <w:rsid w:val="00523FA0"/>
    <w:rsid w:val="00524467"/>
    <w:rsid w:val="00524B2F"/>
    <w:rsid w:val="00524F23"/>
    <w:rsid w:val="005253FC"/>
    <w:rsid w:val="005255C2"/>
    <w:rsid w:val="0052577E"/>
    <w:rsid w:val="00525882"/>
    <w:rsid w:val="00525888"/>
    <w:rsid w:val="00525938"/>
    <w:rsid w:val="00525B8C"/>
    <w:rsid w:val="00525E06"/>
    <w:rsid w:val="00525FD0"/>
    <w:rsid w:val="005260B0"/>
    <w:rsid w:val="005262C0"/>
    <w:rsid w:val="00526454"/>
    <w:rsid w:val="00526457"/>
    <w:rsid w:val="00526A89"/>
    <w:rsid w:val="00526AE8"/>
    <w:rsid w:val="00526BC5"/>
    <w:rsid w:val="00526DEE"/>
    <w:rsid w:val="0052721D"/>
    <w:rsid w:val="0052767D"/>
    <w:rsid w:val="00527754"/>
    <w:rsid w:val="005278C3"/>
    <w:rsid w:val="00527A18"/>
    <w:rsid w:val="00527C72"/>
    <w:rsid w:val="00527CC2"/>
    <w:rsid w:val="00527F12"/>
    <w:rsid w:val="005302D2"/>
    <w:rsid w:val="005303A1"/>
    <w:rsid w:val="005309F3"/>
    <w:rsid w:val="00530C9D"/>
    <w:rsid w:val="0053103B"/>
    <w:rsid w:val="00531128"/>
    <w:rsid w:val="0053138D"/>
    <w:rsid w:val="00531654"/>
    <w:rsid w:val="00531823"/>
    <w:rsid w:val="00531D8F"/>
    <w:rsid w:val="00531F8F"/>
    <w:rsid w:val="00531FC7"/>
    <w:rsid w:val="005321EA"/>
    <w:rsid w:val="005322D6"/>
    <w:rsid w:val="0053252F"/>
    <w:rsid w:val="00532C58"/>
    <w:rsid w:val="00532FFB"/>
    <w:rsid w:val="00533144"/>
    <w:rsid w:val="00533179"/>
    <w:rsid w:val="005335FA"/>
    <w:rsid w:val="00533932"/>
    <w:rsid w:val="005339E7"/>
    <w:rsid w:val="00533CA8"/>
    <w:rsid w:val="00533E66"/>
    <w:rsid w:val="00533FD7"/>
    <w:rsid w:val="00534297"/>
    <w:rsid w:val="0053432E"/>
    <w:rsid w:val="00534905"/>
    <w:rsid w:val="00534B10"/>
    <w:rsid w:val="00534ECC"/>
    <w:rsid w:val="00535AD6"/>
    <w:rsid w:val="0053603F"/>
    <w:rsid w:val="005360BF"/>
    <w:rsid w:val="00536908"/>
    <w:rsid w:val="00536D30"/>
    <w:rsid w:val="00536D5F"/>
    <w:rsid w:val="00536E8D"/>
    <w:rsid w:val="0053703C"/>
    <w:rsid w:val="005370E0"/>
    <w:rsid w:val="0053720D"/>
    <w:rsid w:val="005372D7"/>
    <w:rsid w:val="005373EC"/>
    <w:rsid w:val="0053790B"/>
    <w:rsid w:val="00537DFE"/>
    <w:rsid w:val="00540427"/>
    <w:rsid w:val="00540593"/>
    <w:rsid w:val="00540B0B"/>
    <w:rsid w:val="00540C9D"/>
    <w:rsid w:val="00540E90"/>
    <w:rsid w:val="00540EF5"/>
    <w:rsid w:val="0054125A"/>
    <w:rsid w:val="00541706"/>
    <w:rsid w:val="00541B17"/>
    <w:rsid w:val="00541BF3"/>
    <w:rsid w:val="00541CD3"/>
    <w:rsid w:val="00542068"/>
    <w:rsid w:val="00542159"/>
    <w:rsid w:val="00542426"/>
    <w:rsid w:val="00542543"/>
    <w:rsid w:val="00542575"/>
    <w:rsid w:val="005427E9"/>
    <w:rsid w:val="00542ADC"/>
    <w:rsid w:val="00542E2B"/>
    <w:rsid w:val="00542EB8"/>
    <w:rsid w:val="00543375"/>
    <w:rsid w:val="00543CD9"/>
    <w:rsid w:val="00543D50"/>
    <w:rsid w:val="0054420C"/>
    <w:rsid w:val="005448F9"/>
    <w:rsid w:val="00544945"/>
    <w:rsid w:val="00544950"/>
    <w:rsid w:val="00544CF1"/>
    <w:rsid w:val="00544CFA"/>
    <w:rsid w:val="00544E56"/>
    <w:rsid w:val="0054528E"/>
    <w:rsid w:val="005452A6"/>
    <w:rsid w:val="0054532D"/>
    <w:rsid w:val="005454B4"/>
    <w:rsid w:val="00545CEC"/>
    <w:rsid w:val="00545EB1"/>
    <w:rsid w:val="00545FCA"/>
    <w:rsid w:val="005460F6"/>
    <w:rsid w:val="0054616B"/>
    <w:rsid w:val="0054636D"/>
    <w:rsid w:val="00546376"/>
    <w:rsid w:val="005470B8"/>
    <w:rsid w:val="00547394"/>
    <w:rsid w:val="005475DC"/>
    <w:rsid w:val="005476FA"/>
    <w:rsid w:val="00547714"/>
    <w:rsid w:val="005478F8"/>
    <w:rsid w:val="00547A69"/>
    <w:rsid w:val="005506EF"/>
    <w:rsid w:val="00550DF5"/>
    <w:rsid w:val="00550EA4"/>
    <w:rsid w:val="005510B7"/>
    <w:rsid w:val="00551564"/>
    <w:rsid w:val="0055161E"/>
    <w:rsid w:val="0055169F"/>
    <w:rsid w:val="00551B97"/>
    <w:rsid w:val="00551BE2"/>
    <w:rsid w:val="00551D83"/>
    <w:rsid w:val="00551F3A"/>
    <w:rsid w:val="0055218A"/>
    <w:rsid w:val="0055260D"/>
    <w:rsid w:val="00552845"/>
    <w:rsid w:val="00552926"/>
    <w:rsid w:val="005531D1"/>
    <w:rsid w:val="005539B0"/>
    <w:rsid w:val="00553A78"/>
    <w:rsid w:val="00553AB9"/>
    <w:rsid w:val="00554190"/>
    <w:rsid w:val="005543B2"/>
    <w:rsid w:val="005548BD"/>
    <w:rsid w:val="00554E32"/>
    <w:rsid w:val="00555505"/>
    <w:rsid w:val="0055595E"/>
    <w:rsid w:val="00555A53"/>
    <w:rsid w:val="00555B5F"/>
    <w:rsid w:val="00555BFE"/>
    <w:rsid w:val="00555DBC"/>
    <w:rsid w:val="00555E23"/>
    <w:rsid w:val="005563B9"/>
    <w:rsid w:val="00556499"/>
    <w:rsid w:val="005568E7"/>
    <w:rsid w:val="00556FB1"/>
    <w:rsid w:val="0055701B"/>
    <w:rsid w:val="00557094"/>
    <w:rsid w:val="0055736F"/>
    <w:rsid w:val="005573A3"/>
    <w:rsid w:val="00557988"/>
    <w:rsid w:val="00557DB8"/>
    <w:rsid w:val="005600B0"/>
    <w:rsid w:val="00560159"/>
    <w:rsid w:val="0056026D"/>
    <w:rsid w:val="0056090D"/>
    <w:rsid w:val="00560EFF"/>
    <w:rsid w:val="0056147C"/>
    <w:rsid w:val="00561586"/>
    <w:rsid w:val="005615CA"/>
    <w:rsid w:val="00561808"/>
    <w:rsid w:val="00561A20"/>
    <w:rsid w:val="00561B4C"/>
    <w:rsid w:val="00561E41"/>
    <w:rsid w:val="00562067"/>
    <w:rsid w:val="00562648"/>
    <w:rsid w:val="00562A81"/>
    <w:rsid w:val="00562B96"/>
    <w:rsid w:val="00562C49"/>
    <w:rsid w:val="00562DEF"/>
    <w:rsid w:val="00562FDB"/>
    <w:rsid w:val="00563040"/>
    <w:rsid w:val="005631AE"/>
    <w:rsid w:val="005631D4"/>
    <w:rsid w:val="0056321A"/>
    <w:rsid w:val="005632AC"/>
    <w:rsid w:val="005633DE"/>
    <w:rsid w:val="00563471"/>
    <w:rsid w:val="005634CD"/>
    <w:rsid w:val="00563631"/>
    <w:rsid w:val="0056382E"/>
    <w:rsid w:val="0056387F"/>
    <w:rsid w:val="005638F7"/>
    <w:rsid w:val="00563A35"/>
    <w:rsid w:val="00563EF6"/>
    <w:rsid w:val="0056431A"/>
    <w:rsid w:val="00564330"/>
    <w:rsid w:val="00564674"/>
    <w:rsid w:val="00564D66"/>
    <w:rsid w:val="00564E8D"/>
    <w:rsid w:val="00565183"/>
    <w:rsid w:val="00565344"/>
    <w:rsid w:val="00565463"/>
    <w:rsid w:val="00565505"/>
    <w:rsid w:val="0056554F"/>
    <w:rsid w:val="00565837"/>
    <w:rsid w:val="00565CB8"/>
    <w:rsid w:val="00565E3C"/>
    <w:rsid w:val="005661F2"/>
    <w:rsid w:val="00566370"/>
    <w:rsid w:val="00566407"/>
    <w:rsid w:val="00566596"/>
    <w:rsid w:val="00566775"/>
    <w:rsid w:val="00566BAE"/>
    <w:rsid w:val="00566EE5"/>
    <w:rsid w:val="005671CB"/>
    <w:rsid w:val="00567541"/>
    <w:rsid w:val="00567717"/>
    <w:rsid w:val="00567A06"/>
    <w:rsid w:val="00567A85"/>
    <w:rsid w:val="00567C91"/>
    <w:rsid w:val="00567DF0"/>
    <w:rsid w:val="00570382"/>
    <w:rsid w:val="00570395"/>
    <w:rsid w:val="00570737"/>
    <w:rsid w:val="005709CB"/>
    <w:rsid w:val="00570C4B"/>
    <w:rsid w:val="00570F41"/>
    <w:rsid w:val="00571312"/>
    <w:rsid w:val="00571378"/>
    <w:rsid w:val="00571500"/>
    <w:rsid w:val="005715AF"/>
    <w:rsid w:val="0057186F"/>
    <w:rsid w:val="00571974"/>
    <w:rsid w:val="00571AE2"/>
    <w:rsid w:val="00571F10"/>
    <w:rsid w:val="00572089"/>
    <w:rsid w:val="005720C7"/>
    <w:rsid w:val="0057220E"/>
    <w:rsid w:val="00572706"/>
    <w:rsid w:val="005728BB"/>
    <w:rsid w:val="005728DD"/>
    <w:rsid w:val="00572C1A"/>
    <w:rsid w:val="005731C7"/>
    <w:rsid w:val="00573726"/>
    <w:rsid w:val="0057380D"/>
    <w:rsid w:val="005741E9"/>
    <w:rsid w:val="00574596"/>
    <w:rsid w:val="0057460B"/>
    <w:rsid w:val="005746DB"/>
    <w:rsid w:val="005747CD"/>
    <w:rsid w:val="0057484C"/>
    <w:rsid w:val="005748CF"/>
    <w:rsid w:val="00574D65"/>
    <w:rsid w:val="00575052"/>
    <w:rsid w:val="0057527A"/>
    <w:rsid w:val="00575B67"/>
    <w:rsid w:val="00575CB3"/>
    <w:rsid w:val="00575E8F"/>
    <w:rsid w:val="00575ECA"/>
    <w:rsid w:val="00575FDA"/>
    <w:rsid w:val="0057610A"/>
    <w:rsid w:val="005764D7"/>
    <w:rsid w:val="00576770"/>
    <w:rsid w:val="0057681C"/>
    <w:rsid w:val="00576A8A"/>
    <w:rsid w:val="00576DBF"/>
    <w:rsid w:val="00577009"/>
    <w:rsid w:val="005776F2"/>
    <w:rsid w:val="00577E6B"/>
    <w:rsid w:val="00577EDA"/>
    <w:rsid w:val="00580467"/>
    <w:rsid w:val="00580566"/>
    <w:rsid w:val="005807B0"/>
    <w:rsid w:val="005809CE"/>
    <w:rsid w:val="00580D95"/>
    <w:rsid w:val="00581476"/>
    <w:rsid w:val="00581653"/>
    <w:rsid w:val="00581876"/>
    <w:rsid w:val="00581B04"/>
    <w:rsid w:val="00581B59"/>
    <w:rsid w:val="00581E8B"/>
    <w:rsid w:val="00581E91"/>
    <w:rsid w:val="00581EC7"/>
    <w:rsid w:val="0058228A"/>
    <w:rsid w:val="00582632"/>
    <w:rsid w:val="005826C7"/>
    <w:rsid w:val="00582D17"/>
    <w:rsid w:val="005831C3"/>
    <w:rsid w:val="00583294"/>
    <w:rsid w:val="00583460"/>
    <w:rsid w:val="00583528"/>
    <w:rsid w:val="00583E0F"/>
    <w:rsid w:val="00584243"/>
    <w:rsid w:val="00584270"/>
    <w:rsid w:val="0058435E"/>
    <w:rsid w:val="005845C7"/>
    <w:rsid w:val="00584738"/>
    <w:rsid w:val="0058500F"/>
    <w:rsid w:val="005851CF"/>
    <w:rsid w:val="005855F0"/>
    <w:rsid w:val="00585785"/>
    <w:rsid w:val="00585F56"/>
    <w:rsid w:val="00586719"/>
    <w:rsid w:val="00586D76"/>
    <w:rsid w:val="00586FFF"/>
    <w:rsid w:val="00587452"/>
    <w:rsid w:val="005877EA"/>
    <w:rsid w:val="00590AF7"/>
    <w:rsid w:val="00590B91"/>
    <w:rsid w:val="00590E43"/>
    <w:rsid w:val="00590F48"/>
    <w:rsid w:val="00591081"/>
    <w:rsid w:val="0059134B"/>
    <w:rsid w:val="0059135C"/>
    <w:rsid w:val="005913DD"/>
    <w:rsid w:val="00591736"/>
    <w:rsid w:val="00591A62"/>
    <w:rsid w:val="00591B23"/>
    <w:rsid w:val="00591C0F"/>
    <w:rsid w:val="00591CF1"/>
    <w:rsid w:val="00591D22"/>
    <w:rsid w:val="00591D35"/>
    <w:rsid w:val="005920B0"/>
    <w:rsid w:val="005921C4"/>
    <w:rsid w:val="0059242F"/>
    <w:rsid w:val="005924B7"/>
    <w:rsid w:val="005927FF"/>
    <w:rsid w:val="00592EA8"/>
    <w:rsid w:val="0059310E"/>
    <w:rsid w:val="005933E7"/>
    <w:rsid w:val="005933EC"/>
    <w:rsid w:val="00593424"/>
    <w:rsid w:val="00593750"/>
    <w:rsid w:val="0059380D"/>
    <w:rsid w:val="00593A7D"/>
    <w:rsid w:val="00593B2E"/>
    <w:rsid w:val="00593D6F"/>
    <w:rsid w:val="00594756"/>
    <w:rsid w:val="00594DBC"/>
    <w:rsid w:val="005952EC"/>
    <w:rsid w:val="005952F3"/>
    <w:rsid w:val="00595673"/>
    <w:rsid w:val="00595830"/>
    <w:rsid w:val="0059583C"/>
    <w:rsid w:val="005958B6"/>
    <w:rsid w:val="00595935"/>
    <w:rsid w:val="005959CB"/>
    <w:rsid w:val="00595A8F"/>
    <w:rsid w:val="00595AA9"/>
    <w:rsid w:val="005961B7"/>
    <w:rsid w:val="0059645F"/>
    <w:rsid w:val="00596681"/>
    <w:rsid w:val="00596B1B"/>
    <w:rsid w:val="00596F1B"/>
    <w:rsid w:val="005971A9"/>
    <w:rsid w:val="005973F7"/>
    <w:rsid w:val="005977C2"/>
    <w:rsid w:val="005979D8"/>
    <w:rsid w:val="00597BF2"/>
    <w:rsid w:val="005A02AC"/>
    <w:rsid w:val="005A0CDD"/>
    <w:rsid w:val="005A0DD9"/>
    <w:rsid w:val="005A0EC6"/>
    <w:rsid w:val="005A108C"/>
    <w:rsid w:val="005A11F9"/>
    <w:rsid w:val="005A1754"/>
    <w:rsid w:val="005A17FD"/>
    <w:rsid w:val="005A18AF"/>
    <w:rsid w:val="005A197B"/>
    <w:rsid w:val="005A1A4B"/>
    <w:rsid w:val="005A1C70"/>
    <w:rsid w:val="005A1E2E"/>
    <w:rsid w:val="005A1E43"/>
    <w:rsid w:val="005A1FC0"/>
    <w:rsid w:val="005A229C"/>
    <w:rsid w:val="005A2960"/>
    <w:rsid w:val="005A2C5C"/>
    <w:rsid w:val="005A2F26"/>
    <w:rsid w:val="005A3361"/>
    <w:rsid w:val="005A3464"/>
    <w:rsid w:val="005A34F3"/>
    <w:rsid w:val="005A3632"/>
    <w:rsid w:val="005A3774"/>
    <w:rsid w:val="005A3FC3"/>
    <w:rsid w:val="005A4878"/>
    <w:rsid w:val="005A4A80"/>
    <w:rsid w:val="005A4DA1"/>
    <w:rsid w:val="005A4DD5"/>
    <w:rsid w:val="005A527C"/>
    <w:rsid w:val="005A5280"/>
    <w:rsid w:val="005A5569"/>
    <w:rsid w:val="005A56E6"/>
    <w:rsid w:val="005A5799"/>
    <w:rsid w:val="005A59B7"/>
    <w:rsid w:val="005A5E95"/>
    <w:rsid w:val="005A6040"/>
    <w:rsid w:val="005A625F"/>
    <w:rsid w:val="005A63D8"/>
    <w:rsid w:val="005A668D"/>
    <w:rsid w:val="005A673C"/>
    <w:rsid w:val="005A692E"/>
    <w:rsid w:val="005A6A71"/>
    <w:rsid w:val="005A6B4B"/>
    <w:rsid w:val="005A6D34"/>
    <w:rsid w:val="005A6DE4"/>
    <w:rsid w:val="005A6E96"/>
    <w:rsid w:val="005A6F3C"/>
    <w:rsid w:val="005A6FD4"/>
    <w:rsid w:val="005A729C"/>
    <w:rsid w:val="005A76EA"/>
    <w:rsid w:val="005A7821"/>
    <w:rsid w:val="005A79EE"/>
    <w:rsid w:val="005A7CAD"/>
    <w:rsid w:val="005A7ED1"/>
    <w:rsid w:val="005B03FF"/>
    <w:rsid w:val="005B044E"/>
    <w:rsid w:val="005B0494"/>
    <w:rsid w:val="005B067F"/>
    <w:rsid w:val="005B072C"/>
    <w:rsid w:val="005B08D9"/>
    <w:rsid w:val="005B0BB2"/>
    <w:rsid w:val="005B0EE9"/>
    <w:rsid w:val="005B134E"/>
    <w:rsid w:val="005B1419"/>
    <w:rsid w:val="005B18A0"/>
    <w:rsid w:val="005B1AF3"/>
    <w:rsid w:val="005B1E84"/>
    <w:rsid w:val="005B2039"/>
    <w:rsid w:val="005B204A"/>
    <w:rsid w:val="005B20AA"/>
    <w:rsid w:val="005B21B6"/>
    <w:rsid w:val="005B21DF"/>
    <w:rsid w:val="005B21F7"/>
    <w:rsid w:val="005B2279"/>
    <w:rsid w:val="005B2376"/>
    <w:rsid w:val="005B242E"/>
    <w:rsid w:val="005B279C"/>
    <w:rsid w:val="005B2869"/>
    <w:rsid w:val="005B2908"/>
    <w:rsid w:val="005B2BE0"/>
    <w:rsid w:val="005B2D18"/>
    <w:rsid w:val="005B2E59"/>
    <w:rsid w:val="005B2E7D"/>
    <w:rsid w:val="005B2FEA"/>
    <w:rsid w:val="005B327A"/>
    <w:rsid w:val="005B3321"/>
    <w:rsid w:val="005B344F"/>
    <w:rsid w:val="005B36CD"/>
    <w:rsid w:val="005B3783"/>
    <w:rsid w:val="005B395F"/>
    <w:rsid w:val="005B39BA"/>
    <w:rsid w:val="005B3ABF"/>
    <w:rsid w:val="005B3BC6"/>
    <w:rsid w:val="005B3BFC"/>
    <w:rsid w:val="005B3C41"/>
    <w:rsid w:val="005B3DA1"/>
    <w:rsid w:val="005B3DFD"/>
    <w:rsid w:val="005B3FBA"/>
    <w:rsid w:val="005B42AB"/>
    <w:rsid w:val="005B4542"/>
    <w:rsid w:val="005B497E"/>
    <w:rsid w:val="005B4A1D"/>
    <w:rsid w:val="005B4D07"/>
    <w:rsid w:val="005B5313"/>
    <w:rsid w:val="005B5489"/>
    <w:rsid w:val="005B554B"/>
    <w:rsid w:val="005B55DF"/>
    <w:rsid w:val="005B57EE"/>
    <w:rsid w:val="005B584D"/>
    <w:rsid w:val="005B5C30"/>
    <w:rsid w:val="005B5EF7"/>
    <w:rsid w:val="005B632E"/>
    <w:rsid w:val="005B658F"/>
    <w:rsid w:val="005B674D"/>
    <w:rsid w:val="005B67DD"/>
    <w:rsid w:val="005B6A65"/>
    <w:rsid w:val="005B71CF"/>
    <w:rsid w:val="005B7368"/>
    <w:rsid w:val="005B74C6"/>
    <w:rsid w:val="005B7C20"/>
    <w:rsid w:val="005B7E39"/>
    <w:rsid w:val="005B7EBB"/>
    <w:rsid w:val="005B7EF9"/>
    <w:rsid w:val="005C01D2"/>
    <w:rsid w:val="005C0682"/>
    <w:rsid w:val="005C0AD8"/>
    <w:rsid w:val="005C0CBE"/>
    <w:rsid w:val="005C0D9B"/>
    <w:rsid w:val="005C0DDB"/>
    <w:rsid w:val="005C1167"/>
    <w:rsid w:val="005C18B0"/>
    <w:rsid w:val="005C1D8D"/>
    <w:rsid w:val="005C1E30"/>
    <w:rsid w:val="005C1FCF"/>
    <w:rsid w:val="005C21A8"/>
    <w:rsid w:val="005C23E7"/>
    <w:rsid w:val="005C248C"/>
    <w:rsid w:val="005C269D"/>
    <w:rsid w:val="005C2931"/>
    <w:rsid w:val="005C29A8"/>
    <w:rsid w:val="005C2A38"/>
    <w:rsid w:val="005C3AD7"/>
    <w:rsid w:val="005C461D"/>
    <w:rsid w:val="005C462E"/>
    <w:rsid w:val="005C47D8"/>
    <w:rsid w:val="005C55D4"/>
    <w:rsid w:val="005C5694"/>
    <w:rsid w:val="005C587A"/>
    <w:rsid w:val="005C58C4"/>
    <w:rsid w:val="005C5A5E"/>
    <w:rsid w:val="005C6141"/>
    <w:rsid w:val="005C6153"/>
    <w:rsid w:val="005C64E7"/>
    <w:rsid w:val="005C6662"/>
    <w:rsid w:val="005C67EA"/>
    <w:rsid w:val="005C6BE7"/>
    <w:rsid w:val="005C6E3A"/>
    <w:rsid w:val="005C6E63"/>
    <w:rsid w:val="005C6E70"/>
    <w:rsid w:val="005C6EB9"/>
    <w:rsid w:val="005C73CB"/>
    <w:rsid w:val="005C74F3"/>
    <w:rsid w:val="005C7565"/>
    <w:rsid w:val="005C7570"/>
    <w:rsid w:val="005C7C8A"/>
    <w:rsid w:val="005C7F90"/>
    <w:rsid w:val="005D01AF"/>
    <w:rsid w:val="005D0AE8"/>
    <w:rsid w:val="005D1726"/>
    <w:rsid w:val="005D1885"/>
    <w:rsid w:val="005D18BB"/>
    <w:rsid w:val="005D1998"/>
    <w:rsid w:val="005D1C43"/>
    <w:rsid w:val="005D1CA4"/>
    <w:rsid w:val="005D1E46"/>
    <w:rsid w:val="005D1E96"/>
    <w:rsid w:val="005D1EBB"/>
    <w:rsid w:val="005D24B8"/>
    <w:rsid w:val="005D2712"/>
    <w:rsid w:val="005D32FE"/>
    <w:rsid w:val="005D3344"/>
    <w:rsid w:val="005D382C"/>
    <w:rsid w:val="005D3BBC"/>
    <w:rsid w:val="005D3C99"/>
    <w:rsid w:val="005D3E3B"/>
    <w:rsid w:val="005D4A38"/>
    <w:rsid w:val="005D4B8B"/>
    <w:rsid w:val="005D4F04"/>
    <w:rsid w:val="005D53F0"/>
    <w:rsid w:val="005D55C3"/>
    <w:rsid w:val="005D568A"/>
    <w:rsid w:val="005D5EBA"/>
    <w:rsid w:val="005D6022"/>
    <w:rsid w:val="005D6094"/>
    <w:rsid w:val="005D613C"/>
    <w:rsid w:val="005D641F"/>
    <w:rsid w:val="005D6499"/>
    <w:rsid w:val="005D6658"/>
    <w:rsid w:val="005D66B7"/>
    <w:rsid w:val="005D682B"/>
    <w:rsid w:val="005D68B8"/>
    <w:rsid w:val="005D6CE5"/>
    <w:rsid w:val="005D6CF6"/>
    <w:rsid w:val="005D722A"/>
    <w:rsid w:val="005D723D"/>
    <w:rsid w:val="005D750F"/>
    <w:rsid w:val="005D7734"/>
    <w:rsid w:val="005D7919"/>
    <w:rsid w:val="005E00E5"/>
    <w:rsid w:val="005E0303"/>
    <w:rsid w:val="005E0505"/>
    <w:rsid w:val="005E05D7"/>
    <w:rsid w:val="005E0DAB"/>
    <w:rsid w:val="005E1054"/>
    <w:rsid w:val="005E13ED"/>
    <w:rsid w:val="005E14EB"/>
    <w:rsid w:val="005E1912"/>
    <w:rsid w:val="005E1B5C"/>
    <w:rsid w:val="005E1BC4"/>
    <w:rsid w:val="005E1E9E"/>
    <w:rsid w:val="005E2326"/>
    <w:rsid w:val="005E2567"/>
    <w:rsid w:val="005E2DB1"/>
    <w:rsid w:val="005E2EEA"/>
    <w:rsid w:val="005E30B0"/>
    <w:rsid w:val="005E30CB"/>
    <w:rsid w:val="005E30FA"/>
    <w:rsid w:val="005E3708"/>
    <w:rsid w:val="005E3C36"/>
    <w:rsid w:val="005E3CCD"/>
    <w:rsid w:val="005E3D6B"/>
    <w:rsid w:val="005E3ECE"/>
    <w:rsid w:val="005E3ED0"/>
    <w:rsid w:val="005E3F24"/>
    <w:rsid w:val="005E3FAE"/>
    <w:rsid w:val="005E3FD0"/>
    <w:rsid w:val="005E40B2"/>
    <w:rsid w:val="005E4116"/>
    <w:rsid w:val="005E4201"/>
    <w:rsid w:val="005E441E"/>
    <w:rsid w:val="005E4487"/>
    <w:rsid w:val="005E472B"/>
    <w:rsid w:val="005E473D"/>
    <w:rsid w:val="005E4925"/>
    <w:rsid w:val="005E4A5C"/>
    <w:rsid w:val="005E4A9D"/>
    <w:rsid w:val="005E4AF2"/>
    <w:rsid w:val="005E53C5"/>
    <w:rsid w:val="005E5B55"/>
    <w:rsid w:val="005E5E4A"/>
    <w:rsid w:val="005E5F3B"/>
    <w:rsid w:val="005E6215"/>
    <w:rsid w:val="005E66BA"/>
    <w:rsid w:val="005E693D"/>
    <w:rsid w:val="005E69A1"/>
    <w:rsid w:val="005E6FCE"/>
    <w:rsid w:val="005E75BF"/>
    <w:rsid w:val="005E75F9"/>
    <w:rsid w:val="005E78B7"/>
    <w:rsid w:val="005E7E71"/>
    <w:rsid w:val="005E7F0F"/>
    <w:rsid w:val="005F0029"/>
    <w:rsid w:val="005F03B0"/>
    <w:rsid w:val="005F057E"/>
    <w:rsid w:val="005F0730"/>
    <w:rsid w:val="005F0DF5"/>
    <w:rsid w:val="005F12EC"/>
    <w:rsid w:val="005F13D5"/>
    <w:rsid w:val="005F1478"/>
    <w:rsid w:val="005F1496"/>
    <w:rsid w:val="005F14A8"/>
    <w:rsid w:val="005F1D02"/>
    <w:rsid w:val="005F1FFD"/>
    <w:rsid w:val="005F20E6"/>
    <w:rsid w:val="005F2DEE"/>
    <w:rsid w:val="005F35C7"/>
    <w:rsid w:val="005F35F6"/>
    <w:rsid w:val="005F37FE"/>
    <w:rsid w:val="005F3B58"/>
    <w:rsid w:val="005F3C87"/>
    <w:rsid w:val="005F3D7A"/>
    <w:rsid w:val="005F3D87"/>
    <w:rsid w:val="005F4C7E"/>
    <w:rsid w:val="005F54B6"/>
    <w:rsid w:val="005F54D3"/>
    <w:rsid w:val="005F57BA"/>
    <w:rsid w:val="005F5D1B"/>
    <w:rsid w:val="005F5F7F"/>
    <w:rsid w:val="005F61C9"/>
    <w:rsid w:val="005F61E6"/>
    <w:rsid w:val="005F6475"/>
    <w:rsid w:val="005F64DD"/>
    <w:rsid w:val="005F6554"/>
    <w:rsid w:val="005F660B"/>
    <w:rsid w:val="005F6726"/>
    <w:rsid w:val="005F6797"/>
    <w:rsid w:val="005F6860"/>
    <w:rsid w:val="005F6A52"/>
    <w:rsid w:val="005F6C45"/>
    <w:rsid w:val="005F7045"/>
    <w:rsid w:val="005F7170"/>
    <w:rsid w:val="005F7781"/>
    <w:rsid w:val="005F7A98"/>
    <w:rsid w:val="005F7E7D"/>
    <w:rsid w:val="00600118"/>
    <w:rsid w:val="006001A1"/>
    <w:rsid w:val="00600208"/>
    <w:rsid w:val="00600222"/>
    <w:rsid w:val="006002F8"/>
    <w:rsid w:val="00600377"/>
    <w:rsid w:val="00600408"/>
    <w:rsid w:val="00601B8F"/>
    <w:rsid w:val="00601BB6"/>
    <w:rsid w:val="00601CF1"/>
    <w:rsid w:val="00601D60"/>
    <w:rsid w:val="00601EFA"/>
    <w:rsid w:val="0060202C"/>
    <w:rsid w:val="00602255"/>
    <w:rsid w:val="00602704"/>
    <w:rsid w:val="00603216"/>
    <w:rsid w:val="006032E5"/>
    <w:rsid w:val="0060343A"/>
    <w:rsid w:val="00603481"/>
    <w:rsid w:val="00603750"/>
    <w:rsid w:val="00603A68"/>
    <w:rsid w:val="00603ACD"/>
    <w:rsid w:val="00603C1D"/>
    <w:rsid w:val="00604340"/>
    <w:rsid w:val="00604469"/>
    <w:rsid w:val="0060446D"/>
    <w:rsid w:val="00604571"/>
    <w:rsid w:val="006046A1"/>
    <w:rsid w:val="00604915"/>
    <w:rsid w:val="00604BCE"/>
    <w:rsid w:val="00604E5F"/>
    <w:rsid w:val="00604F8B"/>
    <w:rsid w:val="0060512B"/>
    <w:rsid w:val="006057F1"/>
    <w:rsid w:val="00605811"/>
    <w:rsid w:val="00605A69"/>
    <w:rsid w:val="00605AEB"/>
    <w:rsid w:val="00605B34"/>
    <w:rsid w:val="00605CFF"/>
    <w:rsid w:val="006060A2"/>
    <w:rsid w:val="0060641D"/>
    <w:rsid w:val="006066AF"/>
    <w:rsid w:val="00606C54"/>
    <w:rsid w:val="00606C71"/>
    <w:rsid w:val="00606FDA"/>
    <w:rsid w:val="00607124"/>
    <w:rsid w:val="0060741E"/>
    <w:rsid w:val="0060772F"/>
    <w:rsid w:val="006078E9"/>
    <w:rsid w:val="00607D18"/>
    <w:rsid w:val="00607EFD"/>
    <w:rsid w:val="00610499"/>
    <w:rsid w:val="006104C0"/>
    <w:rsid w:val="006107C0"/>
    <w:rsid w:val="00610BC2"/>
    <w:rsid w:val="00610EEA"/>
    <w:rsid w:val="006116B4"/>
    <w:rsid w:val="006118E1"/>
    <w:rsid w:val="00611BF8"/>
    <w:rsid w:val="00611C35"/>
    <w:rsid w:val="00611D69"/>
    <w:rsid w:val="00611EB1"/>
    <w:rsid w:val="00611EE3"/>
    <w:rsid w:val="00611F77"/>
    <w:rsid w:val="00612331"/>
    <w:rsid w:val="00612352"/>
    <w:rsid w:val="0061246C"/>
    <w:rsid w:val="0061247B"/>
    <w:rsid w:val="0061296D"/>
    <w:rsid w:val="00613214"/>
    <w:rsid w:val="00614127"/>
    <w:rsid w:val="00614375"/>
    <w:rsid w:val="00614585"/>
    <w:rsid w:val="0061473A"/>
    <w:rsid w:val="00614AC7"/>
    <w:rsid w:val="00615550"/>
    <w:rsid w:val="006156A9"/>
    <w:rsid w:val="00615A7D"/>
    <w:rsid w:val="00615B0A"/>
    <w:rsid w:val="00615E17"/>
    <w:rsid w:val="00616157"/>
    <w:rsid w:val="006162A9"/>
    <w:rsid w:val="00616651"/>
    <w:rsid w:val="006168CF"/>
    <w:rsid w:val="00616E3C"/>
    <w:rsid w:val="00617366"/>
    <w:rsid w:val="006175EE"/>
    <w:rsid w:val="00617614"/>
    <w:rsid w:val="00617714"/>
    <w:rsid w:val="00617A39"/>
    <w:rsid w:val="00617A4E"/>
    <w:rsid w:val="00617CD3"/>
    <w:rsid w:val="0062011B"/>
    <w:rsid w:val="00620297"/>
    <w:rsid w:val="0062046A"/>
    <w:rsid w:val="006212A9"/>
    <w:rsid w:val="006213BC"/>
    <w:rsid w:val="00621460"/>
    <w:rsid w:val="006215D7"/>
    <w:rsid w:val="00621754"/>
    <w:rsid w:val="006217F0"/>
    <w:rsid w:val="00621A17"/>
    <w:rsid w:val="00621EB2"/>
    <w:rsid w:val="00622377"/>
    <w:rsid w:val="00622398"/>
    <w:rsid w:val="00622408"/>
    <w:rsid w:val="00622560"/>
    <w:rsid w:val="006226EB"/>
    <w:rsid w:val="006229AA"/>
    <w:rsid w:val="00622A0D"/>
    <w:rsid w:val="00622ADA"/>
    <w:rsid w:val="00622C0A"/>
    <w:rsid w:val="00622C15"/>
    <w:rsid w:val="00622E09"/>
    <w:rsid w:val="00622FE5"/>
    <w:rsid w:val="00623058"/>
    <w:rsid w:val="00623353"/>
    <w:rsid w:val="00623359"/>
    <w:rsid w:val="00623361"/>
    <w:rsid w:val="0062369A"/>
    <w:rsid w:val="00623B53"/>
    <w:rsid w:val="00623C28"/>
    <w:rsid w:val="006242FD"/>
    <w:rsid w:val="00624481"/>
    <w:rsid w:val="0062477F"/>
    <w:rsid w:val="00624844"/>
    <w:rsid w:val="00624AE3"/>
    <w:rsid w:val="00624BB3"/>
    <w:rsid w:val="00624DDA"/>
    <w:rsid w:val="0062518E"/>
    <w:rsid w:val="0062529E"/>
    <w:rsid w:val="00625377"/>
    <w:rsid w:val="006259FF"/>
    <w:rsid w:val="00625C13"/>
    <w:rsid w:val="00625DBD"/>
    <w:rsid w:val="006260E5"/>
    <w:rsid w:val="00626372"/>
    <w:rsid w:val="006263DB"/>
    <w:rsid w:val="006263DE"/>
    <w:rsid w:val="006265AA"/>
    <w:rsid w:val="0062688F"/>
    <w:rsid w:val="00626B7F"/>
    <w:rsid w:val="00626C69"/>
    <w:rsid w:val="00626DB1"/>
    <w:rsid w:val="00626DB5"/>
    <w:rsid w:val="00626DE0"/>
    <w:rsid w:val="00627634"/>
    <w:rsid w:val="00627917"/>
    <w:rsid w:val="00627ABF"/>
    <w:rsid w:val="00627ED0"/>
    <w:rsid w:val="00627F04"/>
    <w:rsid w:val="0063014D"/>
    <w:rsid w:val="006307BD"/>
    <w:rsid w:val="00630901"/>
    <w:rsid w:val="00630980"/>
    <w:rsid w:val="00630B7F"/>
    <w:rsid w:val="00630E1C"/>
    <w:rsid w:val="00630F10"/>
    <w:rsid w:val="006313EE"/>
    <w:rsid w:val="00631490"/>
    <w:rsid w:val="00631567"/>
    <w:rsid w:val="0063177B"/>
    <w:rsid w:val="00631EAF"/>
    <w:rsid w:val="00631F8E"/>
    <w:rsid w:val="006321F8"/>
    <w:rsid w:val="00632579"/>
    <w:rsid w:val="006325A8"/>
    <w:rsid w:val="0063263A"/>
    <w:rsid w:val="00632887"/>
    <w:rsid w:val="00632892"/>
    <w:rsid w:val="0063291A"/>
    <w:rsid w:val="00632BE4"/>
    <w:rsid w:val="00632F72"/>
    <w:rsid w:val="00633095"/>
    <w:rsid w:val="0063314C"/>
    <w:rsid w:val="006334AD"/>
    <w:rsid w:val="00633541"/>
    <w:rsid w:val="00633552"/>
    <w:rsid w:val="0063359C"/>
    <w:rsid w:val="0063369D"/>
    <w:rsid w:val="00633D39"/>
    <w:rsid w:val="00633D53"/>
    <w:rsid w:val="00633D68"/>
    <w:rsid w:val="00633DAE"/>
    <w:rsid w:val="00633E33"/>
    <w:rsid w:val="0063469C"/>
    <w:rsid w:val="0063492F"/>
    <w:rsid w:val="00634A71"/>
    <w:rsid w:val="00634BC9"/>
    <w:rsid w:val="00634C8A"/>
    <w:rsid w:val="00634D9F"/>
    <w:rsid w:val="00634F08"/>
    <w:rsid w:val="0063527B"/>
    <w:rsid w:val="0063531C"/>
    <w:rsid w:val="006353AF"/>
    <w:rsid w:val="006359C4"/>
    <w:rsid w:val="00635E21"/>
    <w:rsid w:val="00636008"/>
    <w:rsid w:val="00636202"/>
    <w:rsid w:val="006362EC"/>
    <w:rsid w:val="00636B04"/>
    <w:rsid w:val="00636DE2"/>
    <w:rsid w:val="00636EE9"/>
    <w:rsid w:val="00637269"/>
    <w:rsid w:val="00637852"/>
    <w:rsid w:val="00637CFE"/>
    <w:rsid w:val="00640231"/>
    <w:rsid w:val="006402BB"/>
    <w:rsid w:val="0064062E"/>
    <w:rsid w:val="006408EA"/>
    <w:rsid w:val="00640950"/>
    <w:rsid w:val="00640DF0"/>
    <w:rsid w:val="006414E1"/>
    <w:rsid w:val="0064158A"/>
    <w:rsid w:val="00641818"/>
    <w:rsid w:val="00641AE7"/>
    <w:rsid w:val="006422BB"/>
    <w:rsid w:val="006422C8"/>
    <w:rsid w:val="00642373"/>
    <w:rsid w:val="00642436"/>
    <w:rsid w:val="00642629"/>
    <w:rsid w:val="00642770"/>
    <w:rsid w:val="00642887"/>
    <w:rsid w:val="00642A60"/>
    <w:rsid w:val="00642AE6"/>
    <w:rsid w:val="00642C99"/>
    <w:rsid w:val="0064388A"/>
    <w:rsid w:val="00643D15"/>
    <w:rsid w:val="00643F29"/>
    <w:rsid w:val="00644000"/>
    <w:rsid w:val="0064437A"/>
    <w:rsid w:val="006444CA"/>
    <w:rsid w:val="0064478C"/>
    <w:rsid w:val="00644C53"/>
    <w:rsid w:val="00645047"/>
    <w:rsid w:val="006450BF"/>
    <w:rsid w:val="00645254"/>
    <w:rsid w:val="0064556D"/>
    <w:rsid w:val="00645805"/>
    <w:rsid w:val="006458A3"/>
    <w:rsid w:val="0064597A"/>
    <w:rsid w:val="0064598A"/>
    <w:rsid w:val="00645AB0"/>
    <w:rsid w:val="00645B15"/>
    <w:rsid w:val="00645C37"/>
    <w:rsid w:val="00645D66"/>
    <w:rsid w:val="00646006"/>
    <w:rsid w:val="006462D3"/>
    <w:rsid w:val="006463F6"/>
    <w:rsid w:val="006464E7"/>
    <w:rsid w:val="00646B3A"/>
    <w:rsid w:val="00646DA6"/>
    <w:rsid w:val="00646E43"/>
    <w:rsid w:val="006470CA"/>
    <w:rsid w:val="0064713F"/>
    <w:rsid w:val="00647188"/>
    <w:rsid w:val="006472CD"/>
    <w:rsid w:val="006473EB"/>
    <w:rsid w:val="00647472"/>
    <w:rsid w:val="00647990"/>
    <w:rsid w:val="00647D84"/>
    <w:rsid w:val="00650092"/>
    <w:rsid w:val="00650278"/>
    <w:rsid w:val="006503EF"/>
    <w:rsid w:val="00650648"/>
    <w:rsid w:val="00650963"/>
    <w:rsid w:val="00650ADC"/>
    <w:rsid w:val="00650D0F"/>
    <w:rsid w:val="0065128F"/>
    <w:rsid w:val="006512FD"/>
    <w:rsid w:val="0065136D"/>
    <w:rsid w:val="00651686"/>
    <w:rsid w:val="0065196D"/>
    <w:rsid w:val="00651DDD"/>
    <w:rsid w:val="00652228"/>
    <w:rsid w:val="0065232D"/>
    <w:rsid w:val="00652532"/>
    <w:rsid w:val="00652759"/>
    <w:rsid w:val="0065291B"/>
    <w:rsid w:val="0065293D"/>
    <w:rsid w:val="00652C10"/>
    <w:rsid w:val="00652F04"/>
    <w:rsid w:val="00652FEA"/>
    <w:rsid w:val="006530A7"/>
    <w:rsid w:val="00653518"/>
    <w:rsid w:val="006535FA"/>
    <w:rsid w:val="00653A88"/>
    <w:rsid w:val="00653EB9"/>
    <w:rsid w:val="00653EFC"/>
    <w:rsid w:val="00653F5F"/>
    <w:rsid w:val="00654021"/>
    <w:rsid w:val="00654027"/>
    <w:rsid w:val="00654478"/>
    <w:rsid w:val="0065449A"/>
    <w:rsid w:val="006544A5"/>
    <w:rsid w:val="00654577"/>
    <w:rsid w:val="00654676"/>
    <w:rsid w:val="0065471A"/>
    <w:rsid w:val="00654728"/>
    <w:rsid w:val="00654865"/>
    <w:rsid w:val="00654AA4"/>
    <w:rsid w:val="00654AF1"/>
    <w:rsid w:val="00654B43"/>
    <w:rsid w:val="00654C3B"/>
    <w:rsid w:val="00654FCA"/>
    <w:rsid w:val="00655142"/>
    <w:rsid w:val="00655158"/>
    <w:rsid w:val="00655502"/>
    <w:rsid w:val="00655625"/>
    <w:rsid w:val="00655710"/>
    <w:rsid w:val="00655828"/>
    <w:rsid w:val="006558A8"/>
    <w:rsid w:val="00655E70"/>
    <w:rsid w:val="006560C1"/>
    <w:rsid w:val="0065623F"/>
    <w:rsid w:val="00656693"/>
    <w:rsid w:val="006568BA"/>
    <w:rsid w:val="00656A92"/>
    <w:rsid w:val="00656B02"/>
    <w:rsid w:val="00656C5E"/>
    <w:rsid w:val="00656D01"/>
    <w:rsid w:val="006572D9"/>
    <w:rsid w:val="006573E0"/>
    <w:rsid w:val="0065755A"/>
    <w:rsid w:val="006578AC"/>
    <w:rsid w:val="00657951"/>
    <w:rsid w:val="00657A34"/>
    <w:rsid w:val="00657B7A"/>
    <w:rsid w:val="00657E96"/>
    <w:rsid w:val="00660189"/>
    <w:rsid w:val="00660238"/>
    <w:rsid w:val="006602EB"/>
    <w:rsid w:val="00660386"/>
    <w:rsid w:val="0066053C"/>
    <w:rsid w:val="0066081D"/>
    <w:rsid w:val="006609B2"/>
    <w:rsid w:val="00660D9A"/>
    <w:rsid w:val="00660E6A"/>
    <w:rsid w:val="00660F49"/>
    <w:rsid w:val="00661045"/>
    <w:rsid w:val="0066147A"/>
    <w:rsid w:val="00661870"/>
    <w:rsid w:val="00661BB8"/>
    <w:rsid w:val="00661FFA"/>
    <w:rsid w:val="00662346"/>
    <w:rsid w:val="00662461"/>
    <w:rsid w:val="006626C9"/>
    <w:rsid w:val="00662A24"/>
    <w:rsid w:val="00662AD7"/>
    <w:rsid w:val="006630D9"/>
    <w:rsid w:val="006632CC"/>
    <w:rsid w:val="006634DC"/>
    <w:rsid w:val="00663877"/>
    <w:rsid w:val="00663BAC"/>
    <w:rsid w:val="00663CA6"/>
    <w:rsid w:val="00663D07"/>
    <w:rsid w:val="00663D61"/>
    <w:rsid w:val="0066436D"/>
    <w:rsid w:val="006643C9"/>
    <w:rsid w:val="006643D7"/>
    <w:rsid w:val="006645A9"/>
    <w:rsid w:val="006648E8"/>
    <w:rsid w:val="00664DA5"/>
    <w:rsid w:val="00664E86"/>
    <w:rsid w:val="0066527E"/>
    <w:rsid w:val="006652B3"/>
    <w:rsid w:val="006657CB"/>
    <w:rsid w:val="0066626D"/>
    <w:rsid w:val="00666377"/>
    <w:rsid w:val="0066664F"/>
    <w:rsid w:val="00666956"/>
    <w:rsid w:val="00666DA8"/>
    <w:rsid w:val="006671AD"/>
    <w:rsid w:val="006671B2"/>
    <w:rsid w:val="00667413"/>
    <w:rsid w:val="00667645"/>
    <w:rsid w:val="006677F5"/>
    <w:rsid w:val="00667807"/>
    <w:rsid w:val="006679E7"/>
    <w:rsid w:val="00667D21"/>
    <w:rsid w:val="00667E3D"/>
    <w:rsid w:val="00670AE2"/>
    <w:rsid w:val="00671057"/>
    <w:rsid w:val="00671209"/>
    <w:rsid w:val="00671669"/>
    <w:rsid w:val="0067179A"/>
    <w:rsid w:val="006719FC"/>
    <w:rsid w:val="00672047"/>
    <w:rsid w:val="00672353"/>
    <w:rsid w:val="006723C2"/>
    <w:rsid w:val="00672419"/>
    <w:rsid w:val="00672585"/>
    <w:rsid w:val="00672705"/>
    <w:rsid w:val="006728DB"/>
    <w:rsid w:val="006729C2"/>
    <w:rsid w:val="00672F82"/>
    <w:rsid w:val="006730F9"/>
    <w:rsid w:val="006733F3"/>
    <w:rsid w:val="00673406"/>
    <w:rsid w:val="006735C3"/>
    <w:rsid w:val="006737AE"/>
    <w:rsid w:val="00673EB3"/>
    <w:rsid w:val="00673FBC"/>
    <w:rsid w:val="0067425B"/>
    <w:rsid w:val="00674534"/>
    <w:rsid w:val="00674627"/>
    <w:rsid w:val="00674890"/>
    <w:rsid w:val="00674A24"/>
    <w:rsid w:val="00674AFF"/>
    <w:rsid w:val="00675236"/>
    <w:rsid w:val="00675317"/>
    <w:rsid w:val="006753A3"/>
    <w:rsid w:val="00675728"/>
    <w:rsid w:val="006757E3"/>
    <w:rsid w:val="0067598F"/>
    <w:rsid w:val="00675A8D"/>
    <w:rsid w:val="00675AAF"/>
    <w:rsid w:val="00675CA7"/>
    <w:rsid w:val="00676440"/>
    <w:rsid w:val="00676664"/>
    <w:rsid w:val="006767F2"/>
    <w:rsid w:val="0067686E"/>
    <w:rsid w:val="00676E7D"/>
    <w:rsid w:val="00676F4C"/>
    <w:rsid w:val="00677028"/>
    <w:rsid w:val="0067718A"/>
    <w:rsid w:val="0067721B"/>
    <w:rsid w:val="006773F5"/>
    <w:rsid w:val="00677935"/>
    <w:rsid w:val="00677AF4"/>
    <w:rsid w:val="00677C54"/>
    <w:rsid w:val="00677C5B"/>
    <w:rsid w:val="00677D52"/>
    <w:rsid w:val="00677EB5"/>
    <w:rsid w:val="00677EBB"/>
    <w:rsid w:val="00677F09"/>
    <w:rsid w:val="0068026A"/>
    <w:rsid w:val="0068031A"/>
    <w:rsid w:val="0068052A"/>
    <w:rsid w:val="006808EB"/>
    <w:rsid w:val="00680C56"/>
    <w:rsid w:val="00680E40"/>
    <w:rsid w:val="00681222"/>
    <w:rsid w:val="0068127A"/>
    <w:rsid w:val="00681570"/>
    <w:rsid w:val="00681753"/>
    <w:rsid w:val="006817BB"/>
    <w:rsid w:val="00681B2F"/>
    <w:rsid w:val="00681CAF"/>
    <w:rsid w:val="00681D3E"/>
    <w:rsid w:val="00682223"/>
    <w:rsid w:val="006823AE"/>
    <w:rsid w:val="00682664"/>
    <w:rsid w:val="00682800"/>
    <w:rsid w:val="0068335F"/>
    <w:rsid w:val="006833A1"/>
    <w:rsid w:val="0068350A"/>
    <w:rsid w:val="006836FD"/>
    <w:rsid w:val="0068372B"/>
    <w:rsid w:val="0068378C"/>
    <w:rsid w:val="0068390A"/>
    <w:rsid w:val="00683CC7"/>
    <w:rsid w:val="00683E7B"/>
    <w:rsid w:val="006840AB"/>
    <w:rsid w:val="0068434E"/>
    <w:rsid w:val="00684456"/>
    <w:rsid w:val="00684633"/>
    <w:rsid w:val="00684667"/>
    <w:rsid w:val="0068485E"/>
    <w:rsid w:val="00684F38"/>
    <w:rsid w:val="006851B4"/>
    <w:rsid w:val="00685253"/>
    <w:rsid w:val="00685304"/>
    <w:rsid w:val="006854F2"/>
    <w:rsid w:val="006855B8"/>
    <w:rsid w:val="00685931"/>
    <w:rsid w:val="00685B9D"/>
    <w:rsid w:val="0068615C"/>
    <w:rsid w:val="006865F9"/>
    <w:rsid w:val="00686A73"/>
    <w:rsid w:val="00686AF7"/>
    <w:rsid w:val="00687217"/>
    <w:rsid w:val="0068741B"/>
    <w:rsid w:val="00687988"/>
    <w:rsid w:val="00687BC9"/>
    <w:rsid w:val="006900D3"/>
    <w:rsid w:val="00690273"/>
    <w:rsid w:val="006903F3"/>
    <w:rsid w:val="0069045A"/>
    <w:rsid w:val="0069098A"/>
    <w:rsid w:val="0069147B"/>
    <w:rsid w:val="00691542"/>
    <w:rsid w:val="006915BE"/>
    <w:rsid w:val="006919FD"/>
    <w:rsid w:val="00691B87"/>
    <w:rsid w:val="00691C91"/>
    <w:rsid w:val="00691F2F"/>
    <w:rsid w:val="0069230C"/>
    <w:rsid w:val="006923B1"/>
    <w:rsid w:val="006927DC"/>
    <w:rsid w:val="00692B74"/>
    <w:rsid w:val="00692FDF"/>
    <w:rsid w:val="006932BB"/>
    <w:rsid w:val="00693302"/>
    <w:rsid w:val="0069334A"/>
    <w:rsid w:val="0069352E"/>
    <w:rsid w:val="00693571"/>
    <w:rsid w:val="00693CD9"/>
    <w:rsid w:val="00693F7A"/>
    <w:rsid w:val="00693FAA"/>
    <w:rsid w:val="00694114"/>
    <w:rsid w:val="00694756"/>
    <w:rsid w:val="006947EB"/>
    <w:rsid w:val="006949E3"/>
    <w:rsid w:val="00695193"/>
    <w:rsid w:val="006955EE"/>
    <w:rsid w:val="00695694"/>
    <w:rsid w:val="00695C12"/>
    <w:rsid w:val="006962CD"/>
    <w:rsid w:val="0069640B"/>
    <w:rsid w:val="0069655B"/>
    <w:rsid w:val="00696679"/>
    <w:rsid w:val="0069690F"/>
    <w:rsid w:val="00696A30"/>
    <w:rsid w:val="00696B72"/>
    <w:rsid w:val="006971FA"/>
    <w:rsid w:val="006972D4"/>
    <w:rsid w:val="0069733F"/>
    <w:rsid w:val="006976D1"/>
    <w:rsid w:val="006979BA"/>
    <w:rsid w:val="00697EE1"/>
    <w:rsid w:val="006A01A3"/>
    <w:rsid w:val="006A062E"/>
    <w:rsid w:val="006A0AE1"/>
    <w:rsid w:val="006A0C61"/>
    <w:rsid w:val="006A138B"/>
    <w:rsid w:val="006A18F8"/>
    <w:rsid w:val="006A1912"/>
    <w:rsid w:val="006A1998"/>
    <w:rsid w:val="006A1B83"/>
    <w:rsid w:val="006A20F8"/>
    <w:rsid w:val="006A21CD"/>
    <w:rsid w:val="006A2509"/>
    <w:rsid w:val="006A2560"/>
    <w:rsid w:val="006A2597"/>
    <w:rsid w:val="006A3057"/>
    <w:rsid w:val="006A317B"/>
    <w:rsid w:val="006A36EC"/>
    <w:rsid w:val="006A3835"/>
    <w:rsid w:val="006A3BF8"/>
    <w:rsid w:val="006A3C82"/>
    <w:rsid w:val="006A3CDE"/>
    <w:rsid w:val="006A41C8"/>
    <w:rsid w:val="006A48AF"/>
    <w:rsid w:val="006A5547"/>
    <w:rsid w:val="006A5918"/>
    <w:rsid w:val="006A5D96"/>
    <w:rsid w:val="006A5F9E"/>
    <w:rsid w:val="006A60A8"/>
    <w:rsid w:val="006A60DA"/>
    <w:rsid w:val="006A61DE"/>
    <w:rsid w:val="006A63E6"/>
    <w:rsid w:val="006A64E8"/>
    <w:rsid w:val="006A6B1C"/>
    <w:rsid w:val="006A6EED"/>
    <w:rsid w:val="006A6FF0"/>
    <w:rsid w:val="006A7140"/>
    <w:rsid w:val="006A7219"/>
    <w:rsid w:val="006A7254"/>
    <w:rsid w:val="006A7F8D"/>
    <w:rsid w:val="006A7FDB"/>
    <w:rsid w:val="006B007C"/>
    <w:rsid w:val="006B008C"/>
    <w:rsid w:val="006B0115"/>
    <w:rsid w:val="006B0151"/>
    <w:rsid w:val="006B0694"/>
    <w:rsid w:val="006B06C9"/>
    <w:rsid w:val="006B0919"/>
    <w:rsid w:val="006B091D"/>
    <w:rsid w:val="006B0AC7"/>
    <w:rsid w:val="006B0ADF"/>
    <w:rsid w:val="006B0C66"/>
    <w:rsid w:val="006B0D5C"/>
    <w:rsid w:val="006B0F8C"/>
    <w:rsid w:val="006B137C"/>
    <w:rsid w:val="006B14E4"/>
    <w:rsid w:val="006B14FD"/>
    <w:rsid w:val="006B21B2"/>
    <w:rsid w:val="006B229A"/>
    <w:rsid w:val="006B2539"/>
    <w:rsid w:val="006B2605"/>
    <w:rsid w:val="006B3552"/>
    <w:rsid w:val="006B35F0"/>
    <w:rsid w:val="006B3CFA"/>
    <w:rsid w:val="006B3ED5"/>
    <w:rsid w:val="006B42BD"/>
    <w:rsid w:val="006B4751"/>
    <w:rsid w:val="006B4941"/>
    <w:rsid w:val="006B4A4A"/>
    <w:rsid w:val="006B4BD5"/>
    <w:rsid w:val="006B4D2A"/>
    <w:rsid w:val="006B50A3"/>
    <w:rsid w:val="006B550C"/>
    <w:rsid w:val="006B551E"/>
    <w:rsid w:val="006B5F14"/>
    <w:rsid w:val="006B5FF8"/>
    <w:rsid w:val="006B6005"/>
    <w:rsid w:val="006B63D7"/>
    <w:rsid w:val="006B6740"/>
    <w:rsid w:val="006B6950"/>
    <w:rsid w:val="006B6970"/>
    <w:rsid w:val="006B6B09"/>
    <w:rsid w:val="006B6CE8"/>
    <w:rsid w:val="006B762A"/>
    <w:rsid w:val="006B776F"/>
    <w:rsid w:val="006B7918"/>
    <w:rsid w:val="006B7B14"/>
    <w:rsid w:val="006B7B45"/>
    <w:rsid w:val="006C0035"/>
    <w:rsid w:val="006C0131"/>
    <w:rsid w:val="006C05D2"/>
    <w:rsid w:val="006C0C85"/>
    <w:rsid w:val="006C1270"/>
    <w:rsid w:val="006C133D"/>
    <w:rsid w:val="006C19B2"/>
    <w:rsid w:val="006C19D7"/>
    <w:rsid w:val="006C1AE6"/>
    <w:rsid w:val="006C1B33"/>
    <w:rsid w:val="006C2214"/>
    <w:rsid w:val="006C2422"/>
    <w:rsid w:val="006C24CC"/>
    <w:rsid w:val="006C24E6"/>
    <w:rsid w:val="006C27A4"/>
    <w:rsid w:val="006C28A2"/>
    <w:rsid w:val="006C31F7"/>
    <w:rsid w:val="006C3424"/>
    <w:rsid w:val="006C3568"/>
    <w:rsid w:val="006C35F9"/>
    <w:rsid w:val="006C36E5"/>
    <w:rsid w:val="006C386E"/>
    <w:rsid w:val="006C3A2A"/>
    <w:rsid w:val="006C405E"/>
    <w:rsid w:val="006C42E6"/>
    <w:rsid w:val="006C4409"/>
    <w:rsid w:val="006C455F"/>
    <w:rsid w:val="006C4563"/>
    <w:rsid w:val="006C4760"/>
    <w:rsid w:val="006C495A"/>
    <w:rsid w:val="006C49B5"/>
    <w:rsid w:val="006C4D58"/>
    <w:rsid w:val="006C4D5B"/>
    <w:rsid w:val="006C50DF"/>
    <w:rsid w:val="006C5167"/>
    <w:rsid w:val="006C56AF"/>
    <w:rsid w:val="006C57CE"/>
    <w:rsid w:val="006C5BB8"/>
    <w:rsid w:val="006C5FDB"/>
    <w:rsid w:val="006C6182"/>
    <w:rsid w:val="006C61DF"/>
    <w:rsid w:val="006C626C"/>
    <w:rsid w:val="006C6354"/>
    <w:rsid w:val="006C648C"/>
    <w:rsid w:val="006C6687"/>
    <w:rsid w:val="006C668B"/>
    <w:rsid w:val="006C6936"/>
    <w:rsid w:val="006C69BF"/>
    <w:rsid w:val="006C6A1E"/>
    <w:rsid w:val="006C6B88"/>
    <w:rsid w:val="006C72A0"/>
    <w:rsid w:val="006C7569"/>
    <w:rsid w:val="006C77C6"/>
    <w:rsid w:val="006C79C1"/>
    <w:rsid w:val="006C7B01"/>
    <w:rsid w:val="006D01BC"/>
    <w:rsid w:val="006D0414"/>
    <w:rsid w:val="006D065B"/>
    <w:rsid w:val="006D067F"/>
    <w:rsid w:val="006D0763"/>
    <w:rsid w:val="006D080F"/>
    <w:rsid w:val="006D0E0F"/>
    <w:rsid w:val="006D0E1F"/>
    <w:rsid w:val="006D0FE8"/>
    <w:rsid w:val="006D155B"/>
    <w:rsid w:val="006D1929"/>
    <w:rsid w:val="006D1961"/>
    <w:rsid w:val="006D1EB1"/>
    <w:rsid w:val="006D1EF3"/>
    <w:rsid w:val="006D27AD"/>
    <w:rsid w:val="006D2818"/>
    <w:rsid w:val="006D2FD1"/>
    <w:rsid w:val="006D300D"/>
    <w:rsid w:val="006D3162"/>
    <w:rsid w:val="006D31ED"/>
    <w:rsid w:val="006D3392"/>
    <w:rsid w:val="006D3508"/>
    <w:rsid w:val="006D36D5"/>
    <w:rsid w:val="006D3C7E"/>
    <w:rsid w:val="006D3C8B"/>
    <w:rsid w:val="006D4073"/>
    <w:rsid w:val="006D420B"/>
    <w:rsid w:val="006D4646"/>
    <w:rsid w:val="006D4B2B"/>
    <w:rsid w:val="006D4C10"/>
    <w:rsid w:val="006D4F3C"/>
    <w:rsid w:val="006D52D7"/>
    <w:rsid w:val="006D5379"/>
    <w:rsid w:val="006D54DF"/>
    <w:rsid w:val="006D5518"/>
    <w:rsid w:val="006D56B3"/>
    <w:rsid w:val="006D5781"/>
    <w:rsid w:val="006D59FC"/>
    <w:rsid w:val="006D5C66"/>
    <w:rsid w:val="006D5E5D"/>
    <w:rsid w:val="006D5EE3"/>
    <w:rsid w:val="006D66CA"/>
    <w:rsid w:val="006D6B8B"/>
    <w:rsid w:val="006D6F73"/>
    <w:rsid w:val="006D7090"/>
    <w:rsid w:val="006D716C"/>
    <w:rsid w:val="006D7C47"/>
    <w:rsid w:val="006D7D17"/>
    <w:rsid w:val="006D7D51"/>
    <w:rsid w:val="006E001C"/>
    <w:rsid w:val="006E0139"/>
    <w:rsid w:val="006E02C1"/>
    <w:rsid w:val="006E0315"/>
    <w:rsid w:val="006E0434"/>
    <w:rsid w:val="006E0551"/>
    <w:rsid w:val="006E062A"/>
    <w:rsid w:val="006E0B54"/>
    <w:rsid w:val="006E0CBD"/>
    <w:rsid w:val="006E1142"/>
    <w:rsid w:val="006E158F"/>
    <w:rsid w:val="006E1701"/>
    <w:rsid w:val="006E19AF"/>
    <w:rsid w:val="006E1B3C"/>
    <w:rsid w:val="006E1D2F"/>
    <w:rsid w:val="006E2022"/>
    <w:rsid w:val="006E23FB"/>
    <w:rsid w:val="006E274E"/>
    <w:rsid w:val="006E2B8B"/>
    <w:rsid w:val="006E2C4A"/>
    <w:rsid w:val="006E2C87"/>
    <w:rsid w:val="006E2CD2"/>
    <w:rsid w:val="006E2EEA"/>
    <w:rsid w:val="006E2F59"/>
    <w:rsid w:val="006E315A"/>
    <w:rsid w:val="006E3166"/>
    <w:rsid w:val="006E325A"/>
    <w:rsid w:val="006E3273"/>
    <w:rsid w:val="006E329C"/>
    <w:rsid w:val="006E33EC"/>
    <w:rsid w:val="006E36A9"/>
    <w:rsid w:val="006E379B"/>
    <w:rsid w:val="006E3802"/>
    <w:rsid w:val="006E380F"/>
    <w:rsid w:val="006E3CFC"/>
    <w:rsid w:val="006E4431"/>
    <w:rsid w:val="006E4AA3"/>
    <w:rsid w:val="006E4CB2"/>
    <w:rsid w:val="006E508A"/>
    <w:rsid w:val="006E5526"/>
    <w:rsid w:val="006E56F7"/>
    <w:rsid w:val="006E57E3"/>
    <w:rsid w:val="006E5C42"/>
    <w:rsid w:val="006E6060"/>
    <w:rsid w:val="006E640A"/>
    <w:rsid w:val="006E6583"/>
    <w:rsid w:val="006E6834"/>
    <w:rsid w:val="006E683A"/>
    <w:rsid w:val="006E6A18"/>
    <w:rsid w:val="006E6BA7"/>
    <w:rsid w:val="006E6C02"/>
    <w:rsid w:val="006E7006"/>
    <w:rsid w:val="006E715B"/>
    <w:rsid w:val="006E75EF"/>
    <w:rsid w:val="006E7669"/>
    <w:rsid w:val="006E7687"/>
    <w:rsid w:val="006E7718"/>
    <w:rsid w:val="006E7816"/>
    <w:rsid w:val="006E7D32"/>
    <w:rsid w:val="006E7E01"/>
    <w:rsid w:val="006F02BA"/>
    <w:rsid w:val="006F033C"/>
    <w:rsid w:val="006F03A1"/>
    <w:rsid w:val="006F088E"/>
    <w:rsid w:val="006F0C0A"/>
    <w:rsid w:val="006F0F68"/>
    <w:rsid w:val="006F1480"/>
    <w:rsid w:val="006F1546"/>
    <w:rsid w:val="006F1583"/>
    <w:rsid w:val="006F1991"/>
    <w:rsid w:val="006F1A01"/>
    <w:rsid w:val="006F1CA1"/>
    <w:rsid w:val="006F1D64"/>
    <w:rsid w:val="006F1E01"/>
    <w:rsid w:val="006F20F1"/>
    <w:rsid w:val="006F231A"/>
    <w:rsid w:val="006F2348"/>
    <w:rsid w:val="006F2520"/>
    <w:rsid w:val="006F2B7A"/>
    <w:rsid w:val="006F3157"/>
    <w:rsid w:val="006F329F"/>
    <w:rsid w:val="006F32F0"/>
    <w:rsid w:val="006F37A0"/>
    <w:rsid w:val="006F38FB"/>
    <w:rsid w:val="006F4059"/>
    <w:rsid w:val="006F4109"/>
    <w:rsid w:val="006F42E1"/>
    <w:rsid w:val="006F4323"/>
    <w:rsid w:val="006F453E"/>
    <w:rsid w:val="006F4B97"/>
    <w:rsid w:val="006F4C3C"/>
    <w:rsid w:val="006F4DA8"/>
    <w:rsid w:val="006F4F29"/>
    <w:rsid w:val="006F50A6"/>
    <w:rsid w:val="006F55D7"/>
    <w:rsid w:val="006F5B7F"/>
    <w:rsid w:val="006F6B55"/>
    <w:rsid w:val="006F6F52"/>
    <w:rsid w:val="006F6F93"/>
    <w:rsid w:val="006F7553"/>
    <w:rsid w:val="006F788D"/>
    <w:rsid w:val="006F78E1"/>
    <w:rsid w:val="006F78F4"/>
    <w:rsid w:val="006F7999"/>
    <w:rsid w:val="006F7B76"/>
    <w:rsid w:val="006F7BBA"/>
    <w:rsid w:val="006F7DBC"/>
    <w:rsid w:val="006F7E3D"/>
    <w:rsid w:val="007002D2"/>
    <w:rsid w:val="007004DF"/>
    <w:rsid w:val="00700931"/>
    <w:rsid w:val="00700DCA"/>
    <w:rsid w:val="00701072"/>
    <w:rsid w:val="0070112A"/>
    <w:rsid w:val="0070152A"/>
    <w:rsid w:val="00701B18"/>
    <w:rsid w:val="00701B7D"/>
    <w:rsid w:val="00702054"/>
    <w:rsid w:val="007020ED"/>
    <w:rsid w:val="00702E0F"/>
    <w:rsid w:val="00702EC1"/>
    <w:rsid w:val="007030B2"/>
    <w:rsid w:val="007032DC"/>
    <w:rsid w:val="007035A4"/>
    <w:rsid w:val="007037BB"/>
    <w:rsid w:val="00703867"/>
    <w:rsid w:val="00703A15"/>
    <w:rsid w:val="00703C90"/>
    <w:rsid w:val="00703F11"/>
    <w:rsid w:val="00704110"/>
    <w:rsid w:val="0070412F"/>
    <w:rsid w:val="00704236"/>
    <w:rsid w:val="007042AC"/>
    <w:rsid w:val="007043F5"/>
    <w:rsid w:val="00704756"/>
    <w:rsid w:val="00704B57"/>
    <w:rsid w:val="00704D46"/>
    <w:rsid w:val="0070533B"/>
    <w:rsid w:val="0070544E"/>
    <w:rsid w:val="007057D3"/>
    <w:rsid w:val="00705854"/>
    <w:rsid w:val="00705A3B"/>
    <w:rsid w:val="00705F84"/>
    <w:rsid w:val="00705FE0"/>
    <w:rsid w:val="007066ED"/>
    <w:rsid w:val="00706756"/>
    <w:rsid w:val="0070693D"/>
    <w:rsid w:val="007069EE"/>
    <w:rsid w:val="00706A0B"/>
    <w:rsid w:val="00706A21"/>
    <w:rsid w:val="00706E11"/>
    <w:rsid w:val="00706E62"/>
    <w:rsid w:val="007071BF"/>
    <w:rsid w:val="007072B0"/>
    <w:rsid w:val="007074D6"/>
    <w:rsid w:val="0070770B"/>
    <w:rsid w:val="00707742"/>
    <w:rsid w:val="0070787C"/>
    <w:rsid w:val="00707C0F"/>
    <w:rsid w:val="00710376"/>
    <w:rsid w:val="00710377"/>
    <w:rsid w:val="00710608"/>
    <w:rsid w:val="007107CE"/>
    <w:rsid w:val="00710846"/>
    <w:rsid w:val="007109A5"/>
    <w:rsid w:val="00710C0D"/>
    <w:rsid w:val="00710D59"/>
    <w:rsid w:val="00710E42"/>
    <w:rsid w:val="00711021"/>
    <w:rsid w:val="007111D8"/>
    <w:rsid w:val="00711529"/>
    <w:rsid w:val="007115AF"/>
    <w:rsid w:val="00711617"/>
    <w:rsid w:val="00711799"/>
    <w:rsid w:val="00711F38"/>
    <w:rsid w:val="007120C0"/>
    <w:rsid w:val="0071239E"/>
    <w:rsid w:val="00712573"/>
    <w:rsid w:val="007126D6"/>
    <w:rsid w:val="007128FD"/>
    <w:rsid w:val="00712B1B"/>
    <w:rsid w:val="00712B78"/>
    <w:rsid w:val="00712CA4"/>
    <w:rsid w:val="00712FA4"/>
    <w:rsid w:val="007136F5"/>
    <w:rsid w:val="0071393B"/>
    <w:rsid w:val="00713B93"/>
    <w:rsid w:val="00713DA8"/>
    <w:rsid w:val="00713EBD"/>
    <w:rsid w:val="00713EE2"/>
    <w:rsid w:val="00714017"/>
    <w:rsid w:val="00714094"/>
    <w:rsid w:val="0071421D"/>
    <w:rsid w:val="007143C4"/>
    <w:rsid w:val="007143FE"/>
    <w:rsid w:val="00714B4E"/>
    <w:rsid w:val="00714BB8"/>
    <w:rsid w:val="00714BD5"/>
    <w:rsid w:val="00714BFD"/>
    <w:rsid w:val="00714F37"/>
    <w:rsid w:val="007151C9"/>
    <w:rsid w:val="0071527C"/>
    <w:rsid w:val="007152FF"/>
    <w:rsid w:val="00715444"/>
    <w:rsid w:val="00715814"/>
    <w:rsid w:val="00715B5F"/>
    <w:rsid w:val="00716071"/>
    <w:rsid w:val="007160E5"/>
    <w:rsid w:val="0071611C"/>
    <w:rsid w:val="007161A0"/>
    <w:rsid w:val="00716651"/>
    <w:rsid w:val="00716AB2"/>
    <w:rsid w:val="00716B9B"/>
    <w:rsid w:val="00716FF5"/>
    <w:rsid w:val="007170C8"/>
    <w:rsid w:val="007171F4"/>
    <w:rsid w:val="007172FD"/>
    <w:rsid w:val="00717500"/>
    <w:rsid w:val="0071757A"/>
    <w:rsid w:val="007175D3"/>
    <w:rsid w:val="007177FC"/>
    <w:rsid w:val="00717C90"/>
    <w:rsid w:val="00717EBE"/>
    <w:rsid w:val="00720037"/>
    <w:rsid w:val="0072034C"/>
    <w:rsid w:val="007203AA"/>
    <w:rsid w:val="007203B1"/>
    <w:rsid w:val="00720C5E"/>
    <w:rsid w:val="00720EF9"/>
    <w:rsid w:val="00721405"/>
    <w:rsid w:val="00721563"/>
    <w:rsid w:val="00721701"/>
    <w:rsid w:val="00721751"/>
    <w:rsid w:val="0072178A"/>
    <w:rsid w:val="00721E3C"/>
    <w:rsid w:val="00721F4E"/>
    <w:rsid w:val="007223C3"/>
    <w:rsid w:val="007228BC"/>
    <w:rsid w:val="00722964"/>
    <w:rsid w:val="00722C29"/>
    <w:rsid w:val="007230E7"/>
    <w:rsid w:val="00723620"/>
    <w:rsid w:val="0072385D"/>
    <w:rsid w:val="00723B77"/>
    <w:rsid w:val="00723BE6"/>
    <w:rsid w:val="00723DB5"/>
    <w:rsid w:val="0072408F"/>
    <w:rsid w:val="0072422B"/>
    <w:rsid w:val="007242DE"/>
    <w:rsid w:val="0072444D"/>
    <w:rsid w:val="0072477E"/>
    <w:rsid w:val="007248DC"/>
    <w:rsid w:val="00724A8F"/>
    <w:rsid w:val="00724B69"/>
    <w:rsid w:val="00724B9B"/>
    <w:rsid w:val="0072503C"/>
    <w:rsid w:val="00725543"/>
    <w:rsid w:val="007255BF"/>
    <w:rsid w:val="007258A5"/>
    <w:rsid w:val="007259BB"/>
    <w:rsid w:val="00725A83"/>
    <w:rsid w:val="00725EA8"/>
    <w:rsid w:val="00725F70"/>
    <w:rsid w:val="00725F82"/>
    <w:rsid w:val="007266E4"/>
    <w:rsid w:val="007267F3"/>
    <w:rsid w:val="00726854"/>
    <w:rsid w:val="00726915"/>
    <w:rsid w:val="00726AFE"/>
    <w:rsid w:val="00726DCD"/>
    <w:rsid w:val="0072721C"/>
    <w:rsid w:val="0072754C"/>
    <w:rsid w:val="007275CE"/>
    <w:rsid w:val="00727D00"/>
    <w:rsid w:val="007300CA"/>
    <w:rsid w:val="00730AEB"/>
    <w:rsid w:val="00730B9F"/>
    <w:rsid w:val="00730D54"/>
    <w:rsid w:val="00730EEC"/>
    <w:rsid w:val="00731494"/>
    <w:rsid w:val="00731692"/>
    <w:rsid w:val="00731835"/>
    <w:rsid w:val="00731DD9"/>
    <w:rsid w:val="00731F4B"/>
    <w:rsid w:val="007321FA"/>
    <w:rsid w:val="007323E4"/>
    <w:rsid w:val="00732441"/>
    <w:rsid w:val="007326BB"/>
    <w:rsid w:val="00732D9D"/>
    <w:rsid w:val="00733071"/>
    <w:rsid w:val="007330F1"/>
    <w:rsid w:val="007341F8"/>
    <w:rsid w:val="00734372"/>
    <w:rsid w:val="007349CE"/>
    <w:rsid w:val="00734BB7"/>
    <w:rsid w:val="00734E46"/>
    <w:rsid w:val="00734EB8"/>
    <w:rsid w:val="00734FFC"/>
    <w:rsid w:val="007352AE"/>
    <w:rsid w:val="0073548F"/>
    <w:rsid w:val="007354C5"/>
    <w:rsid w:val="0073589C"/>
    <w:rsid w:val="00735AC9"/>
    <w:rsid w:val="00735B54"/>
    <w:rsid w:val="00735D78"/>
    <w:rsid w:val="00735EC5"/>
    <w:rsid w:val="00735F8B"/>
    <w:rsid w:val="0073621D"/>
    <w:rsid w:val="007365F2"/>
    <w:rsid w:val="007367C7"/>
    <w:rsid w:val="00736933"/>
    <w:rsid w:val="00736A24"/>
    <w:rsid w:val="00736A5A"/>
    <w:rsid w:val="00736A76"/>
    <w:rsid w:val="00736C1A"/>
    <w:rsid w:val="007373EB"/>
    <w:rsid w:val="00737C4E"/>
    <w:rsid w:val="00737ED4"/>
    <w:rsid w:val="00737F72"/>
    <w:rsid w:val="0074011C"/>
    <w:rsid w:val="00740961"/>
    <w:rsid w:val="00740DC0"/>
    <w:rsid w:val="00741325"/>
    <w:rsid w:val="00741382"/>
    <w:rsid w:val="0074171E"/>
    <w:rsid w:val="007418EE"/>
    <w:rsid w:val="00741953"/>
    <w:rsid w:val="00741B5A"/>
    <w:rsid w:val="00741F76"/>
    <w:rsid w:val="0074211F"/>
    <w:rsid w:val="007423CD"/>
    <w:rsid w:val="007423EA"/>
    <w:rsid w:val="007423F0"/>
    <w:rsid w:val="0074246E"/>
    <w:rsid w:val="007425B0"/>
    <w:rsid w:val="00742758"/>
    <w:rsid w:val="00742ADA"/>
    <w:rsid w:val="00742B41"/>
    <w:rsid w:val="00742C5F"/>
    <w:rsid w:val="00742D1F"/>
    <w:rsid w:val="00742D86"/>
    <w:rsid w:val="00743104"/>
    <w:rsid w:val="00743254"/>
    <w:rsid w:val="0074340A"/>
    <w:rsid w:val="007434CE"/>
    <w:rsid w:val="00743589"/>
    <w:rsid w:val="007435A6"/>
    <w:rsid w:val="0074379A"/>
    <w:rsid w:val="0074382E"/>
    <w:rsid w:val="0074389D"/>
    <w:rsid w:val="00743E92"/>
    <w:rsid w:val="00743EBA"/>
    <w:rsid w:val="0074406C"/>
    <w:rsid w:val="00744155"/>
    <w:rsid w:val="0074418C"/>
    <w:rsid w:val="00744241"/>
    <w:rsid w:val="00744C8E"/>
    <w:rsid w:val="00744C8F"/>
    <w:rsid w:val="00745455"/>
    <w:rsid w:val="00745620"/>
    <w:rsid w:val="00745729"/>
    <w:rsid w:val="00745ADE"/>
    <w:rsid w:val="00745C23"/>
    <w:rsid w:val="00745D73"/>
    <w:rsid w:val="00746054"/>
    <w:rsid w:val="0074707E"/>
    <w:rsid w:val="0074733C"/>
    <w:rsid w:val="00747512"/>
    <w:rsid w:val="00747E27"/>
    <w:rsid w:val="007500FC"/>
    <w:rsid w:val="007502F1"/>
    <w:rsid w:val="0075030F"/>
    <w:rsid w:val="00750515"/>
    <w:rsid w:val="007505BB"/>
    <w:rsid w:val="00750726"/>
    <w:rsid w:val="007508BB"/>
    <w:rsid w:val="00750957"/>
    <w:rsid w:val="00750A42"/>
    <w:rsid w:val="00750B0D"/>
    <w:rsid w:val="00750B0F"/>
    <w:rsid w:val="00750F1F"/>
    <w:rsid w:val="0075114D"/>
    <w:rsid w:val="0075115D"/>
    <w:rsid w:val="00751335"/>
    <w:rsid w:val="007514D6"/>
    <w:rsid w:val="0075157F"/>
    <w:rsid w:val="007516DC"/>
    <w:rsid w:val="00751703"/>
    <w:rsid w:val="00751C69"/>
    <w:rsid w:val="00751CEE"/>
    <w:rsid w:val="007525C6"/>
    <w:rsid w:val="00752943"/>
    <w:rsid w:val="00752E58"/>
    <w:rsid w:val="007531D3"/>
    <w:rsid w:val="00753314"/>
    <w:rsid w:val="00753381"/>
    <w:rsid w:val="007538FB"/>
    <w:rsid w:val="00753930"/>
    <w:rsid w:val="00753BF0"/>
    <w:rsid w:val="00753CB5"/>
    <w:rsid w:val="00753DBB"/>
    <w:rsid w:val="00753F49"/>
    <w:rsid w:val="007540EB"/>
    <w:rsid w:val="007541D1"/>
    <w:rsid w:val="007541DE"/>
    <w:rsid w:val="007541EF"/>
    <w:rsid w:val="007542D0"/>
    <w:rsid w:val="00754338"/>
    <w:rsid w:val="007543A5"/>
    <w:rsid w:val="007548DF"/>
    <w:rsid w:val="00754AAC"/>
    <w:rsid w:val="00754B80"/>
    <w:rsid w:val="00754B8D"/>
    <w:rsid w:val="00754FF3"/>
    <w:rsid w:val="00755213"/>
    <w:rsid w:val="007554F0"/>
    <w:rsid w:val="007557E0"/>
    <w:rsid w:val="00755856"/>
    <w:rsid w:val="00755CF4"/>
    <w:rsid w:val="00756810"/>
    <w:rsid w:val="00756B58"/>
    <w:rsid w:val="00756B93"/>
    <w:rsid w:val="00757500"/>
    <w:rsid w:val="0075792B"/>
    <w:rsid w:val="00757B1D"/>
    <w:rsid w:val="00757D5E"/>
    <w:rsid w:val="00757D67"/>
    <w:rsid w:val="00760046"/>
    <w:rsid w:val="0076023C"/>
    <w:rsid w:val="00760529"/>
    <w:rsid w:val="007605C1"/>
    <w:rsid w:val="00761520"/>
    <w:rsid w:val="007618A6"/>
    <w:rsid w:val="00761918"/>
    <w:rsid w:val="00761964"/>
    <w:rsid w:val="00761BA4"/>
    <w:rsid w:val="00761CBD"/>
    <w:rsid w:val="0076251A"/>
    <w:rsid w:val="007626F5"/>
    <w:rsid w:val="00762AF1"/>
    <w:rsid w:val="00762B88"/>
    <w:rsid w:val="00762C7F"/>
    <w:rsid w:val="00762CDC"/>
    <w:rsid w:val="00762CE7"/>
    <w:rsid w:val="00762F03"/>
    <w:rsid w:val="00763216"/>
    <w:rsid w:val="007634B4"/>
    <w:rsid w:val="007634B7"/>
    <w:rsid w:val="007638CF"/>
    <w:rsid w:val="00763C00"/>
    <w:rsid w:val="00764008"/>
    <w:rsid w:val="00764083"/>
    <w:rsid w:val="0076413B"/>
    <w:rsid w:val="00764719"/>
    <w:rsid w:val="007648AE"/>
    <w:rsid w:val="0076499C"/>
    <w:rsid w:val="00764A48"/>
    <w:rsid w:val="00764BF8"/>
    <w:rsid w:val="00765008"/>
    <w:rsid w:val="00765021"/>
    <w:rsid w:val="0076514D"/>
    <w:rsid w:val="00765199"/>
    <w:rsid w:val="0076560F"/>
    <w:rsid w:val="00765691"/>
    <w:rsid w:val="00765850"/>
    <w:rsid w:val="00765952"/>
    <w:rsid w:val="00765AAB"/>
    <w:rsid w:val="00765C75"/>
    <w:rsid w:val="00765DCC"/>
    <w:rsid w:val="0076611D"/>
    <w:rsid w:val="00766148"/>
    <w:rsid w:val="0076619F"/>
    <w:rsid w:val="007668A5"/>
    <w:rsid w:val="007669DC"/>
    <w:rsid w:val="00766B94"/>
    <w:rsid w:val="00766C05"/>
    <w:rsid w:val="00766C99"/>
    <w:rsid w:val="00766D0A"/>
    <w:rsid w:val="007670BC"/>
    <w:rsid w:val="00767163"/>
    <w:rsid w:val="00767B2E"/>
    <w:rsid w:val="00767D9F"/>
    <w:rsid w:val="00770113"/>
    <w:rsid w:val="00770156"/>
    <w:rsid w:val="00770337"/>
    <w:rsid w:val="0077076E"/>
    <w:rsid w:val="00770A1C"/>
    <w:rsid w:val="00770BB1"/>
    <w:rsid w:val="00770DF0"/>
    <w:rsid w:val="007710B1"/>
    <w:rsid w:val="00771357"/>
    <w:rsid w:val="00771406"/>
    <w:rsid w:val="0077185B"/>
    <w:rsid w:val="00771911"/>
    <w:rsid w:val="00771C10"/>
    <w:rsid w:val="00771E9D"/>
    <w:rsid w:val="00771EF0"/>
    <w:rsid w:val="00771FBB"/>
    <w:rsid w:val="00771FFB"/>
    <w:rsid w:val="00772673"/>
    <w:rsid w:val="00772811"/>
    <w:rsid w:val="00772EDD"/>
    <w:rsid w:val="00772F05"/>
    <w:rsid w:val="00772F11"/>
    <w:rsid w:val="00773635"/>
    <w:rsid w:val="007736F7"/>
    <w:rsid w:val="0077370C"/>
    <w:rsid w:val="007738FD"/>
    <w:rsid w:val="00773B31"/>
    <w:rsid w:val="00773B58"/>
    <w:rsid w:val="00773BF6"/>
    <w:rsid w:val="00773D0B"/>
    <w:rsid w:val="00773D59"/>
    <w:rsid w:val="007744C6"/>
    <w:rsid w:val="0077477C"/>
    <w:rsid w:val="007747DD"/>
    <w:rsid w:val="007749BD"/>
    <w:rsid w:val="00774AA1"/>
    <w:rsid w:val="00774EE2"/>
    <w:rsid w:val="00774F47"/>
    <w:rsid w:val="00775077"/>
    <w:rsid w:val="00775315"/>
    <w:rsid w:val="00775387"/>
    <w:rsid w:val="00775716"/>
    <w:rsid w:val="00775DBC"/>
    <w:rsid w:val="00775EDD"/>
    <w:rsid w:val="00776199"/>
    <w:rsid w:val="00776475"/>
    <w:rsid w:val="0077658B"/>
    <w:rsid w:val="00776938"/>
    <w:rsid w:val="00776D27"/>
    <w:rsid w:val="00776E97"/>
    <w:rsid w:val="00776F85"/>
    <w:rsid w:val="00777084"/>
    <w:rsid w:val="0077724D"/>
    <w:rsid w:val="007773D4"/>
    <w:rsid w:val="00777494"/>
    <w:rsid w:val="007774EF"/>
    <w:rsid w:val="00777567"/>
    <w:rsid w:val="00777D1F"/>
    <w:rsid w:val="00777E2B"/>
    <w:rsid w:val="00777F6D"/>
    <w:rsid w:val="0078017D"/>
    <w:rsid w:val="0078055F"/>
    <w:rsid w:val="0078089C"/>
    <w:rsid w:val="00780974"/>
    <w:rsid w:val="00780D8F"/>
    <w:rsid w:val="00780EB4"/>
    <w:rsid w:val="00781003"/>
    <w:rsid w:val="00781666"/>
    <w:rsid w:val="00781848"/>
    <w:rsid w:val="00781BE0"/>
    <w:rsid w:val="0078245D"/>
    <w:rsid w:val="00782485"/>
    <w:rsid w:val="00782661"/>
    <w:rsid w:val="00782C70"/>
    <w:rsid w:val="00783199"/>
    <w:rsid w:val="007836C3"/>
    <w:rsid w:val="0078385D"/>
    <w:rsid w:val="00783D19"/>
    <w:rsid w:val="00783EF1"/>
    <w:rsid w:val="00784186"/>
    <w:rsid w:val="007841C8"/>
    <w:rsid w:val="00784434"/>
    <w:rsid w:val="00784585"/>
    <w:rsid w:val="0078463D"/>
    <w:rsid w:val="00784A22"/>
    <w:rsid w:val="00784D02"/>
    <w:rsid w:val="007850A9"/>
    <w:rsid w:val="00785776"/>
    <w:rsid w:val="00785A6B"/>
    <w:rsid w:val="007860D5"/>
    <w:rsid w:val="007860F5"/>
    <w:rsid w:val="007863D9"/>
    <w:rsid w:val="007864A3"/>
    <w:rsid w:val="00786BA5"/>
    <w:rsid w:val="0078738B"/>
    <w:rsid w:val="00787394"/>
    <w:rsid w:val="007878FC"/>
    <w:rsid w:val="007900BB"/>
    <w:rsid w:val="00790134"/>
    <w:rsid w:val="00790242"/>
    <w:rsid w:val="0079038B"/>
    <w:rsid w:val="007904D4"/>
    <w:rsid w:val="007905E7"/>
    <w:rsid w:val="00790739"/>
    <w:rsid w:val="007907E5"/>
    <w:rsid w:val="0079082F"/>
    <w:rsid w:val="0079088D"/>
    <w:rsid w:val="007908E5"/>
    <w:rsid w:val="00790A76"/>
    <w:rsid w:val="00790BAF"/>
    <w:rsid w:val="00790C67"/>
    <w:rsid w:val="00790CBE"/>
    <w:rsid w:val="00790D9B"/>
    <w:rsid w:val="00791136"/>
    <w:rsid w:val="00791146"/>
    <w:rsid w:val="007911FD"/>
    <w:rsid w:val="007913B0"/>
    <w:rsid w:val="007914FF"/>
    <w:rsid w:val="007916C9"/>
    <w:rsid w:val="0079226B"/>
    <w:rsid w:val="0079241F"/>
    <w:rsid w:val="0079245C"/>
    <w:rsid w:val="007924E9"/>
    <w:rsid w:val="00792AA1"/>
    <w:rsid w:val="00792B72"/>
    <w:rsid w:val="00792CA6"/>
    <w:rsid w:val="00792E98"/>
    <w:rsid w:val="007931D0"/>
    <w:rsid w:val="007931F9"/>
    <w:rsid w:val="007934C6"/>
    <w:rsid w:val="00793930"/>
    <w:rsid w:val="00793AB5"/>
    <w:rsid w:val="00793D87"/>
    <w:rsid w:val="00793DD1"/>
    <w:rsid w:val="00793E53"/>
    <w:rsid w:val="00794780"/>
    <w:rsid w:val="00794BFF"/>
    <w:rsid w:val="00794C5A"/>
    <w:rsid w:val="00794D51"/>
    <w:rsid w:val="00794D7E"/>
    <w:rsid w:val="00794FEC"/>
    <w:rsid w:val="00795799"/>
    <w:rsid w:val="00795891"/>
    <w:rsid w:val="00795953"/>
    <w:rsid w:val="00795B0D"/>
    <w:rsid w:val="00795D07"/>
    <w:rsid w:val="00795D8C"/>
    <w:rsid w:val="00795E35"/>
    <w:rsid w:val="0079615F"/>
    <w:rsid w:val="007961A6"/>
    <w:rsid w:val="0079624D"/>
    <w:rsid w:val="007967C9"/>
    <w:rsid w:val="00796915"/>
    <w:rsid w:val="00796A1D"/>
    <w:rsid w:val="00796AC9"/>
    <w:rsid w:val="00796EC5"/>
    <w:rsid w:val="00796F29"/>
    <w:rsid w:val="007972A7"/>
    <w:rsid w:val="00797406"/>
    <w:rsid w:val="0079747E"/>
    <w:rsid w:val="007974E3"/>
    <w:rsid w:val="007976EC"/>
    <w:rsid w:val="007977D8"/>
    <w:rsid w:val="0079781F"/>
    <w:rsid w:val="0079782F"/>
    <w:rsid w:val="00797B3E"/>
    <w:rsid w:val="007A003E"/>
    <w:rsid w:val="007A011D"/>
    <w:rsid w:val="007A06B6"/>
    <w:rsid w:val="007A084E"/>
    <w:rsid w:val="007A0875"/>
    <w:rsid w:val="007A0B20"/>
    <w:rsid w:val="007A0CE4"/>
    <w:rsid w:val="007A0CFA"/>
    <w:rsid w:val="007A0CFB"/>
    <w:rsid w:val="007A0E0C"/>
    <w:rsid w:val="007A0E97"/>
    <w:rsid w:val="007A168A"/>
    <w:rsid w:val="007A1965"/>
    <w:rsid w:val="007A19B6"/>
    <w:rsid w:val="007A1BAD"/>
    <w:rsid w:val="007A1D0D"/>
    <w:rsid w:val="007A1F94"/>
    <w:rsid w:val="007A22BD"/>
    <w:rsid w:val="007A2484"/>
    <w:rsid w:val="007A27FA"/>
    <w:rsid w:val="007A28F7"/>
    <w:rsid w:val="007A2C4A"/>
    <w:rsid w:val="007A2ED1"/>
    <w:rsid w:val="007A3208"/>
    <w:rsid w:val="007A3930"/>
    <w:rsid w:val="007A3A5A"/>
    <w:rsid w:val="007A3B3E"/>
    <w:rsid w:val="007A3BD6"/>
    <w:rsid w:val="007A3F05"/>
    <w:rsid w:val="007A4181"/>
    <w:rsid w:val="007A437C"/>
    <w:rsid w:val="007A438E"/>
    <w:rsid w:val="007A45F8"/>
    <w:rsid w:val="007A473E"/>
    <w:rsid w:val="007A47B7"/>
    <w:rsid w:val="007A4BE6"/>
    <w:rsid w:val="007A4E54"/>
    <w:rsid w:val="007A5003"/>
    <w:rsid w:val="007A51CE"/>
    <w:rsid w:val="007A5B74"/>
    <w:rsid w:val="007A5D39"/>
    <w:rsid w:val="007A5F18"/>
    <w:rsid w:val="007A64E8"/>
    <w:rsid w:val="007A6789"/>
    <w:rsid w:val="007A6816"/>
    <w:rsid w:val="007A68E1"/>
    <w:rsid w:val="007A69FD"/>
    <w:rsid w:val="007A6ECC"/>
    <w:rsid w:val="007A6FA9"/>
    <w:rsid w:val="007A723C"/>
    <w:rsid w:val="007A7328"/>
    <w:rsid w:val="007A7A07"/>
    <w:rsid w:val="007A7A61"/>
    <w:rsid w:val="007B02E8"/>
    <w:rsid w:val="007B035D"/>
    <w:rsid w:val="007B03E8"/>
    <w:rsid w:val="007B0DC6"/>
    <w:rsid w:val="007B102F"/>
    <w:rsid w:val="007B1036"/>
    <w:rsid w:val="007B1094"/>
    <w:rsid w:val="007B10C1"/>
    <w:rsid w:val="007B14A7"/>
    <w:rsid w:val="007B160B"/>
    <w:rsid w:val="007B1762"/>
    <w:rsid w:val="007B1800"/>
    <w:rsid w:val="007B192A"/>
    <w:rsid w:val="007B192F"/>
    <w:rsid w:val="007B1C46"/>
    <w:rsid w:val="007B2084"/>
    <w:rsid w:val="007B22EC"/>
    <w:rsid w:val="007B233B"/>
    <w:rsid w:val="007B2344"/>
    <w:rsid w:val="007B26B1"/>
    <w:rsid w:val="007B2785"/>
    <w:rsid w:val="007B27CB"/>
    <w:rsid w:val="007B2B45"/>
    <w:rsid w:val="007B2C09"/>
    <w:rsid w:val="007B2C45"/>
    <w:rsid w:val="007B2D87"/>
    <w:rsid w:val="007B2E17"/>
    <w:rsid w:val="007B2FE1"/>
    <w:rsid w:val="007B3320"/>
    <w:rsid w:val="007B33BF"/>
    <w:rsid w:val="007B35EB"/>
    <w:rsid w:val="007B38A1"/>
    <w:rsid w:val="007B398D"/>
    <w:rsid w:val="007B3990"/>
    <w:rsid w:val="007B39AB"/>
    <w:rsid w:val="007B3FBA"/>
    <w:rsid w:val="007B4221"/>
    <w:rsid w:val="007B42E4"/>
    <w:rsid w:val="007B443A"/>
    <w:rsid w:val="007B4562"/>
    <w:rsid w:val="007B4733"/>
    <w:rsid w:val="007B4744"/>
    <w:rsid w:val="007B48B4"/>
    <w:rsid w:val="007B5007"/>
    <w:rsid w:val="007B5127"/>
    <w:rsid w:val="007B5554"/>
    <w:rsid w:val="007B5670"/>
    <w:rsid w:val="007B5CD1"/>
    <w:rsid w:val="007B6176"/>
    <w:rsid w:val="007B6177"/>
    <w:rsid w:val="007B6206"/>
    <w:rsid w:val="007B63AF"/>
    <w:rsid w:val="007B63CC"/>
    <w:rsid w:val="007B6436"/>
    <w:rsid w:val="007B6560"/>
    <w:rsid w:val="007B67CC"/>
    <w:rsid w:val="007B6A1B"/>
    <w:rsid w:val="007B6BD5"/>
    <w:rsid w:val="007B6BDB"/>
    <w:rsid w:val="007B6CD8"/>
    <w:rsid w:val="007B6E5A"/>
    <w:rsid w:val="007B6E63"/>
    <w:rsid w:val="007B71FA"/>
    <w:rsid w:val="007B7763"/>
    <w:rsid w:val="007B7792"/>
    <w:rsid w:val="007B7A85"/>
    <w:rsid w:val="007B7BC4"/>
    <w:rsid w:val="007B7E89"/>
    <w:rsid w:val="007B7FCE"/>
    <w:rsid w:val="007C0212"/>
    <w:rsid w:val="007C066E"/>
    <w:rsid w:val="007C08F2"/>
    <w:rsid w:val="007C0CDA"/>
    <w:rsid w:val="007C0E59"/>
    <w:rsid w:val="007C110E"/>
    <w:rsid w:val="007C13DA"/>
    <w:rsid w:val="007C1755"/>
    <w:rsid w:val="007C176B"/>
    <w:rsid w:val="007C19FD"/>
    <w:rsid w:val="007C1AB6"/>
    <w:rsid w:val="007C1B41"/>
    <w:rsid w:val="007C1BC9"/>
    <w:rsid w:val="007C1DCF"/>
    <w:rsid w:val="007C2499"/>
    <w:rsid w:val="007C2861"/>
    <w:rsid w:val="007C2924"/>
    <w:rsid w:val="007C2E78"/>
    <w:rsid w:val="007C3012"/>
    <w:rsid w:val="007C301F"/>
    <w:rsid w:val="007C34B5"/>
    <w:rsid w:val="007C3530"/>
    <w:rsid w:val="007C3650"/>
    <w:rsid w:val="007C3BD7"/>
    <w:rsid w:val="007C3F93"/>
    <w:rsid w:val="007C4526"/>
    <w:rsid w:val="007C4540"/>
    <w:rsid w:val="007C467C"/>
    <w:rsid w:val="007C47E8"/>
    <w:rsid w:val="007C482C"/>
    <w:rsid w:val="007C4876"/>
    <w:rsid w:val="007C49AD"/>
    <w:rsid w:val="007C4C31"/>
    <w:rsid w:val="007C4F05"/>
    <w:rsid w:val="007C529B"/>
    <w:rsid w:val="007C534A"/>
    <w:rsid w:val="007C54CE"/>
    <w:rsid w:val="007C5529"/>
    <w:rsid w:val="007C5543"/>
    <w:rsid w:val="007C5704"/>
    <w:rsid w:val="007C5B5D"/>
    <w:rsid w:val="007C5DD2"/>
    <w:rsid w:val="007C60D8"/>
    <w:rsid w:val="007C63DB"/>
    <w:rsid w:val="007C65AF"/>
    <w:rsid w:val="007C65B8"/>
    <w:rsid w:val="007C67B2"/>
    <w:rsid w:val="007C67DF"/>
    <w:rsid w:val="007C6BCC"/>
    <w:rsid w:val="007C6FBE"/>
    <w:rsid w:val="007C73D6"/>
    <w:rsid w:val="007C75B9"/>
    <w:rsid w:val="007C7C0D"/>
    <w:rsid w:val="007C7CC0"/>
    <w:rsid w:val="007C7CF8"/>
    <w:rsid w:val="007D009B"/>
    <w:rsid w:val="007D0330"/>
    <w:rsid w:val="007D07EF"/>
    <w:rsid w:val="007D0A8D"/>
    <w:rsid w:val="007D0BE8"/>
    <w:rsid w:val="007D0CDE"/>
    <w:rsid w:val="007D0F4E"/>
    <w:rsid w:val="007D135D"/>
    <w:rsid w:val="007D13AF"/>
    <w:rsid w:val="007D14B9"/>
    <w:rsid w:val="007D190C"/>
    <w:rsid w:val="007D1966"/>
    <w:rsid w:val="007D2796"/>
    <w:rsid w:val="007D2D8D"/>
    <w:rsid w:val="007D2DE2"/>
    <w:rsid w:val="007D2DF5"/>
    <w:rsid w:val="007D3182"/>
    <w:rsid w:val="007D335B"/>
    <w:rsid w:val="007D3375"/>
    <w:rsid w:val="007D34A4"/>
    <w:rsid w:val="007D3B2B"/>
    <w:rsid w:val="007D3CA9"/>
    <w:rsid w:val="007D3F40"/>
    <w:rsid w:val="007D4416"/>
    <w:rsid w:val="007D499D"/>
    <w:rsid w:val="007D4A6F"/>
    <w:rsid w:val="007D4BD8"/>
    <w:rsid w:val="007D4D87"/>
    <w:rsid w:val="007D4EC5"/>
    <w:rsid w:val="007D4F2E"/>
    <w:rsid w:val="007D5008"/>
    <w:rsid w:val="007D50DF"/>
    <w:rsid w:val="007D5141"/>
    <w:rsid w:val="007D532B"/>
    <w:rsid w:val="007D536B"/>
    <w:rsid w:val="007D5673"/>
    <w:rsid w:val="007D5EDA"/>
    <w:rsid w:val="007D6134"/>
    <w:rsid w:val="007D6401"/>
    <w:rsid w:val="007D652C"/>
    <w:rsid w:val="007D6B7D"/>
    <w:rsid w:val="007D7238"/>
    <w:rsid w:val="007D72B7"/>
    <w:rsid w:val="007D730F"/>
    <w:rsid w:val="007D7756"/>
    <w:rsid w:val="007D7A2B"/>
    <w:rsid w:val="007D7CD8"/>
    <w:rsid w:val="007D7E89"/>
    <w:rsid w:val="007E02B4"/>
    <w:rsid w:val="007E031E"/>
    <w:rsid w:val="007E03F0"/>
    <w:rsid w:val="007E08D8"/>
    <w:rsid w:val="007E0990"/>
    <w:rsid w:val="007E09A7"/>
    <w:rsid w:val="007E0CF9"/>
    <w:rsid w:val="007E0EE3"/>
    <w:rsid w:val="007E0F40"/>
    <w:rsid w:val="007E1035"/>
    <w:rsid w:val="007E1073"/>
    <w:rsid w:val="007E13E2"/>
    <w:rsid w:val="007E13EA"/>
    <w:rsid w:val="007E1549"/>
    <w:rsid w:val="007E1556"/>
    <w:rsid w:val="007E1750"/>
    <w:rsid w:val="007E177C"/>
    <w:rsid w:val="007E1E3F"/>
    <w:rsid w:val="007E1E84"/>
    <w:rsid w:val="007E218A"/>
    <w:rsid w:val="007E23B5"/>
    <w:rsid w:val="007E2772"/>
    <w:rsid w:val="007E2848"/>
    <w:rsid w:val="007E371C"/>
    <w:rsid w:val="007E3AA7"/>
    <w:rsid w:val="007E3B59"/>
    <w:rsid w:val="007E3D58"/>
    <w:rsid w:val="007E409D"/>
    <w:rsid w:val="007E40FA"/>
    <w:rsid w:val="007E417D"/>
    <w:rsid w:val="007E42A9"/>
    <w:rsid w:val="007E47DD"/>
    <w:rsid w:val="007E4A34"/>
    <w:rsid w:val="007E4AA6"/>
    <w:rsid w:val="007E4FA2"/>
    <w:rsid w:val="007E57FA"/>
    <w:rsid w:val="007E596B"/>
    <w:rsid w:val="007E5E01"/>
    <w:rsid w:val="007E5F0A"/>
    <w:rsid w:val="007E5F5A"/>
    <w:rsid w:val="007E6534"/>
    <w:rsid w:val="007E65DE"/>
    <w:rsid w:val="007E663A"/>
    <w:rsid w:val="007E66A5"/>
    <w:rsid w:val="007E68F3"/>
    <w:rsid w:val="007E6ED2"/>
    <w:rsid w:val="007E6F51"/>
    <w:rsid w:val="007E704F"/>
    <w:rsid w:val="007E7346"/>
    <w:rsid w:val="007E7368"/>
    <w:rsid w:val="007E7401"/>
    <w:rsid w:val="007E7548"/>
    <w:rsid w:val="007E7AD5"/>
    <w:rsid w:val="007F008E"/>
    <w:rsid w:val="007F031C"/>
    <w:rsid w:val="007F0A4D"/>
    <w:rsid w:val="007F0D4E"/>
    <w:rsid w:val="007F0E74"/>
    <w:rsid w:val="007F0EFC"/>
    <w:rsid w:val="007F1078"/>
    <w:rsid w:val="007F155D"/>
    <w:rsid w:val="007F17B5"/>
    <w:rsid w:val="007F1E3A"/>
    <w:rsid w:val="007F1E57"/>
    <w:rsid w:val="007F1F10"/>
    <w:rsid w:val="007F23FF"/>
    <w:rsid w:val="007F24D4"/>
    <w:rsid w:val="007F25C5"/>
    <w:rsid w:val="007F26FC"/>
    <w:rsid w:val="007F2825"/>
    <w:rsid w:val="007F2A5A"/>
    <w:rsid w:val="007F3015"/>
    <w:rsid w:val="007F303D"/>
    <w:rsid w:val="007F357C"/>
    <w:rsid w:val="007F3AED"/>
    <w:rsid w:val="007F3C90"/>
    <w:rsid w:val="007F425E"/>
    <w:rsid w:val="007F470A"/>
    <w:rsid w:val="007F4919"/>
    <w:rsid w:val="007F511C"/>
    <w:rsid w:val="007F597A"/>
    <w:rsid w:val="007F5B14"/>
    <w:rsid w:val="007F5F7F"/>
    <w:rsid w:val="007F624B"/>
    <w:rsid w:val="007F6718"/>
    <w:rsid w:val="007F6745"/>
    <w:rsid w:val="007F67B6"/>
    <w:rsid w:val="007F67CC"/>
    <w:rsid w:val="007F6B2C"/>
    <w:rsid w:val="007F737D"/>
    <w:rsid w:val="007F75E7"/>
    <w:rsid w:val="007F7617"/>
    <w:rsid w:val="0080004D"/>
    <w:rsid w:val="00800515"/>
    <w:rsid w:val="00800740"/>
    <w:rsid w:val="00800C89"/>
    <w:rsid w:val="00800D9C"/>
    <w:rsid w:val="00800EB2"/>
    <w:rsid w:val="00801997"/>
    <w:rsid w:val="00801C24"/>
    <w:rsid w:val="00801E47"/>
    <w:rsid w:val="00802303"/>
    <w:rsid w:val="00802748"/>
    <w:rsid w:val="00802790"/>
    <w:rsid w:val="0080281F"/>
    <w:rsid w:val="00802D7E"/>
    <w:rsid w:val="0080308E"/>
    <w:rsid w:val="00803115"/>
    <w:rsid w:val="008035F9"/>
    <w:rsid w:val="008036F8"/>
    <w:rsid w:val="008047C3"/>
    <w:rsid w:val="00804A92"/>
    <w:rsid w:val="00804C89"/>
    <w:rsid w:val="00804E27"/>
    <w:rsid w:val="008050FA"/>
    <w:rsid w:val="00805303"/>
    <w:rsid w:val="00805330"/>
    <w:rsid w:val="00805ADC"/>
    <w:rsid w:val="00805C2F"/>
    <w:rsid w:val="00806043"/>
    <w:rsid w:val="00806413"/>
    <w:rsid w:val="00806705"/>
    <w:rsid w:val="00806738"/>
    <w:rsid w:val="00806A5C"/>
    <w:rsid w:val="00806C2F"/>
    <w:rsid w:val="00806DA8"/>
    <w:rsid w:val="00806DC0"/>
    <w:rsid w:val="00807179"/>
    <w:rsid w:val="0080729C"/>
    <w:rsid w:val="008077F6"/>
    <w:rsid w:val="00807896"/>
    <w:rsid w:val="008079C4"/>
    <w:rsid w:val="00807E1E"/>
    <w:rsid w:val="008106B5"/>
    <w:rsid w:val="00810856"/>
    <w:rsid w:val="00810927"/>
    <w:rsid w:val="008109E5"/>
    <w:rsid w:val="008116CE"/>
    <w:rsid w:val="008117BA"/>
    <w:rsid w:val="0081192A"/>
    <w:rsid w:val="008122C0"/>
    <w:rsid w:val="008128DC"/>
    <w:rsid w:val="00812A52"/>
    <w:rsid w:val="00812C36"/>
    <w:rsid w:val="00812E7E"/>
    <w:rsid w:val="00813073"/>
    <w:rsid w:val="008133FE"/>
    <w:rsid w:val="0081358C"/>
    <w:rsid w:val="00813695"/>
    <w:rsid w:val="008136A0"/>
    <w:rsid w:val="0081387B"/>
    <w:rsid w:val="00813A51"/>
    <w:rsid w:val="00813D15"/>
    <w:rsid w:val="00813F16"/>
    <w:rsid w:val="00814366"/>
    <w:rsid w:val="00814B2D"/>
    <w:rsid w:val="00814B75"/>
    <w:rsid w:val="00814B8F"/>
    <w:rsid w:val="00814BE6"/>
    <w:rsid w:val="00814D7C"/>
    <w:rsid w:val="0081504B"/>
    <w:rsid w:val="008150DC"/>
    <w:rsid w:val="0081516A"/>
    <w:rsid w:val="00815240"/>
    <w:rsid w:val="00815748"/>
    <w:rsid w:val="008158D2"/>
    <w:rsid w:val="00815A47"/>
    <w:rsid w:val="00815B96"/>
    <w:rsid w:val="00815BD4"/>
    <w:rsid w:val="00815C7B"/>
    <w:rsid w:val="0081643F"/>
    <w:rsid w:val="008166D8"/>
    <w:rsid w:val="0081677D"/>
    <w:rsid w:val="008167B6"/>
    <w:rsid w:val="00816862"/>
    <w:rsid w:val="008169FE"/>
    <w:rsid w:val="00816A82"/>
    <w:rsid w:val="00816D4F"/>
    <w:rsid w:val="00816DF7"/>
    <w:rsid w:val="008171B0"/>
    <w:rsid w:val="008174CE"/>
    <w:rsid w:val="00817677"/>
    <w:rsid w:val="008177DE"/>
    <w:rsid w:val="00817815"/>
    <w:rsid w:val="008179D5"/>
    <w:rsid w:val="00817E08"/>
    <w:rsid w:val="00817FB6"/>
    <w:rsid w:val="00820157"/>
    <w:rsid w:val="00820441"/>
    <w:rsid w:val="008208E6"/>
    <w:rsid w:val="00820D37"/>
    <w:rsid w:val="00820E7E"/>
    <w:rsid w:val="00820F12"/>
    <w:rsid w:val="00821178"/>
    <w:rsid w:val="008215AA"/>
    <w:rsid w:val="008216D5"/>
    <w:rsid w:val="008218D0"/>
    <w:rsid w:val="0082194D"/>
    <w:rsid w:val="00821AA4"/>
    <w:rsid w:val="00821CE8"/>
    <w:rsid w:val="00822160"/>
    <w:rsid w:val="00822328"/>
    <w:rsid w:val="00822648"/>
    <w:rsid w:val="0082270C"/>
    <w:rsid w:val="00822846"/>
    <w:rsid w:val="00822B3B"/>
    <w:rsid w:val="00822DD0"/>
    <w:rsid w:val="00822EDC"/>
    <w:rsid w:val="0082310F"/>
    <w:rsid w:val="008231D3"/>
    <w:rsid w:val="0082320E"/>
    <w:rsid w:val="00823A84"/>
    <w:rsid w:val="00823C13"/>
    <w:rsid w:val="00823C90"/>
    <w:rsid w:val="00823CDE"/>
    <w:rsid w:val="00823D5E"/>
    <w:rsid w:val="00823F9B"/>
    <w:rsid w:val="008244FC"/>
    <w:rsid w:val="00824522"/>
    <w:rsid w:val="00824582"/>
    <w:rsid w:val="00824638"/>
    <w:rsid w:val="008246A5"/>
    <w:rsid w:val="008248BB"/>
    <w:rsid w:val="00824993"/>
    <w:rsid w:val="008249CE"/>
    <w:rsid w:val="00824FC6"/>
    <w:rsid w:val="008250CC"/>
    <w:rsid w:val="0082541E"/>
    <w:rsid w:val="008254A7"/>
    <w:rsid w:val="00825E41"/>
    <w:rsid w:val="0082619C"/>
    <w:rsid w:val="00826517"/>
    <w:rsid w:val="0082685A"/>
    <w:rsid w:val="00826A29"/>
    <w:rsid w:val="00826BF3"/>
    <w:rsid w:val="00826DBC"/>
    <w:rsid w:val="00826EAE"/>
    <w:rsid w:val="00826F06"/>
    <w:rsid w:val="0082721A"/>
    <w:rsid w:val="00827251"/>
    <w:rsid w:val="00827322"/>
    <w:rsid w:val="0082786A"/>
    <w:rsid w:val="00827960"/>
    <w:rsid w:val="0082799B"/>
    <w:rsid w:val="00827B01"/>
    <w:rsid w:val="00827EE9"/>
    <w:rsid w:val="00827F6B"/>
    <w:rsid w:val="00830326"/>
    <w:rsid w:val="008303A7"/>
    <w:rsid w:val="008304D9"/>
    <w:rsid w:val="00830832"/>
    <w:rsid w:val="00830CDE"/>
    <w:rsid w:val="00830CF8"/>
    <w:rsid w:val="0083131D"/>
    <w:rsid w:val="00831A50"/>
    <w:rsid w:val="00831B34"/>
    <w:rsid w:val="00831B3C"/>
    <w:rsid w:val="00831BA4"/>
    <w:rsid w:val="00831C89"/>
    <w:rsid w:val="00832114"/>
    <w:rsid w:val="008326A2"/>
    <w:rsid w:val="0083270E"/>
    <w:rsid w:val="00832DE8"/>
    <w:rsid w:val="00832FA9"/>
    <w:rsid w:val="008330EC"/>
    <w:rsid w:val="00833173"/>
    <w:rsid w:val="00833264"/>
    <w:rsid w:val="00833342"/>
    <w:rsid w:val="00833424"/>
    <w:rsid w:val="00833B57"/>
    <w:rsid w:val="00833CED"/>
    <w:rsid w:val="00834099"/>
    <w:rsid w:val="00834199"/>
    <w:rsid w:val="008348C6"/>
    <w:rsid w:val="00834C46"/>
    <w:rsid w:val="00834F00"/>
    <w:rsid w:val="0083533D"/>
    <w:rsid w:val="00835477"/>
    <w:rsid w:val="00835624"/>
    <w:rsid w:val="008356E0"/>
    <w:rsid w:val="0083572D"/>
    <w:rsid w:val="0083574F"/>
    <w:rsid w:val="00836273"/>
    <w:rsid w:val="00836277"/>
    <w:rsid w:val="008362DD"/>
    <w:rsid w:val="00836463"/>
    <w:rsid w:val="00836AE5"/>
    <w:rsid w:val="00836B56"/>
    <w:rsid w:val="00836CF8"/>
    <w:rsid w:val="00836D92"/>
    <w:rsid w:val="00836EA2"/>
    <w:rsid w:val="00836F20"/>
    <w:rsid w:val="00836F46"/>
    <w:rsid w:val="00836F8B"/>
    <w:rsid w:val="0083702E"/>
    <w:rsid w:val="0083736F"/>
    <w:rsid w:val="00837582"/>
    <w:rsid w:val="008376D1"/>
    <w:rsid w:val="00837AA1"/>
    <w:rsid w:val="00837C49"/>
    <w:rsid w:val="00837D11"/>
    <w:rsid w:val="00837DCD"/>
    <w:rsid w:val="008402CA"/>
    <w:rsid w:val="00840795"/>
    <w:rsid w:val="0084093E"/>
    <w:rsid w:val="00840BA0"/>
    <w:rsid w:val="00841068"/>
    <w:rsid w:val="0084124C"/>
    <w:rsid w:val="0084133B"/>
    <w:rsid w:val="008415FD"/>
    <w:rsid w:val="0084173D"/>
    <w:rsid w:val="008418F4"/>
    <w:rsid w:val="00841CE1"/>
    <w:rsid w:val="00841D51"/>
    <w:rsid w:val="00841DD0"/>
    <w:rsid w:val="00841F8A"/>
    <w:rsid w:val="00842157"/>
    <w:rsid w:val="008423B6"/>
    <w:rsid w:val="00842498"/>
    <w:rsid w:val="008427BF"/>
    <w:rsid w:val="0084286D"/>
    <w:rsid w:val="008428C6"/>
    <w:rsid w:val="00842A66"/>
    <w:rsid w:val="00842A91"/>
    <w:rsid w:val="00842E17"/>
    <w:rsid w:val="008434E3"/>
    <w:rsid w:val="0084389C"/>
    <w:rsid w:val="00843A81"/>
    <w:rsid w:val="00843D91"/>
    <w:rsid w:val="00843E4B"/>
    <w:rsid w:val="00844304"/>
    <w:rsid w:val="008444B3"/>
    <w:rsid w:val="008445A1"/>
    <w:rsid w:val="0084497E"/>
    <w:rsid w:val="00844BF1"/>
    <w:rsid w:val="00844BFA"/>
    <w:rsid w:val="00844D6D"/>
    <w:rsid w:val="00845260"/>
    <w:rsid w:val="00845958"/>
    <w:rsid w:val="00845B6A"/>
    <w:rsid w:val="00845D09"/>
    <w:rsid w:val="00845D70"/>
    <w:rsid w:val="00846110"/>
    <w:rsid w:val="00846586"/>
    <w:rsid w:val="00846704"/>
    <w:rsid w:val="00846921"/>
    <w:rsid w:val="00846B63"/>
    <w:rsid w:val="00846DFE"/>
    <w:rsid w:val="00846FF8"/>
    <w:rsid w:val="008473D8"/>
    <w:rsid w:val="00847684"/>
    <w:rsid w:val="008478B2"/>
    <w:rsid w:val="00847B25"/>
    <w:rsid w:val="00847F33"/>
    <w:rsid w:val="008501A9"/>
    <w:rsid w:val="00850522"/>
    <w:rsid w:val="00850755"/>
    <w:rsid w:val="00850CE6"/>
    <w:rsid w:val="00850D7E"/>
    <w:rsid w:val="0085123C"/>
    <w:rsid w:val="00851B6B"/>
    <w:rsid w:val="00851B7C"/>
    <w:rsid w:val="00851C64"/>
    <w:rsid w:val="008521CB"/>
    <w:rsid w:val="00852217"/>
    <w:rsid w:val="008525D9"/>
    <w:rsid w:val="008526BA"/>
    <w:rsid w:val="00852795"/>
    <w:rsid w:val="008528DC"/>
    <w:rsid w:val="00852B8C"/>
    <w:rsid w:val="00852DA4"/>
    <w:rsid w:val="00853012"/>
    <w:rsid w:val="00853076"/>
    <w:rsid w:val="00853276"/>
    <w:rsid w:val="008532E2"/>
    <w:rsid w:val="00854104"/>
    <w:rsid w:val="00854406"/>
    <w:rsid w:val="00854663"/>
    <w:rsid w:val="00854743"/>
    <w:rsid w:val="00854981"/>
    <w:rsid w:val="00854E15"/>
    <w:rsid w:val="00854E49"/>
    <w:rsid w:val="00855020"/>
    <w:rsid w:val="00855287"/>
    <w:rsid w:val="008552FC"/>
    <w:rsid w:val="00855339"/>
    <w:rsid w:val="008553B8"/>
    <w:rsid w:val="00855538"/>
    <w:rsid w:val="0085578D"/>
    <w:rsid w:val="00855B76"/>
    <w:rsid w:val="00855C31"/>
    <w:rsid w:val="00856270"/>
    <w:rsid w:val="008564A5"/>
    <w:rsid w:val="008565EF"/>
    <w:rsid w:val="00856601"/>
    <w:rsid w:val="00856693"/>
    <w:rsid w:val="008567F2"/>
    <w:rsid w:val="008569EF"/>
    <w:rsid w:val="008570DF"/>
    <w:rsid w:val="008600AB"/>
    <w:rsid w:val="008602FC"/>
    <w:rsid w:val="008603AE"/>
    <w:rsid w:val="008603F5"/>
    <w:rsid w:val="00860728"/>
    <w:rsid w:val="0086096C"/>
    <w:rsid w:val="00860DC8"/>
    <w:rsid w:val="00861431"/>
    <w:rsid w:val="00861976"/>
    <w:rsid w:val="00861A62"/>
    <w:rsid w:val="00861B9A"/>
    <w:rsid w:val="00862147"/>
    <w:rsid w:val="008624A1"/>
    <w:rsid w:val="00862B34"/>
    <w:rsid w:val="00862D8A"/>
    <w:rsid w:val="00862DCC"/>
    <w:rsid w:val="00862E09"/>
    <w:rsid w:val="00862E35"/>
    <w:rsid w:val="00862EB8"/>
    <w:rsid w:val="00862F9F"/>
    <w:rsid w:val="00863262"/>
    <w:rsid w:val="0086384A"/>
    <w:rsid w:val="00863A13"/>
    <w:rsid w:val="00863B82"/>
    <w:rsid w:val="00863B99"/>
    <w:rsid w:val="00863C62"/>
    <w:rsid w:val="00863CCF"/>
    <w:rsid w:val="008645B5"/>
    <w:rsid w:val="008645D1"/>
    <w:rsid w:val="0086460C"/>
    <w:rsid w:val="00864775"/>
    <w:rsid w:val="008647E9"/>
    <w:rsid w:val="00864B1A"/>
    <w:rsid w:val="00864B2E"/>
    <w:rsid w:val="00864DB6"/>
    <w:rsid w:val="00864EA5"/>
    <w:rsid w:val="00865156"/>
    <w:rsid w:val="008653F1"/>
    <w:rsid w:val="008655B4"/>
    <w:rsid w:val="00865755"/>
    <w:rsid w:val="0086585D"/>
    <w:rsid w:val="00865963"/>
    <w:rsid w:val="00865A25"/>
    <w:rsid w:val="00865F64"/>
    <w:rsid w:val="00865FBA"/>
    <w:rsid w:val="008660EE"/>
    <w:rsid w:val="008662A7"/>
    <w:rsid w:val="008669EB"/>
    <w:rsid w:val="00866AB8"/>
    <w:rsid w:val="00866B24"/>
    <w:rsid w:val="00867113"/>
    <w:rsid w:val="00867419"/>
    <w:rsid w:val="00867476"/>
    <w:rsid w:val="0086753A"/>
    <w:rsid w:val="00867DF8"/>
    <w:rsid w:val="00867E17"/>
    <w:rsid w:val="00867E47"/>
    <w:rsid w:val="008704C7"/>
    <w:rsid w:val="00870E25"/>
    <w:rsid w:val="00870FB5"/>
    <w:rsid w:val="008712FB"/>
    <w:rsid w:val="008713A3"/>
    <w:rsid w:val="00871C1D"/>
    <w:rsid w:val="00871CF7"/>
    <w:rsid w:val="00872275"/>
    <w:rsid w:val="008723F2"/>
    <w:rsid w:val="008724ED"/>
    <w:rsid w:val="008729FE"/>
    <w:rsid w:val="00872F13"/>
    <w:rsid w:val="008734AC"/>
    <w:rsid w:val="008735A1"/>
    <w:rsid w:val="008735E6"/>
    <w:rsid w:val="008742F1"/>
    <w:rsid w:val="0087450E"/>
    <w:rsid w:val="00874647"/>
    <w:rsid w:val="00874CDD"/>
    <w:rsid w:val="008750C2"/>
    <w:rsid w:val="008754A4"/>
    <w:rsid w:val="00875520"/>
    <w:rsid w:val="00875764"/>
    <w:rsid w:val="0087576F"/>
    <w:rsid w:val="00875866"/>
    <w:rsid w:val="00875963"/>
    <w:rsid w:val="00875A82"/>
    <w:rsid w:val="00875AB9"/>
    <w:rsid w:val="00875B3C"/>
    <w:rsid w:val="00875B9D"/>
    <w:rsid w:val="00875F38"/>
    <w:rsid w:val="008761F5"/>
    <w:rsid w:val="00876388"/>
    <w:rsid w:val="00876579"/>
    <w:rsid w:val="008765DC"/>
    <w:rsid w:val="008766C4"/>
    <w:rsid w:val="00876B12"/>
    <w:rsid w:val="00876CA3"/>
    <w:rsid w:val="00876D19"/>
    <w:rsid w:val="0087713D"/>
    <w:rsid w:val="00877290"/>
    <w:rsid w:val="008772FE"/>
    <w:rsid w:val="00877362"/>
    <w:rsid w:val="00877387"/>
    <w:rsid w:val="0087746B"/>
    <w:rsid w:val="00877501"/>
    <w:rsid w:val="008775F1"/>
    <w:rsid w:val="00877A95"/>
    <w:rsid w:val="00877D17"/>
    <w:rsid w:val="00880003"/>
    <w:rsid w:val="00880181"/>
    <w:rsid w:val="0088030C"/>
    <w:rsid w:val="008806C4"/>
    <w:rsid w:val="008806CB"/>
    <w:rsid w:val="00880AAB"/>
    <w:rsid w:val="0088114C"/>
    <w:rsid w:val="008815F5"/>
    <w:rsid w:val="00881682"/>
    <w:rsid w:val="00881AE5"/>
    <w:rsid w:val="008820CF"/>
    <w:rsid w:val="008821AE"/>
    <w:rsid w:val="00882757"/>
    <w:rsid w:val="00882B16"/>
    <w:rsid w:val="00882DC9"/>
    <w:rsid w:val="00882EB8"/>
    <w:rsid w:val="00882FFE"/>
    <w:rsid w:val="008832C7"/>
    <w:rsid w:val="00883763"/>
    <w:rsid w:val="0088379D"/>
    <w:rsid w:val="00883879"/>
    <w:rsid w:val="0088397E"/>
    <w:rsid w:val="00883993"/>
    <w:rsid w:val="00883AFB"/>
    <w:rsid w:val="00883BB5"/>
    <w:rsid w:val="00883D3A"/>
    <w:rsid w:val="00884498"/>
    <w:rsid w:val="00884938"/>
    <w:rsid w:val="008849D1"/>
    <w:rsid w:val="00884C56"/>
    <w:rsid w:val="00884CD0"/>
    <w:rsid w:val="00884E41"/>
    <w:rsid w:val="00884F00"/>
    <w:rsid w:val="00884FFE"/>
    <w:rsid w:val="00885204"/>
    <w:rsid w:val="00885305"/>
    <w:rsid w:val="008853CC"/>
    <w:rsid w:val="00885446"/>
    <w:rsid w:val="008854F7"/>
    <w:rsid w:val="00885A9D"/>
    <w:rsid w:val="00885C93"/>
    <w:rsid w:val="00885DA8"/>
    <w:rsid w:val="008860C7"/>
    <w:rsid w:val="0088650C"/>
    <w:rsid w:val="00886577"/>
    <w:rsid w:val="008866AA"/>
    <w:rsid w:val="008869B3"/>
    <w:rsid w:val="00886AB2"/>
    <w:rsid w:val="00886BA5"/>
    <w:rsid w:val="008875F6"/>
    <w:rsid w:val="008876FA"/>
    <w:rsid w:val="0088798F"/>
    <w:rsid w:val="00887C9D"/>
    <w:rsid w:val="00887EBD"/>
    <w:rsid w:val="008900C9"/>
    <w:rsid w:val="0089030D"/>
    <w:rsid w:val="00890746"/>
    <w:rsid w:val="00890878"/>
    <w:rsid w:val="00890B76"/>
    <w:rsid w:val="00891098"/>
    <w:rsid w:val="0089117C"/>
    <w:rsid w:val="0089151A"/>
    <w:rsid w:val="00891865"/>
    <w:rsid w:val="00891BDD"/>
    <w:rsid w:val="0089257F"/>
    <w:rsid w:val="00892930"/>
    <w:rsid w:val="008929D2"/>
    <w:rsid w:val="00892E41"/>
    <w:rsid w:val="0089303D"/>
    <w:rsid w:val="00893125"/>
    <w:rsid w:val="00893636"/>
    <w:rsid w:val="008937B5"/>
    <w:rsid w:val="00893912"/>
    <w:rsid w:val="00893B94"/>
    <w:rsid w:val="00893F33"/>
    <w:rsid w:val="0089414A"/>
    <w:rsid w:val="0089458D"/>
    <w:rsid w:val="00894954"/>
    <w:rsid w:val="00894C8C"/>
    <w:rsid w:val="00894D10"/>
    <w:rsid w:val="00894EBF"/>
    <w:rsid w:val="00895126"/>
    <w:rsid w:val="00895398"/>
    <w:rsid w:val="00895447"/>
    <w:rsid w:val="0089546C"/>
    <w:rsid w:val="00895ABD"/>
    <w:rsid w:val="00895C04"/>
    <w:rsid w:val="0089669B"/>
    <w:rsid w:val="0089672A"/>
    <w:rsid w:val="00896949"/>
    <w:rsid w:val="00896E9D"/>
    <w:rsid w:val="00896EFD"/>
    <w:rsid w:val="00896F11"/>
    <w:rsid w:val="00896F13"/>
    <w:rsid w:val="00897058"/>
    <w:rsid w:val="0089730E"/>
    <w:rsid w:val="008973CD"/>
    <w:rsid w:val="00897D18"/>
    <w:rsid w:val="008A01D9"/>
    <w:rsid w:val="008A02A5"/>
    <w:rsid w:val="008A0300"/>
    <w:rsid w:val="008A0506"/>
    <w:rsid w:val="008A0649"/>
    <w:rsid w:val="008A0CD2"/>
    <w:rsid w:val="008A0CE1"/>
    <w:rsid w:val="008A1049"/>
    <w:rsid w:val="008A1295"/>
    <w:rsid w:val="008A165A"/>
    <w:rsid w:val="008A1880"/>
    <w:rsid w:val="008A1AF4"/>
    <w:rsid w:val="008A1B5C"/>
    <w:rsid w:val="008A1C7F"/>
    <w:rsid w:val="008A1C98"/>
    <w:rsid w:val="008A2072"/>
    <w:rsid w:val="008A21C6"/>
    <w:rsid w:val="008A2373"/>
    <w:rsid w:val="008A25F8"/>
    <w:rsid w:val="008A26E6"/>
    <w:rsid w:val="008A2B92"/>
    <w:rsid w:val="008A2CBC"/>
    <w:rsid w:val="008A322D"/>
    <w:rsid w:val="008A3611"/>
    <w:rsid w:val="008A3663"/>
    <w:rsid w:val="008A37A6"/>
    <w:rsid w:val="008A3B14"/>
    <w:rsid w:val="008A3D7F"/>
    <w:rsid w:val="008A3F77"/>
    <w:rsid w:val="008A40B5"/>
    <w:rsid w:val="008A41B3"/>
    <w:rsid w:val="008A45BF"/>
    <w:rsid w:val="008A46AB"/>
    <w:rsid w:val="008A4758"/>
    <w:rsid w:val="008A4847"/>
    <w:rsid w:val="008A4D4D"/>
    <w:rsid w:val="008A4D72"/>
    <w:rsid w:val="008A4E3C"/>
    <w:rsid w:val="008A4FF3"/>
    <w:rsid w:val="008A54BB"/>
    <w:rsid w:val="008A558B"/>
    <w:rsid w:val="008A5927"/>
    <w:rsid w:val="008A5929"/>
    <w:rsid w:val="008A5A4C"/>
    <w:rsid w:val="008A5B20"/>
    <w:rsid w:val="008A5C37"/>
    <w:rsid w:val="008A5C49"/>
    <w:rsid w:val="008A6285"/>
    <w:rsid w:val="008A62D2"/>
    <w:rsid w:val="008A62DC"/>
    <w:rsid w:val="008A63B2"/>
    <w:rsid w:val="008A65C0"/>
    <w:rsid w:val="008A688F"/>
    <w:rsid w:val="008A6BD3"/>
    <w:rsid w:val="008A6D71"/>
    <w:rsid w:val="008A6E40"/>
    <w:rsid w:val="008A71FD"/>
    <w:rsid w:val="008A7303"/>
    <w:rsid w:val="008A7460"/>
    <w:rsid w:val="008A74A3"/>
    <w:rsid w:val="008A76F0"/>
    <w:rsid w:val="008A770F"/>
    <w:rsid w:val="008A77C5"/>
    <w:rsid w:val="008A7880"/>
    <w:rsid w:val="008A78AC"/>
    <w:rsid w:val="008A7D65"/>
    <w:rsid w:val="008B04D9"/>
    <w:rsid w:val="008B0842"/>
    <w:rsid w:val="008B0A03"/>
    <w:rsid w:val="008B0C02"/>
    <w:rsid w:val="008B0CDD"/>
    <w:rsid w:val="008B0DF8"/>
    <w:rsid w:val="008B0EF4"/>
    <w:rsid w:val="008B0F36"/>
    <w:rsid w:val="008B1245"/>
    <w:rsid w:val="008B1618"/>
    <w:rsid w:val="008B196B"/>
    <w:rsid w:val="008B2217"/>
    <w:rsid w:val="008B222C"/>
    <w:rsid w:val="008B23C2"/>
    <w:rsid w:val="008B2C18"/>
    <w:rsid w:val="008B31C6"/>
    <w:rsid w:val="008B345D"/>
    <w:rsid w:val="008B34F4"/>
    <w:rsid w:val="008B364D"/>
    <w:rsid w:val="008B36C5"/>
    <w:rsid w:val="008B3A6C"/>
    <w:rsid w:val="008B44B6"/>
    <w:rsid w:val="008B4511"/>
    <w:rsid w:val="008B46B8"/>
    <w:rsid w:val="008B477B"/>
    <w:rsid w:val="008B4951"/>
    <w:rsid w:val="008B4BC5"/>
    <w:rsid w:val="008B5198"/>
    <w:rsid w:val="008B51D5"/>
    <w:rsid w:val="008B5244"/>
    <w:rsid w:val="008B54F9"/>
    <w:rsid w:val="008B5539"/>
    <w:rsid w:val="008B55AD"/>
    <w:rsid w:val="008B563C"/>
    <w:rsid w:val="008B5C1F"/>
    <w:rsid w:val="008B5D94"/>
    <w:rsid w:val="008B5E2A"/>
    <w:rsid w:val="008B610E"/>
    <w:rsid w:val="008B6A59"/>
    <w:rsid w:val="008B6AEA"/>
    <w:rsid w:val="008B708C"/>
    <w:rsid w:val="008B72ED"/>
    <w:rsid w:val="008B73D1"/>
    <w:rsid w:val="008B74EE"/>
    <w:rsid w:val="008B7B12"/>
    <w:rsid w:val="008B7CA8"/>
    <w:rsid w:val="008B7D81"/>
    <w:rsid w:val="008B7FA3"/>
    <w:rsid w:val="008C00B0"/>
    <w:rsid w:val="008C02F4"/>
    <w:rsid w:val="008C03FF"/>
    <w:rsid w:val="008C0547"/>
    <w:rsid w:val="008C07B1"/>
    <w:rsid w:val="008C0A6C"/>
    <w:rsid w:val="008C1671"/>
    <w:rsid w:val="008C1905"/>
    <w:rsid w:val="008C1D21"/>
    <w:rsid w:val="008C1E41"/>
    <w:rsid w:val="008C1FC2"/>
    <w:rsid w:val="008C2221"/>
    <w:rsid w:val="008C2451"/>
    <w:rsid w:val="008C2530"/>
    <w:rsid w:val="008C28A7"/>
    <w:rsid w:val="008C2914"/>
    <w:rsid w:val="008C2980"/>
    <w:rsid w:val="008C298F"/>
    <w:rsid w:val="008C2D05"/>
    <w:rsid w:val="008C3040"/>
    <w:rsid w:val="008C307A"/>
    <w:rsid w:val="008C3162"/>
    <w:rsid w:val="008C3168"/>
    <w:rsid w:val="008C3844"/>
    <w:rsid w:val="008C3A57"/>
    <w:rsid w:val="008C3E42"/>
    <w:rsid w:val="008C3EFC"/>
    <w:rsid w:val="008C436B"/>
    <w:rsid w:val="008C4D8A"/>
    <w:rsid w:val="008C4DD6"/>
    <w:rsid w:val="008C551E"/>
    <w:rsid w:val="008C5AAC"/>
    <w:rsid w:val="008C5AFB"/>
    <w:rsid w:val="008C5BBB"/>
    <w:rsid w:val="008C5F48"/>
    <w:rsid w:val="008C5F97"/>
    <w:rsid w:val="008C6061"/>
    <w:rsid w:val="008C620D"/>
    <w:rsid w:val="008C6707"/>
    <w:rsid w:val="008C6A5C"/>
    <w:rsid w:val="008C6AF1"/>
    <w:rsid w:val="008C6DEE"/>
    <w:rsid w:val="008C7178"/>
    <w:rsid w:val="008C7439"/>
    <w:rsid w:val="008C7685"/>
    <w:rsid w:val="008C76D1"/>
    <w:rsid w:val="008C772C"/>
    <w:rsid w:val="008C7AA2"/>
    <w:rsid w:val="008C7C7A"/>
    <w:rsid w:val="008C7D3A"/>
    <w:rsid w:val="008D02FF"/>
    <w:rsid w:val="008D064A"/>
    <w:rsid w:val="008D07FB"/>
    <w:rsid w:val="008D0C02"/>
    <w:rsid w:val="008D0E17"/>
    <w:rsid w:val="008D0E47"/>
    <w:rsid w:val="008D0F64"/>
    <w:rsid w:val="008D0FCC"/>
    <w:rsid w:val="008D17C0"/>
    <w:rsid w:val="008D1B0F"/>
    <w:rsid w:val="008D1BD4"/>
    <w:rsid w:val="008D1CD0"/>
    <w:rsid w:val="008D1EAA"/>
    <w:rsid w:val="008D2127"/>
    <w:rsid w:val="008D270C"/>
    <w:rsid w:val="008D2756"/>
    <w:rsid w:val="008D2B2E"/>
    <w:rsid w:val="008D2D42"/>
    <w:rsid w:val="008D2E4F"/>
    <w:rsid w:val="008D3283"/>
    <w:rsid w:val="008D357D"/>
    <w:rsid w:val="008D3769"/>
    <w:rsid w:val="008D37A8"/>
    <w:rsid w:val="008D3993"/>
    <w:rsid w:val="008D3C8A"/>
    <w:rsid w:val="008D4161"/>
    <w:rsid w:val="008D435A"/>
    <w:rsid w:val="008D4790"/>
    <w:rsid w:val="008D4B36"/>
    <w:rsid w:val="008D4BDD"/>
    <w:rsid w:val="008D51C9"/>
    <w:rsid w:val="008D5468"/>
    <w:rsid w:val="008D55AD"/>
    <w:rsid w:val="008D5AAD"/>
    <w:rsid w:val="008D5FDB"/>
    <w:rsid w:val="008D6346"/>
    <w:rsid w:val="008D63F8"/>
    <w:rsid w:val="008D641D"/>
    <w:rsid w:val="008D6D92"/>
    <w:rsid w:val="008D72E0"/>
    <w:rsid w:val="008D7584"/>
    <w:rsid w:val="008D758A"/>
    <w:rsid w:val="008D76BB"/>
    <w:rsid w:val="008D7871"/>
    <w:rsid w:val="008D7890"/>
    <w:rsid w:val="008D7C97"/>
    <w:rsid w:val="008D7CFB"/>
    <w:rsid w:val="008D7E00"/>
    <w:rsid w:val="008E0532"/>
    <w:rsid w:val="008E0654"/>
    <w:rsid w:val="008E08C3"/>
    <w:rsid w:val="008E0A13"/>
    <w:rsid w:val="008E0D5F"/>
    <w:rsid w:val="008E0E57"/>
    <w:rsid w:val="008E12FA"/>
    <w:rsid w:val="008E1505"/>
    <w:rsid w:val="008E152F"/>
    <w:rsid w:val="008E154E"/>
    <w:rsid w:val="008E17CD"/>
    <w:rsid w:val="008E1B36"/>
    <w:rsid w:val="008E1C6F"/>
    <w:rsid w:val="008E1EAE"/>
    <w:rsid w:val="008E22DA"/>
    <w:rsid w:val="008E2573"/>
    <w:rsid w:val="008E260C"/>
    <w:rsid w:val="008E266B"/>
    <w:rsid w:val="008E2ABB"/>
    <w:rsid w:val="008E2B00"/>
    <w:rsid w:val="008E2B6C"/>
    <w:rsid w:val="008E3156"/>
    <w:rsid w:val="008E3510"/>
    <w:rsid w:val="008E36A4"/>
    <w:rsid w:val="008E3752"/>
    <w:rsid w:val="008E377F"/>
    <w:rsid w:val="008E380C"/>
    <w:rsid w:val="008E387B"/>
    <w:rsid w:val="008E3B41"/>
    <w:rsid w:val="008E3DF8"/>
    <w:rsid w:val="008E4327"/>
    <w:rsid w:val="008E4A72"/>
    <w:rsid w:val="008E4F30"/>
    <w:rsid w:val="008E5007"/>
    <w:rsid w:val="008E53E8"/>
    <w:rsid w:val="008E53F1"/>
    <w:rsid w:val="008E566B"/>
    <w:rsid w:val="008E572A"/>
    <w:rsid w:val="008E6087"/>
    <w:rsid w:val="008E6160"/>
    <w:rsid w:val="008E6373"/>
    <w:rsid w:val="008E6540"/>
    <w:rsid w:val="008E65AA"/>
    <w:rsid w:val="008E6619"/>
    <w:rsid w:val="008E6FC6"/>
    <w:rsid w:val="008E6FE3"/>
    <w:rsid w:val="008E758D"/>
    <w:rsid w:val="008E7627"/>
    <w:rsid w:val="008E7A66"/>
    <w:rsid w:val="008E7C5C"/>
    <w:rsid w:val="008E7D69"/>
    <w:rsid w:val="008E7E57"/>
    <w:rsid w:val="008E7F96"/>
    <w:rsid w:val="008F007A"/>
    <w:rsid w:val="008F0667"/>
    <w:rsid w:val="008F0825"/>
    <w:rsid w:val="008F09EF"/>
    <w:rsid w:val="008F0BD6"/>
    <w:rsid w:val="008F10A7"/>
    <w:rsid w:val="008F1350"/>
    <w:rsid w:val="008F1728"/>
    <w:rsid w:val="008F1C30"/>
    <w:rsid w:val="008F1C31"/>
    <w:rsid w:val="008F1DD3"/>
    <w:rsid w:val="008F28A8"/>
    <w:rsid w:val="008F2D19"/>
    <w:rsid w:val="008F2E9F"/>
    <w:rsid w:val="008F2FF5"/>
    <w:rsid w:val="008F30A3"/>
    <w:rsid w:val="008F3122"/>
    <w:rsid w:val="008F31B2"/>
    <w:rsid w:val="008F373A"/>
    <w:rsid w:val="008F3D8B"/>
    <w:rsid w:val="008F3DA6"/>
    <w:rsid w:val="008F3E68"/>
    <w:rsid w:val="008F410E"/>
    <w:rsid w:val="008F42DB"/>
    <w:rsid w:val="008F4328"/>
    <w:rsid w:val="008F4650"/>
    <w:rsid w:val="008F479B"/>
    <w:rsid w:val="008F47B3"/>
    <w:rsid w:val="008F4928"/>
    <w:rsid w:val="008F4AA6"/>
    <w:rsid w:val="008F4B1E"/>
    <w:rsid w:val="008F53F1"/>
    <w:rsid w:val="008F55AE"/>
    <w:rsid w:val="008F55C5"/>
    <w:rsid w:val="008F62BB"/>
    <w:rsid w:val="008F639A"/>
    <w:rsid w:val="008F6C4A"/>
    <w:rsid w:val="008F70A8"/>
    <w:rsid w:val="008F711C"/>
    <w:rsid w:val="008F755D"/>
    <w:rsid w:val="008F7639"/>
    <w:rsid w:val="008F786E"/>
    <w:rsid w:val="008F7A39"/>
    <w:rsid w:val="00900075"/>
    <w:rsid w:val="009001B8"/>
    <w:rsid w:val="00900324"/>
    <w:rsid w:val="00900601"/>
    <w:rsid w:val="00900797"/>
    <w:rsid w:val="00900F0C"/>
    <w:rsid w:val="00901098"/>
    <w:rsid w:val="00901157"/>
    <w:rsid w:val="00901394"/>
    <w:rsid w:val="009016A9"/>
    <w:rsid w:val="00901981"/>
    <w:rsid w:val="00901A20"/>
    <w:rsid w:val="00901AAD"/>
    <w:rsid w:val="00901C0D"/>
    <w:rsid w:val="00901C7A"/>
    <w:rsid w:val="00901E48"/>
    <w:rsid w:val="00901F65"/>
    <w:rsid w:val="009021E8"/>
    <w:rsid w:val="009023FA"/>
    <w:rsid w:val="00902500"/>
    <w:rsid w:val="0090268A"/>
    <w:rsid w:val="0090286E"/>
    <w:rsid w:val="00902EFD"/>
    <w:rsid w:val="00903744"/>
    <w:rsid w:val="00903B07"/>
    <w:rsid w:val="00903C99"/>
    <w:rsid w:val="00903D75"/>
    <w:rsid w:val="0090429A"/>
    <w:rsid w:val="00904677"/>
    <w:rsid w:val="00904BFC"/>
    <w:rsid w:val="00904DD4"/>
    <w:rsid w:val="00904E28"/>
    <w:rsid w:val="00905604"/>
    <w:rsid w:val="009056FF"/>
    <w:rsid w:val="00905832"/>
    <w:rsid w:val="00905CF7"/>
    <w:rsid w:val="00905CFF"/>
    <w:rsid w:val="00905EE2"/>
    <w:rsid w:val="0090606B"/>
    <w:rsid w:val="0090608B"/>
    <w:rsid w:val="00906196"/>
    <w:rsid w:val="00906331"/>
    <w:rsid w:val="0090673C"/>
    <w:rsid w:val="00906AF9"/>
    <w:rsid w:val="00906D68"/>
    <w:rsid w:val="00906E6E"/>
    <w:rsid w:val="009075B9"/>
    <w:rsid w:val="00907709"/>
    <w:rsid w:val="00907968"/>
    <w:rsid w:val="00907BD3"/>
    <w:rsid w:val="00910217"/>
    <w:rsid w:val="00910227"/>
    <w:rsid w:val="00910275"/>
    <w:rsid w:val="0091051B"/>
    <w:rsid w:val="0091058D"/>
    <w:rsid w:val="009108E3"/>
    <w:rsid w:val="009111EE"/>
    <w:rsid w:val="00911374"/>
    <w:rsid w:val="009113CE"/>
    <w:rsid w:val="00911440"/>
    <w:rsid w:val="009114EF"/>
    <w:rsid w:val="00911712"/>
    <w:rsid w:val="00911B27"/>
    <w:rsid w:val="00911C70"/>
    <w:rsid w:val="00911CB9"/>
    <w:rsid w:val="00911FC7"/>
    <w:rsid w:val="00911FDE"/>
    <w:rsid w:val="00912011"/>
    <w:rsid w:val="009121BD"/>
    <w:rsid w:val="00912270"/>
    <w:rsid w:val="00912633"/>
    <w:rsid w:val="00912678"/>
    <w:rsid w:val="0091269B"/>
    <w:rsid w:val="00912BB8"/>
    <w:rsid w:val="00913014"/>
    <w:rsid w:val="00913291"/>
    <w:rsid w:val="0091363E"/>
    <w:rsid w:val="009137DB"/>
    <w:rsid w:val="00913954"/>
    <w:rsid w:val="009139F8"/>
    <w:rsid w:val="00913E9B"/>
    <w:rsid w:val="0091418D"/>
    <w:rsid w:val="0091462C"/>
    <w:rsid w:val="009147F2"/>
    <w:rsid w:val="0091495E"/>
    <w:rsid w:val="00914D74"/>
    <w:rsid w:val="00914F3D"/>
    <w:rsid w:val="00915004"/>
    <w:rsid w:val="009154DF"/>
    <w:rsid w:val="009157B0"/>
    <w:rsid w:val="009157E5"/>
    <w:rsid w:val="009159AE"/>
    <w:rsid w:val="00915AE0"/>
    <w:rsid w:val="00915C8C"/>
    <w:rsid w:val="00915D18"/>
    <w:rsid w:val="00915E6A"/>
    <w:rsid w:val="00916133"/>
    <w:rsid w:val="009166B9"/>
    <w:rsid w:val="0091684D"/>
    <w:rsid w:val="00916850"/>
    <w:rsid w:val="00916D7C"/>
    <w:rsid w:val="00916E53"/>
    <w:rsid w:val="00916EA8"/>
    <w:rsid w:val="009170BE"/>
    <w:rsid w:val="00917383"/>
    <w:rsid w:val="009174AE"/>
    <w:rsid w:val="00917B3B"/>
    <w:rsid w:val="00917CF7"/>
    <w:rsid w:val="00917E81"/>
    <w:rsid w:val="009207BA"/>
    <w:rsid w:val="009207E7"/>
    <w:rsid w:val="00920AA5"/>
    <w:rsid w:val="00920B55"/>
    <w:rsid w:val="00920BEA"/>
    <w:rsid w:val="00920D03"/>
    <w:rsid w:val="00920D5A"/>
    <w:rsid w:val="00920DB5"/>
    <w:rsid w:val="0092106C"/>
    <w:rsid w:val="00921203"/>
    <w:rsid w:val="00921286"/>
    <w:rsid w:val="00921680"/>
    <w:rsid w:val="0092241D"/>
    <w:rsid w:val="0092294A"/>
    <w:rsid w:val="009229FD"/>
    <w:rsid w:val="00922D29"/>
    <w:rsid w:val="00922D3F"/>
    <w:rsid w:val="00922E9A"/>
    <w:rsid w:val="0092348D"/>
    <w:rsid w:val="0092373E"/>
    <w:rsid w:val="0092387A"/>
    <w:rsid w:val="00923AF6"/>
    <w:rsid w:val="00923B0C"/>
    <w:rsid w:val="00923BAE"/>
    <w:rsid w:val="00923F06"/>
    <w:rsid w:val="00923F08"/>
    <w:rsid w:val="00924010"/>
    <w:rsid w:val="0092455E"/>
    <w:rsid w:val="009246A6"/>
    <w:rsid w:val="009250EB"/>
    <w:rsid w:val="009253C0"/>
    <w:rsid w:val="009258D3"/>
    <w:rsid w:val="009261E4"/>
    <w:rsid w:val="009262C9"/>
    <w:rsid w:val="00926338"/>
    <w:rsid w:val="009264B8"/>
    <w:rsid w:val="009264CF"/>
    <w:rsid w:val="0092698D"/>
    <w:rsid w:val="00926BA2"/>
    <w:rsid w:val="009270B9"/>
    <w:rsid w:val="0092750C"/>
    <w:rsid w:val="0092751C"/>
    <w:rsid w:val="00927613"/>
    <w:rsid w:val="0092796A"/>
    <w:rsid w:val="00927BD3"/>
    <w:rsid w:val="0093051C"/>
    <w:rsid w:val="00930EB9"/>
    <w:rsid w:val="00931024"/>
    <w:rsid w:val="0093123B"/>
    <w:rsid w:val="009314E4"/>
    <w:rsid w:val="009315EE"/>
    <w:rsid w:val="009316EF"/>
    <w:rsid w:val="00931A6B"/>
    <w:rsid w:val="009320AB"/>
    <w:rsid w:val="0093224F"/>
    <w:rsid w:val="009328B2"/>
    <w:rsid w:val="00933423"/>
    <w:rsid w:val="00933470"/>
    <w:rsid w:val="00933594"/>
    <w:rsid w:val="00933984"/>
    <w:rsid w:val="00933CFF"/>
    <w:rsid w:val="00933DC7"/>
    <w:rsid w:val="00933DDE"/>
    <w:rsid w:val="00933E65"/>
    <w:rsid w:val="0093413A"/>
    <w:rsid w:val="0093432C"/>
    <w:rsid w:val="00934B31"/>
    <w:rsid w:val="00934B79"/>
    <w:rsid w:val="00934D50"/>
    <w:rsid w:val="00934EF5"/>
    <w:rsid w:val="0093515F"/>
    <w:rsid w:val="0093563E"/>
    <w:rsid w:val="00935BE8"/>
    <w:rsid w:val="00935C67"/>
    <w:rsid w:val="00936233"/>
    <w:rsid w:val="009364C5"/>
    <w:rsid w:val="00936525"/>
    <w:rsid w:val="009368F2"/>
    <w:rsid w:val="00936B1B"/>
    <w:rsid w:val="00937171"/>
    <w:rsid w:val="009371DF"/>
    <w:rsid w:val="00937372"/>
    <w:rsid w:val="0093773A"/>
    <w:rsid w:val="00937D29"/>
    <w:rsid w:val="00937EFA"/>
    <w:rsid w:val="009400EE"/>
    <w:rsid w:val="0094030E"/>
    <w:rsid w:val="00940358"/>
    <w:rsid w:val="00940589"/>
    <w:rsid w:val="009407C7"/>
    <w:rsid w:val="00940934"/>
    <w:rsid w:val="0094093B"/>
    <w:rsid w:val="00940B82"/>
    <w:rsid w:val="00940C5C"/>
    <w:rsid w:val="00940C6B"/>
    <w:rsid w:val="00940F11"/>
    <w:rsid w:val="0094110A"/>
    <w:rsid w:val="00941515"/>
    <w:rsid w:val="0094158A"/>
    <w:rsid w:val="009416AE"/>
    <w:rsid w:val="009418AC"/>
    <w:rsid w:val="009418F4"/>
    <w:rsid w:val="009419A5"/>
    <w:rsid w:val="00941B14"/>
    <w:rsid w:val="00941CE8"/>
    <w:rsid w:val="00941E26"/>
    <w:rsid w:val="00941EC2"/>
    <w:rsid w:val="0094251E"/>
    <w:rsid w:val="00942618"/>
    <w:rsid w:val="009427BC"/>
    <w:rsid w:val="00942A86"/>
    <w:rsid w:val="00942BBC"/>
    <w:rsid w:val="00942CD0"/>
    <w:rsid w:val="00942CEA"/>
    <w:rsid w:val="00943540"/>
    <w:rsid w:val="00943AD8"/>
    <w:rsid w:val="009440EE"/>
    <w:rsid w:val="00944180"/>
    <w:rsid w:val="009442C7"/>
    <w:rsid w:val="00944307"/>
    <w:rsid w:val="0094431B"/>
    <w:rsid w:val="0094477F"/>
    <w:rsid w:val="009448D4"/>
    <w:rsid w:val="00944AA0"/>
    <w:rsid w:val="00944F49"/>
    <w:rsid w:val="00945308"/>
    <w:rsid w:val="009455A2"/>
    <w:rsid w:val="00945B7E"/>
    <w:rsid w:val="00945C1B"/>
    <w:rsid w:val="00945E88"/>
    <w:rsid w:val="00945E8F"/>
    <w:rsid w:val="009460B1"/>
    <w:rsid w:val="0094620C"/>
    <w:rsid w:val="00946662"/>
    <w:rsid w:val="009466DB"/>
    <w:rsid w:val="00946798"/>
    <w:rsid w:val="00946872"/>
    <w:rsid w:val="00946D25"/>
    <w:rsid w:val="009479C8"/>
    <w:rsid w:val="00947AFA"/>
    <w:rsid w:val="00947DA2"/>
    <w:rsid w:val="00947F52"/>
    <w:rsid w:val="00947FA2"/>
    <w:rsid w:val="0095015F"/>
    <w:rsid w:val="00950714"/>
    <w:rsid w:val="00950816"/>
    <w:rsid w:val="00950E15"/>
    <w:rsid w:val="00950EC3"/>
    <w:rsid w:val="00950F8E"/>
    <w:rsid w:val="00951106"/>
    <w:rsid w:val="00951177"/>
    <w:rsid w:val="009511E7"/>
    <w:rsid w:val="00951265"/>
    <w:rsid w:val="0095148F"/>
    <w:rsid w:val="0095155F"/>
    <w:rsid w:val="009517E7"/>
    <w:rsid w:val="009518C8"/>
    <w:rsid w:val="00951CF8"/>
    <w:rsid w:val="00951DF3"/>
    <w:rsid w:val="009526AE"/>
    <w:rsid w:val="009526E7"/>
    <w:rsid w:val="00952A98"/>
    <w:rsid w:val="00952D40"/>
    <w:rsid w:val="00952DF8"/>
    <w:rsid w:val="009530F7"/>
    <w:rsid w:val="009531DE"/>
    <w:rsid w:val="0095322B"/>
    <w:rsid w:val="009537ED"/>
    <w:rsid w:val="00953948"/>
    <w:rsid w:val="009539DE"/>
    <w:rsid w:val="00953C2D"/>
    <w:rsid w:val="00953D46"/>
    <w:rsid w:val="00954080"/>
    <w:rsid w:val="0095449D"/>
    <w:rsid w:val="00954FBE"/>
    <w:rsid w:val="00955109"/>
    <w:rsid w:val="0095519B"/>
    <w:rsid w:val="00955643"/>
    <w:rsid w:val="00955748"/>
    <w:rsid w:val="009558C5"/>
    <w:rsid w:val="00955E16"/>
    <w:rsid w:val="00955FE7"/>
    <w:rsid w:val="009560F4"/>
    <w:rsid w:val="00956168"/>
    <w:rsid w:val="009565F5"/>
    <w:rsid w:val="00956636"/>
    <w:rsid w:val="00956748"/>
    <w:rsid w:val="00956C53"/>
    <w:rsid w:val="00956D44"/>
    <w:rsid w:val="0095701C"/>
    <w:rsid w:val="009570A0"/>
    <w:rsid w:val="00957261"/>
    <w:rsid w:val="009575E8"/>
    <w:rsid w:val="00957799"/>
    <w:rsid w:val="0095786F"/>
    <w:rsid w:val="00957FE1"/>
    <w:rsid w:val="0096003C"/>
    <w:rsid w:val="00960241"/>
    <w:rsid w:val="009602E9"/>
    <w:rsid w:val="009602EE"/>
    <w:rsid w:val="009604D3"/>
    <w:rsid w:val="00960533"/>
    <w:rsid w:val="00960602"/>
    <w:rsid w:val="009606CE"/>
    <w:rsid w:val="00960B34"/>
    <w:rsid w:val="0096152D"/>
    <w:rsid w:val="00961564"/>
    <w:rsid w:val="0096158B"/>
    <w:rsid w:val="009616C3"/>
    <w:rsid w:val="0096170E"/>
    <w:rsid w:val="0096179F"/>
    <w:rsid w:val="00961A90"/>
    <w:rsid w:val="00961F64"/>
    <w:rsid w:val="00961FD8"/>
    <w:rsid w:val="00962138"/>
    <w:rsid w:val="00962975"/>
    <w:rsid w:val="0096310E"/>
    <w:rsid w:val="00963620"/>
    <w:rsid w:val="0096379E"/>
    <w:rsid w:val="00963848"/>
    <w:rsid w:val="00963908"/>
    <w:rsid w:val="00963A33"/>
    <w:rsid w:val="00963AA6"/>
    <w:rsid w:val="00963B9F"/>
    <w:rsid w:val="00963F27"/>
    <w:rsid w:val="009640BD"/>
    <w:rsid w:val="00964625"/>
    <w:rsid w:val="009647E2"/>
    <w:rsid w:val="009648E4"/>
    <w:rsid w:val="00964B6E"/>
    <w:rsid w:val="00964B7F"/>
    <w:rsid w:val="0096519D"/>
    <w:rsid w:val="009652FD"/>
    <w:rsid w:val="009661CE"/>
    <w:rsid w:val="0096625A"/>
    <w:rsid w:val="009668A6"/>
    <w:rsid w:val="009668E5"/>
    <w:rsid w:val="00966A1E"/>
    <w:rsid w:val="00966CA4"/>
    <w:rsid w:val="00966CE8"/>
    <w:rsid w:val="00967001"/>
    <w:rsid w:val="009673E8"/>
    <w:rsid w:val="00967A02"/>
    <w:rsid w:val="00967F28"/>
    <w:rsid w:val="00970337"/>
    <w:rsid w:val="00970493"/>
    <w:rsid w:val="009705E0"/>
    <w:rsid w:val="009706CA"/>
    <w:rsid w:val="009707EE"/>
    <w:rsid w:val="00970973"/>
    <w:rsid w:val="009709D9"/>
    <w:rsid w:val="00970AF0"/>
    <w:rsid w:val="00970BCF"/>
    <w:rsid w:val="00970F30"/>
    <w:rsid w:val="00971010"/>
    <w:rsid w:val="009717E7"/>
    <w:rsid w:val="00971CC0"/>
    <w:rsid w:val="00971E9F"/>
    <w:rsid w:val="00971EBE"/>
    <w:rsid w:val="00972008"/>
    <w:rsid w:val="0097244B"/>
    <w:rsid w:val="009724F5"/>
    <w:rsid w:val="009725AC"/>
    <w:rsid w:val="009726FC"/>
    <w:rsid w:val="00972E28"/>
    <w:rsid w:val="00972F62"/>
    <w:rsid w:val="0097304D"/>
    <w:rsid w:val="0097309C"/>
    <w:rsid w:val="00973146"/>
    <w:rsid w:val="00973347"/>
    <w:rsid w:val="00973A32"/>
    <w:rsid w:val="00973B3F"/>
    <w:rsid w:val="00973CD8"/>
    <w:rsid w:val="00973D3B"/>
    <w:rsid w:val="00973E28"/>
    <w:rsid w:val="00973EBA"/>
    <w:rsid w:val="00973F13"/>
    <w:rsid w:val="00973FA3"/>
    <w:rsid w:val="00974096"/>
    <w:rsid w:val="009741F8"/>
    <w:rsid w:val="0097430A"/>
    <w:rsid w:val="0097446B"/>
    <w:rsid w:val="00974A2D"/>
    <w:rsid w:val="00974C83"/>
    <w:rsid w:val="00974DB8"/>
    <w:rsid w:val="00974E74"/>
    <w:rsid w:val="00974F9F"/>
    <w:rsid w:val="00974FCF"/>
    <w:rsid w:val="009751F1"/>
    <w:rsid w:val="0097523F"/>
    <w:rsid w:val="0097552E"/>
    <w:rsid w:val="00975755"/>
    <w:rsid w:val="00975886"/>
    <w:rsid w:val="00975C8A"/>
    <w:rsid w:val="00975CF1"/>
    <w:rsid w:val="00976283"/>
    <w:rsid w:val="00976331"/>
    <w:rsid w:val="00976DE7"/>
    <w:rsid w:val="00977115"/>
    <w:rsid w:val="00977477"/>
    <w:rsid w:val="00977497"/>
    <w:rsid w:val="00977B01"/>
    <w:rsid w:val="00977BFE"/>
    <w:rsid w:val="00977C40"/>
    <w:rsid w:val="00977EFD"/>
    <w:rsid w:val="0098014B"/>
    <w:rsid w:val="0098038D"/>
    <w:rsid w:val="009804DD"/>
    <w:rsid w:val="00980661"/>
    <w:rsid w:val="0098092A"/>
    <w:rsid w:val="0098093B"/>
    <w:rsid w:val="00980BBE"/>
    <w:rsid w:val="00981420"/>
    <w:rsid w:val="00981742"/>
    <w:rsid w:val="009818B2"/>
    <w:rsid w:val="00981D3E"/>
    <w:rsid w:val="00981EDC"/>
    <w:rsid w:val="00981F19"/>
    <w:rsid w:val="0098233D"/>
    <w:rsid w:val="0098244D"/>
    <w:rsid w:val="0098267B"/>
    <w:rsid w:val="009827AF"/>
    <w:rsid w:val="009828D5"/>
    <w:rsid w:val="00982CCC"/>
    <w:rsid w:val="00982F42"/>
    <w:rsid w:val="00982FD1"/>
    <w:rsid w:val="00983015"/>
    <w:rsid w:val="00983375"/>
    <w:rsid w:val="0098350D"/>
    <w:rsid w:val="00983587"/>
    <w:rsid w:val="009835C9"/>
    <w:rsid w:val="009836F1"/>
    <w:rsid w:val="0098389E"/>
    <w:rsid w:val="009838CC"/>
    <w:rsid w:val="00983F77"/>
    <w:rsid w:val="009842AB"/>
    <w:rsid w:val="00984317"/>
    <w:rsid w:val="0098445B"/>
    <w:rsid w:val="00984592"/>
    <w:rsid w:val="00984906"/>
    <w:rsid w:val="00984ABD"/>
    <w:rsid w:val="00984AEC"/>
    <w:rsid w:val="00984BAD"/>
    <w:rsid w:val="00984BF5"/>
    <w:rsid w:val="00985068"/>
    <w:rsid w:val="0098509F"/>
    <w:rsid w:val="00985655"/>
    <w:rsid w:val="009858CE"/>
    <w:rsid w:val="00985CFC"/>
    <w:rsid w:val="00986115"/>
    <w:rsid w:val="009864EE"/>
    <w:rsid w:val="00986580"/>
    <w:rsid w:val="00986586"/>
    <w:rsid w:val="009866A8"/>
    <w:rsid w:val="0098678E"/>
    <w:rsid w:val="009867A8"/>
    <w:rsid w:val="009867CD"/>
    <w:rsid w:val="009869C8"/>
    <w:rsid w:val="00986A5A"/>
    <w:rsid w:val="00986E3E"/>
    <w:rsid w:val="00986ED4"/>
    <w:rsid w:val="00987296"/>
    <w:rsid w:val="009876D4"/>
    <w:rsid w:val="00987B00"/>
    <w:rsid w:val="00987D01"/>
    <w:rsid w:val="00990570"/>
    <w:rsid w:val="00990594"/>
    <w:rsid w:val="00990749"/>
    <w:rsid w:val="009908EE"/>
    <w:rsid w:val="00990A18"/>
    <w:rsid w:val="00990E0B"/>
    <w:rsid w:val="009911D9"/>
    <w:rsid w:val="00991230"/>
    <w:rsid w:val="0099129E"/>
    <w:rsid w:val="009912D9"/>
    <w:rsid w:val="00991356"/>
    <w:rsid w:val="009914A5"/>
    <w:rsid w:val="00991AF7"/>
    <w:rsid w:val="009921D0"/>
    <w:rsid w:val="009922C7"/>
    <w:rsid w:val="009922DC"/>
    <w:rsid w:val="009923E0"/>
    <w:rsid w:val="00992430"/>
    <w:rsid w:val="0099253C"/>
    <w:rsid w:val="00992550"/>
    <w:rsid w:val="00992708"/>
    <w:rsid w:val="00992735"/>
    <w:rsid w:val="009927DE"/>
    <w:rsid w:val="0099280F"/>
    <w:rsid w:val="009928EA"/>
    <w:rsid w:val="00992DEC"/>
    <w:rsid w:val="00992DF7"/>
    <w:rsid w:val="00992E8B"/>
    <w:rsid w:val="0099328B"/>
    <w:rsid w:val="00993353"/>
    <w:rsid w:val="0099374F"/>
    <w:rsid w:val="00993A99"/>
    <w:rsid w:val="00993ADC"/>
    <w:rsid w:val="00993BD0"/>
    <w:rsid w:val="0099442C"/>
    <w:rsid w:val="009946AC"/>
    <w:rsid w:val="00994967"/>
    <w:rsid w:val="00994F1E"/>
    <w:rsid w:val="0099511C"/>
    <w:rsid w:val="0099515D"/>
    <w:rsid w:val="009953FE"/>
    <w:rsid w:val="0099548E"/>
    <w:rsid w:val="00995C77"/>
    <w:rsid w:val="0099620D"/>
    <w:rsid w:val="00996456"/>
    <w:rsid w:val="00996759"/>
    <w:rsid w:val="00996A12"/>
    <w:rsid w:val="00996C87"/>
    <w:rsid w:val="00997009"/>
    <w:rsid w:val="00997254"/>
    <w:rsid w:val="0099744D"/>
    <w:rsid w:val="0099745D"/>
    <w:rsid w:val="0099758C"/>
    <w:rsid w:val="00997890"/>
    <w:rsid w:val="009979B6"/>
    <w:rsid w:val="00997B0F"/>
    <w:rsid w:val="00997DAD"/>
    <w:rsid w:val="00997DEC"/>
    <w:rsid w:val="00997DEE"/>
    <w:rsid w:val="009A03CE"/>
    <w:rsid w:val="009A0940"/>
    <w:rsid w:val="009A09AB"/>
    <w:rsid w:val="009A0C56"/>
    <w:rsid w:val="009A0CC3"/>
    <w:rsid w:val="009A116C"/>
    <w:rsid w:val="009A125D"/>
    <w:rsid w:val="009A14D6"/>
    <w:rsid w:val="009A1802"/>
    <w:rsid w:val="009A1922"/>
    <w:rsid w:val="009A1B5C"/>
    <w:rsid w:val="009A1CAD"/>
    <w:rsid w:val="009A1E6F"/>
    <w:rsid w:val="009A2192"/>
    <w:rsid w:val="009A2F33"/>
    <w:rsid w:val="009A2FC4"/>
    <w:rsid w:val="009A314D"/>
    <w:rsid w:val="009A317B"/>
    <w:rsid w:val="009A3268"/>
    <w:rsid w:val="009A337C"/>
    <w:rsid w:val="009A3422"/>
    <w:rsid w:val="009A3440"/>
    <w:rsid w:val="009A3595"/>
    <w:rsid w:val="009A3A60"/>
    <w:rsid w:val="009A42FE"/>
    <w:rsid w:val="009A497E"/>
    <w:rsid w:val="009A4BAC"/>
    <w:rsid w:val="009A50F9"/>
    <w:rsid w:val="009A515E"/>
    <w:rsid w:val="009A5351"/>
    <w:rsid w:val="009A5567"/>
    <w:rsid w:val="009A5832"/>
    <w:rsid w:val="009A58D3"/>
    <w:rsid w:val="009A5902"/>
    <w:rsid w:val="009A617B"/>
    <w:rsid w:val="009A6303"/>
    <w:rsid w:val="009A6421"/>
    <w:rsid w:val="009A64B9"/>
    <w:rsid w:val="009A663C"/>
    <w:rsid w:val="009A6693"/>
    <w:rsid w:val="009A6838"/>
    <w:rsid w:val="009A68C0"/>
    <w:rsid w:val="009A6D87"/>
    <w:rsid w:val="009A776D"/>
    <w:rsid w:val="009A7C66"/>
    <w:rsid w:val="009A7DBE"/>
    <w:rsid w:val="009B0102"/>
    <w:rsid w:val="009B0441"/>
    <w:rsid w:val="009B0521"/>
    <w:rsid w:val="009B0A7F"/>
    <w:rsid w:val="009B0F72"/>
    <w:rsid w:val="009B157D"/>
    <w:rsid w:val="009B1699"/>
    <w:rsid w:val="009B184A"/>
    <w:rsid w:val="009B19AC"/>
    <w:rsid w:val="009B19AD"/>
    <w:rsid w:val="009B1D4D"/>
    <w:rsid w:val="009B1E25"/>
    <w:rsid w:val="009B1E6D"/>
    <w:rsid w:val="009B22CC"/>
    <w:rsid w:val="009B24B2"/>
    <w:rsid w:val="009B24B5"/>
    <w:rsid w:val="009B24DF"/>
    <w:rsid w:val="009B267E"/>
    <w:rsid w:val="009B26D8"/>
    <w:rsid w:val="009B289F"/>
    <w:rsid w:val="009B2C86"/>
    <w:rsid w:val="009B321F"/>
    <w:rsid w:val="009B394E"/>
    <w:rsid w:val="009B3C20"/>
    <w:rsid w:val="009B3D1E"/>
    <w:rsid w:val="009B3F97"/>
    <w:rsid w:val="009B40A1"/>
    <w:rsid w:val="009B425F"/>
    <w:rsid w:val="009B454E"/>
    <w:rsid w:val="009B4EBC"/>
    <w:rsid w:val="009B4ED4"/>
    <w:rsid w:val="009B53B8"/>
    <w:rsid w:val="009B5438"/>
    <w:rsid w:val="009B5859"/>
    <w:rsid w:val="009B5AA2"/>
    <w:rsid w:val="009B5ABB"/>
    <w:rsid w:val="009B5B5C"/>
    <w:rsid w:val="009B5BA9"/>
    <w:rsid w:val="009B610A"/>
    <w:rsid w:val="009B6188"/>
    <w:rsid w:val="009B61F7"/>
    <w:rsid w:val="009B6202"/>
    <w:rsid w:val="009B645F"/>
    <w:rsid w:val="009B6519"/>
    <w:rsid w:val="009B6526"/>
    <w:rsid w:val="009B6684"/>
    <w:rsid w:val="009B6924"/>
    <w:rsid w:val="009B6E79"/>
    <w:rsid w:val="009B6EC3"/>
    <w:rsid w:val="009B73CE"/>
    <w:rsid w:val="009B744E"/>
    <w:rsid w:val="009B76F4"/>
    <w:rsid w:val="009B791C"/>
    <w:rsid w:val="009B7A8B"/>
    <w:rsid w:val="009B7BDA"/>
    <w:rsid w:val="009C0092"/>
    <w:rsid w:val="009C04E1"/>
    <w:rsid w:val="009C05D3"/>
    <w:rsid w:val="009C07FB"/>
    <w:rsid w:val="009C093E"/>
    <w:rsid w:val="009C0A4A"/>
    <w:rsid w:val="009C139E"/>
    <w:rsid w:val="009C1C04"/>
    <w:rsid w:val="009C1C3E"/>
    <w:rsid w:val="009C2461"/>
    <w:rsid w:val="009C2943"/>
    <w:rsid w:val="009C2AB1"/>
    <w:rsid w:val="009C2DBA"/>
    <w:rsid w:val="009C36EB"/>
    <w:rsid w:val="009C3BB6"/>
    <w:rsid w:val="009C3DFA"/>
    <w:rsid w:val="009C3FD7"/>
    <w:rsid w:val="009C413D"/>
    <w:rsid w:val="009C44EB"/>
    <w:rsid w:val="009C4742"/>
    <w:rsid w:val="009C47A7"/>
    <w:rsid w:val="009C4EDB"/>
    <w:rsid w:val="009C50CC"/>
    <w:rsid w:val="009C515D"/>
    <w:rsid w:val="009C51F6"/>
    <w:rsid w:val="009C5451"/>
    <w:rsid w:val="009C570A"/>
    <w:rsid w:val="009C5765"/>
    <w:rsid w:val="009C5863"/>
    <w:rsid w:val="009C5A5A"/>
    <w:rsid w:val="009C5D0E"/>
    <w:rsid w:val="009C5D73"/>
    <w:rsid w:val="009C5DC2"/>
    <w:rsid w:val="009C60FB"/>
    <w:rsid w:val="009C6AEA"/>
    <w:rsid w:val="009C6C0D"/>
    <w:rsid w:val="009C6FE2"/>
    <w:rsid w:val="009C75B1"/>
    <w:rsid w:val="009C761F"/>
    <w:rsid w:val="009C7674"/>
    <w:rsid w:val="009C78A9"/>
    <w:rsid w:val="009C79E6"/>
    <w:rsid w:val="009D004A"/>
    <w:rsid w:val="009D02D7"/>
    <w:rsid w:val="009D03CC"/>
    <w:rsid w:val="009D047B"/>
    <w:rsid w:val="009D0557"/>
    <w:rsid w:val="009D1772"/>
    <w:rsid w:val="009D1AEC"/>
    <w:rsid w:val="009D1EC2"/>
    <w:rsid w:val="009D1F5C"/>
    <w:rsid w:val="009D230C"/>
    <w:rsid w:val="009D2C9B"/>
    <w:rsid w:val="009D3287"/>
    <w:rsid w:val="009D33B2"/>
    <w:rsid w:val="009D3EB0"/>
    <w:rsid w:val="009D410E"/>
    <w:rsid w:val="009D419F"/>
    <w:rsid w:val="009D4581"/>
    <w:rsid w:val="009D4C02"/>
    <w:rsid w:val="009D4E25"/>
    <w:rsid w:val="009D549E"/>
    <w:rsid w:val="009D571A"/>
    <w:rsid w:val="009D5880"/>
    <w:rsid w:val="009D59B0"/>
    <w:rsid w:val="009D5A24"/>
    <w:rsid w:val="009D5BE1"/>
    <w:rsid w:val="009D5D5A"/>
    <w:rsid w:val="009D6261"/>
    <w:rsid w:val="009D6297"/>
    <w:rsid w:val="009D74D4"/>
    <w:rsid w:val="009D7608"/>
    <w:rsid w:val="009D76A0"/>
    <w:rsid w:val="009D782F"/>
    <w:rsid w:val="009D7960"/>
    <w:rsid w:val="009D7B65"/>
    <w:rsid w:val="009D7C4A"/>
    <w:rsid w:val="009D7CB7"/>
    <w:rsid w:val="009D7D01"/>
    <w:rsid w:val="009D7F77"/>
    <w:rsid w:val="009E0233"/>
    <w:rsid w:val="009E036D"/>
    <w:rsid w:val="009E0405"/>
    <w:rsid w:val="009E0461"/>
    <w:rsid w:val="009E05B4"/>
    <w:rsid w:val="009E07A8"/>
    <w:rsid w:val="009E0DC7"/>
    <w:rsid w:val="009E1125"/>
    <w:rsid w:val="009E13DA"/>
    <w:rsid w:val="009E1A2C"/>
    <w:rsid w:val="009E1C3A"/>
    <w:rsid w:val="009E1ECF"/>
    <w:rsid w:val="009E1FD4"/>
    <w:rsid w:val="009E237D"/>
    <w:rsid w:val="009E25D2"/>
    <w:rsid w:val="009E2613"/>
    <w:rsid w:val="009E2838"/>
    <w:rsid w:val="009E2E8D"/>
    <w:rsid w:val="009E2EC5"/>
    <w:rsid w:val="009E327E"/>
    <w:rsid w:val="009E32AC"/>
    <w:rsid w:val="009E3384"/>
    <w:rsid w:val="009E353C"/>
    <w:rsid w:val="009E372A"/>
    <w:rsid w:val="009E38E7"/>
    <w:rsid w:val="009E3990"/>
    <w:rsid w:val="009E39B6"/>
    <w:rsid w:val="009E3B07"/>
    <w:rsid w:val="009E3D81"/>
    <w:rsid w:val="009E410F"/>
    <w:rsid w:val="009E41DC"/>
    <w:rsid w:val="009E4B8E"/>
    <w:rsid w:val="009E4BCE"/>
    <w:rsid w:val="009E4CBC"/>
    <w:rsid w:val="009E51D1"/>
    <w:rsid w:val="009E545D"/>
    <w:rsid w:val="009E5531"/>
    <w:rsid w:val="009E570F"/>
    <w:rsid w:val="009E5B79"/>
    <w:rsid w:val="009E5E91"/>
    <w:rsid w:val="009E5EC6"/>
    <w:rsid w:val="009E609B"/>
    <w:rsid w:val="009E6203"/>
    <w:rsid w:val="009E6372"/>
    <w:rsid w:val="009E64D8"/>
    <w:rsid w:val="009E6535"/>
    <w:rsid w:val="009E688F"/>
    <w:rsid w:val="009E6AFD"/>
    <w:rsid w:val="009E702D"/>
    <w:rsid w:val="009E7185"/>
    <w:rsid w:val="009E71F0"/>
    <w:rsid w:val="009E7BF9"/>
    <w:rsid w:val="009F020B"/>
    <w:rsid w:val="009F027A"/>
    <w:rsid w:val="009F02A9"/>
    <w:rsid w:val="009F035F"/>
    <w:rsid w:val="009F0439"/>
    <w:rsid w:val="009F0529"/>
    <w:rsid w:val="009F0AE3"/>
    <w:rsid w:val="009F0FDC"/>
    <w:rsid w:val="009F11D1"/>
    <w:rsid w:val="009F151E"/>
    <w:rsid w:val="009F15F0"/>
    <w:rsid w:val="009F16FB"/>
    <w:rsid w:val="009F171E"/>
    <w:rsid w:val="009F18D1"/>
    <w:rsid w:val="009F1D60"/>
    <w:rsid w:val="009F1E10"/>
    <w:rsid w:val="009F23F3"/>
    <w:rsid w:val="009F2588"/>
    <w:rsid w:val="009F2D8A"/>
    <w:rsid w:val="009F3548"/>
    <w:rsid w:val="009F3772"/>
    <w:rsid w:val="009F3AF7"/>
    <w:rsid w:val="009F3D2F"/>
    <w:rsid w:val="009F3F9F"/>
    <w:rsid w:val="009F3FDB"/>
    <w:rsid w:val="009F40BC"/>
    <w:rsid w:val="009F42A0"/>
    <w:rsid w:val="009F4347"/>
    <w:rsid w:val="009F462C"/>
    <w:rsid w:val="009F4714"/>
    <w:rsid w:val="009F4C76"/>
    <w:rsid w:val="009F4E43"/>
    <w:rsid w:val="009F562A"/>
    <w:rsid w:val="009F5AED"/>
    <w:rsid w:val="009F5B75"/>
    <w:rsid w:val="009F5C2D"/>
    <w:rsid w:val="009F5FA2"/>
    <w:rsid w:val="009F62BE"/>
    <w:rsid w:val="009F65A0"/>
    <w:rsid w:val="009F6D4A"/>
    <w:rsid w:val="009F7052"/>
    <w:rsid w:val="009F7181"/>
    <w:rsid w:val="009F7454"/>
    <w:rsid w:val="009F7811"/>
    <w:rsid w:val="009F792F"/>
    <w:rsid w:val="009F79F2"/>
    <w:rsid w:val="009F7B3D"/>
    <w:rsid w:val="00A00048"/>
    <w:rsid w:val="00A002B9"/>
    <w:rsid w:val="00A00409"/>
    <w:rsid w:val="00A00488"/>
    <w:rsid w:val="00A00581"/>
    <w:rsid w:val="00A007EF"/>
    <w:rsid w:val="00A00CB5"/>
    <w:rsid w:val="00A0108C"/>
    <w:rsid w:val="00A01291"/>
    <w:rsid w:val="00A01CA1"/>
    <w:rsid w:val="00A01D14"/>
    <w:rsid w:val="00A02467"/>
    <w:rsid w:val="00A02668"/>
    <w:rsid w:val="00A02704"/>
    <w:rsid w:val="00A0272E"/>
    <w:rsid w:val="00A02783"/>
    <w:rsid w:val="00A0279C"/>
    <w:rsid w:val="00A02801"/>
    <w:rsid w:val="00A02845"/>
    <w:rsid w:val="00A02AC1"/>
    <w:rsid w:val="00A02AF8"/>
    <w:rsid w:val="00A02B4E"/>
    <w:rsid w:val="00A02BF2"/>
    <w:rsid w:val="00A03522"/>
    <w:rsid w:val="00A0367D"/>
    <w:rsid w:val="00A036E0"/>
    <w:rsid w:val="00A038B7"/>
    <w:rsid w:val="00A03B1F"/>
    <w:rsid w:val="00A03D8F"/>
    <w:rsid w:val="00A0425A"/>
    <w:rsid w:val="00A04368"/>
    <w:rsid w:val="00A043F2"/>
    <w:rsid w:val="00A04A4B"/>
    <w:rsid w:val="00A04B08"/>
    <w:rsid w:val="00A04E0D"/>
    <w:rsid w:val="00A04F60"/>
    <w:rsid w:val="00A05154"/>
    <w:rsid w:val="00A051E6"/>
    <w:rsid w:val="00A0576C"/>
    <w:rsid w:val="00A05A0C"/>
    <w:rsid w:val="00A05BCD"/>
    <w:rsid w:val="00A05BDC"/>
    <w:rsid w:val="00A05DAD"/>
    <w:rsid w:val="00A0601C"/>
    <w:rsid w:val="00A061F6"/>
    <w:rsid w:val="00A066A3"/>
    <w:rsid w:val="00A0679B"/>
    <w:rsid w:val="00A06952"/>
    <w:rsid w:val="00A06A39"/>
    <w:rsid w:val="00A06DC1"/>
    <w:rsid w:val="00A06EAD"/>
    <w:rsid w:val="00A0778F"/>
    <w:rsid w:val="00A07B5C"/>
    <w:rsid w:val="00A07F58"/>
    <w:rsid w:val="00A100D1"/>
    <w:rsid w:val="00A1070D"/>
    <w:rsid w:val="00A10915"/>
    <w:rsid w:val="00A10A17"/>
    <w:rsid w:val="00A10C94"/>
    <w:rsid w:val="00A1132B"/>
    <w:rsid w:val="00A11578"/>
    <w:rsid w:val="00A1176D"/>
    <w:rsid w:val="00A11D6A"/>
    <w:rsid w:val="00A12080"/>
    <w:rsid w:val="00A120AC"/>
    <w:rsid w:val="00A1238A"/>
    <w:rsid w:val="00A1242C"/>
    <w:rsid w:val="00A12A79"/>
    <w:rsid w:val="00A12B2D"/>
    <w:rsid w:val="00A12E4C"/>
    <w:rsid w:val="00A12F9F"/>
    <w:rsid w:val="00A131CB"/>
    <w:rsid w:val="00A13390"/>
    <w:rsid w:val="00A13852"/>
    <w:rsid w:val="00A13941"/>
    <w:rsid w:val="00A13A9C"/>
    <w:rsid w:val="00A13B19"/>
    <w:rsid w:val="00A13E77"/>
    <w:rsid w:val="00A13E87"/>
    <w:rsid w:val="00A14205"/>
    <w:rsid w:val="00A14764"/>
    <w:rsid w:val="00A14847"/>
    <w:rsid w:val="00A14A0A"/>
    <w:rsid w:val="00A14AA5"/>
    <w:rsid w:val="00A14B25"/>
    <w:rsid w:val="00A14DA2"/>
    <w:rsid w:val="00A14F00"/>
    <w:rsid w:val="00A1516F"/>
    <w:rsid w:val="00A1520A"/>
    <w:rsid w:val="00A15843"/>
    <w:rsid w:val="00A15AAF"/>
    <w:rsid w:val="00A15E8D"/>
    <w:rsid w:val="00A15EA7"/>
    <w:rsid w:val="00A16353"/>
    <w:rsid w:val="00A16406"/>
    <w:rsid w:val="00A16A5A"/>
    <w:rsid w:val="00A16D04"/>
    <w:rsid w:val="00A16D6D"/>
    <w:rsid w:val="00A17298"/>
    <w:rsid w:val="00A1729E"/>
    <w:rsid w:val="00A177BD"/>
    <w:rsid w:val="00A17D0F"/>
    <w:rsid w:val="00A17DF5"/>
    <w:rsid w:val="00A17F6D"/>
    <w:rsid w:val="00A2050B"/>
    <w:rsid w:val="00A20ACD"/>
    <w:rsid w:val="00A20CAE"/>
    <w:rsid w:val="00A20FC5"/>
    <w:rsid w:val="00A20FCB"/>
    <w:rsid w:val="00A2102C"/>
    <w:rsid w:val="00A21383"/>
    <w:rsid w:val="00A213F1"/>
    <w:rsid w:val="00A21912"/>
    <w:rsid w:val="00A2199F"/>
    <w:rsid w:val="00A21B26"/>
    <w:rsid w:val="00A21B31"/>
    <w:rsid w:val="00A22107"/>
    <w:rsid w:val="00A22469"/>
    <w:rsid w:val="00A22B27"/>
    <w:rsid w:val="00A230A1"/>
    <w:rsid w:val="00A230B6"/>
    <w:rsid w:val="00A2360E"/>
    <w:rsid w:val="00A242C6"/>
    <w:rsid w:val="00A243BD"/>
    <w:rsid w:val="00A2444D"/>
    <w:rsid w:val="00A24482"/>
    <w:rsid w:val="00A24850"/>
    <w:rsid w:val="00A24A96"/>
    <w:rsid w:val="00A24B1F"/>
    <w:rsid w:val="00A2509F"/>
    <w:rsid w:val="00A253EE"/>
    <w:rsid w:val="00A25D46"/>
    <w:rsid w:val="00A26464"/>
    <w:rsid w:val="00A2674E"/>
    <w:rsid w:val="00A268C9"/>
    <w:rsid w:val="00A26E0C"/>
    <w:rsid w:val="00A270A5"/>
    <w:rsid w:val="00A2736D"/>
    <w:rsid w:val="00A276B1"/>
    <w:rsid w:val="00A2789F"/>
    <w:rsid w:val="00A2799B"/>
    <w:rsid w:val="00A279A7"/>
    <w:rsid w:val="00A27BFB"/>
    <w:rsid w:val="00A27CFD"/>
    <w:rsid w:val="00A30182"/>
    <w:rsid w:val="00A304B1"/>
    <w:rsid w:val="00A30721"/>
    <w:rsid w:val="00A3088A"/>
    <w:rsid w:val="00A30E4B"/>
    <w:rsid w:val="00A30EF6"/>
    <w:rsid w:val="00A31181"/>
    <w:rsid w:val="00A31213"/>
    <w:rsid w:val="00A31456"/>
    <w:rsid w:val="00A31659"/>
    <w:rsid w:val="00A31A56"/>
    <w:rsid w:val="00A31BAB"/>
    <w:rsid w:val="00A31C76"/>
    <w:rsid w:val="00A321B1"/>
    <w:rsid w:val="00A326AF"/>
    <w:rsid w:val="00A3288B"/>
    <w:rsid w:val="00A328D2"/>
    <w:rsid w:val="00A32A4D"/>
    <w:rsid w:val="00A32B50"/>
    <w:rsid w:val="00A32FCB"/>
    <w:rsid w:val="00A33057"/>
    <w:rsid w:val="00A3319E"/>
    <w:rsid w:val="00A331DA"/>
    <w:rsid w:val="00A3335B"/>
    <w:rsid w:val="00A338EB"/>
    <w:rsid w:val="00A33C77"/>
    <w:rsid w:val="00A33D12"/>
    <w:rsid w:val="00A34247"/>
    <w:rsid w:val="00A34408"/>
    <w:rsid w:val="00A3456E"/>
    <w:rsid w:val="00A347B7"/>
    <w:rsid w:val="00A347D7"/>
    <w:rsid w:val="00A34824"/>
    <w:rsid w:val="00A349FF"/>
    <w:rsid w:val="00A34B0F"/>
    <w:rsid w:val="00A34C25"/>
    <w:rsid w:val="00A34CBA"/>
    <w:rsid w:val="00A3507D"/>
    <w:rsid w:val="00A355C1"/>
    <w:rsid w:val="00A3563E"/>
    <w:rsid w:val="00A35892"/>
    <w:rsid w:val="00A359B3"/>
    <w:rsid w:val="00A35A49"/>
    <w:rsid w:val="00A35A6A"/>
    <w:rsid w:val="00A35D7E"/>
    <w:rsid w:val="00A36303"/>
    <w:rsid w:val="00A3640A"/>
    <w:rsid w:val="00A366D1"/>
    <w:rsid w:val="00A36FA4"/>
    <w:rsid w:val="00A37072"/>
    <w:rsid w:val="00A3710D"/>
    <w:rsid w:val="00A3717A"/>
    <w:rsid w:val="00A37532"/>
    <w:rsid w:val="00A37828"/>
    <w:rsid w:val="00A37B21"/>
    <w:rsid w:val="00A37DF4"/>
    <w:rsid w:val="00A4052E"/>
    <w:rsid w:val="00A4073D"/>
    <w:rsid w:val="00A40793"/>
    <w:rsid w:val="00A4088C"/>
    <w:rsid w:val="00A408FF"/>
    <w:rsid w:val="00A40EF7"/>
    <w:rsid w:val="00A41050"/>
    <w:rsid w:val="00A41352"/>
    <w:rsid w:val="00A414E3"/>
    <w:rsid w:val="00A41821"/>
    <w:rsid w:val="00A419E7"/>
    <w:rsid w:val="00A41A9B"/>
    <w:rsid w:val="00A41E0B"/>
    <w:rsid w:val="00A41E87"/>
    <w:rsid w:val="00A42234"/>
    <w:rsid w:val="00A4280E"/>
    <w:rsid w:val="00A42A4E"/>
    <w:rsid w:val="00A42C80"/>
    <w:rsid w:val="00A43283"/>
    <w:rsid w:val="00A434BC"/>
    <w:rsid w:val="00A43CD9"/>
    <w:rsid w:val="00A43E0C"/>
    <w:rsid w:val="00A43E7F"/>
    <w:rsid w:val="00A442C4"/>
    <w:rsid w:val="00A444EA"/>
    <w:rsid w:val="00A444FC"/>
    <w:rsid w:val="00A4456B"/>
    <w:rsid w:val="00A44592"/>
    <w:rsid w:val="00A4466F"/>
    <w:rsid w:val="00A446C8"/>
    <w:rsid w:val="00A44704"/>
    <w:rsid w:val="00A448D4"/>
    <w:rsid w:val="00A4515C"/>
    <w:rsid w:val="00A45160"/>
    <w:rsid w:val="00A4527B"/>
    <w:rsid w:val="00A452E0"/>
    <w:rsid w:val="00A457FD"/>
    <w:rsid w:val="00A45B23"/>
    <w:rsid w:val="00A45FD6"/>
    <w:rsid w:val="00A4603E"/>
    <w:rsid w:val="00A46044"/>
    <w:rsid w:val="00A460E1"/>
    <w:rsid w:val="00A460F4"/>
    <w:rsid w:val="00A462CC"/>
    <w:rsid w:val="00A465A4"/>
    <w:rsid w:val="00A46600"/>
    <w:rsid w:val="00A467E9"/>
    <w:rsid w:val="00A46AB6"/>
    <w:rsid w:val="00A46ADB"/>
    <w:rsid w:val="00A46BD4"/>
    <w:rsid w:val="00A46D4C"/>
    <w:rsid w:val="00A46E79"/>
    <w:rsid w:val="00A47532"/>
    <w:rsid w:val="00A47787"/>
    <w:rsid w:val="00A478BA"/>
    <w:rsid w:val="00A47902"/>
    <w:rsid w:val="00A47B59"/>
    <w:rsid w:val="00A47CD7"/>
    <w:rsid w:val="00A47E2B"/>
    <w:rsid w:val="00A47F57"/>
    <w:rsid w:val="00A50280"/>
    <w:rsid w:val="00A5040E"/>
    <w:rsid w:val="00A505B9"/>
    <w:rsid w:val="00A509A8"/>
    <w:rsid w:val="00A50AAF"/>
    <w:rsid w:val="00A50DB2"/>
    <w:rsid w:val="00A5132E"/>
    <w:rsid w:val="00A516DD"/>
    <w:rsid w:val="00A51793"/>
    <w:rsid w:val="00A519AD"/>
    <w:rsid w:val="00A51E62"/>
    <w:rsid w:val="00A51EA5"/>
    <w:rsid w:val="00A5208C"/>
    <w:rsid w:val="00A52470"/>
    <w:rsid w:val="00A525F4"/>
    <w:rsid w:val="00A52809"/>
    <w:rsid w:val="00A52B40"/>
    <w:rsid w:val="00A52C6F"/>
    <w:rsid w:val="00A52CF0"/>
    <w:rsid w:val="00A52D52"/>
    <w:rsid w:val="00A52E8E"/>
    <w:rsid w:val="00A532C8"/>
    <w:rsid w:val="00A53301"/>
    <w:rsid w:val="00A5350B"/>
    <w:rsid w:val="00A53742"/>
    <w:rsid w:val="00A538A8"/>
    <w:rsid w:val="00A53CEA"/>
    <w:rsid w:val="00A53F40"/>
    <w:rsid w:val="00A53F5C"/>
    <w:rsid w:val="00A5415E"/>
    <w:rsid w:val="00A542AB"/>
    <w:rsid w:val="00A54420"/>
    <w:rsid w:val="00A54A76"/>
    <w:rsid w:val="00A55097"/>
    <w:rsid w:val="00A55437"/>
    <w:rsid w:val="00A55568"/>
    <w:rsid w:val="00A55753"/>
    <w:rsid w:val="00A557A1"/>
    <w:rsid w:val="00A5586B"/>
    <w:rsid w:val="00A5605E"/>
    <w:rsid w:val="00A56429"/>
    <w:rsid w:val="00A564A4"/>
    <w:rsid w:val="00A56BC9"/>
    <w:rsid w:val="00A56C5C"/>
    <w:rsid w:val="00A57275"/>
    <w:rsid w:val="00A57323"/>
    <w:rsid w:val="00A577B7"/>
    <w:rsid w:val="00A57A40"/>
    <w:rsid w:val="00A57BBC"/>
    <w:rsid w:val="00A57C59"/>
    <w:rsid w:val="00A57C8A"/>
    <w:rsid w:val="00A57CFD"/>
    <w:rsid w:val="00A57FEF"/>
    <w:rsid w:val="00A600E6"/>
    <w:rsid w:val="00A6010B"/>
    <w:rsid w:val="00A60FE5"/>
    <w:rsid w:val="00A61CFD"/>
    <w:rsid w:val="00A61DAF"/>
    <w:rsid w:val="00A620AA"/>
    <w:rsid w:val="00A625E4"/>
    <w:rsid w:val="00A6263D"/>
    <w:rsid w:val="00A62C8C"/>
    <w:rsid w:val="00A62F29"/>
    <w:rsid w:val="00A63059"/>
    <w:rsid w:val="00A630A1"/>
    <w:rsid w:val="00A63347"/>
    <w:rsid w:val="00A63592"/>
    <w:rsid w:val="00A63814"/>
    <w:rsid w:val="00A638FF"/>
    <w:rsid w:val="00A6394C"/>
    <w:rsid w:val="00A63AE3"/>
    <w:rsid w:val="00A63D3E"/>
    <w:rsid w:val="00A6447D"/>
    <w:rsid w:val="00A64CD3"/>
    <w:rsid w:val="00A65084"/>
    <w:rsid w:val="00A650D4"/>
    <w:rsid w:val="00A651A4"/>
    <w:rsid w:val="00A651BA"/>
    <w:rsid w:val="00A651D1"/>
    <w:rsid w:val="00A654CE"/>
    <w:rsid w:val="00A655BA"/>
    <w:rsid w:val="00A65606"/>
    <w:rsid w:val="00A65AA0"/>
    <w:rsid w:val="00A65B50"/>
    <w:rsid w:val="00A65F82"/>
    <w:rsid w:val="00A663E1"/>
    <w:rsid w:val="00A665AD"/>
    <w:rsid w:val="00A666EE"/>
    <w:rsid w:val="00A66A70"/>
    <w:rsid w:val="00A6711A"/>
    <w:rsid w:val="00A6724B"/>
    <w:rsid w:val="00A6725E"/>
    <w:rsid w:val="00A67308"/>
    <w:rsid w:val="00A67674"/>
    <w:rsid w:val="00A676AA"/>
    <w:rsid w:val="00A6792F"/>
    <w:rsid w:val="00A67A7C"/>
    <w:rsid w:val="00A67DCB"/>
    <w:rsid w:val="00A67E53"/>
    <w:rsid w:val="00A67ED8"/>
    <w:rsid w:val="00A70238"/>
    <w:rsid w:val="00A70355"/>
    <w:rsid w:val="00A7037F"/>
    <w:rsid w:val="00A707E9"/>
    <w:rsid w:val="00A70C84"/>
    <w:rsid w:val="00A70D0B"/>
    <w:rsid w:val="00A71075"/>
    <w:rsid w:val="00A71144"/>
    <w:rsid w:val="00A71328"/>
    <w:rsid w:val="00A71361"/>
    <w:rsid w:val="00A71522"/>
    <w:rsid w:val="00A719AE"/>
    <w:rsid w:val="00A71B76"/>
    <w:rsid w:val="00A71DDC"/>
    <w:rsid w:val="00A71EE3"/>
    <w:rsid w:val="00A71F29"/>
    <w:rsid w:val="00A726AE"/>
    <w:rsid w:val="00A72742"/>
    <w:rsid w:val="00A727BF"/>
    <w:rsid w:val="00A72876"/>
    <w:rsid w:val="00A72AE7"/>
    <w:rsid w:val="00A72C84"/>
    <w:rsid w:val="00A73D0E"/>
    <w:rsid w:val="00A74294"/>
    <w:rsid w:val="00A746E2"/>
    <w:rsid w:val="00A7471C"/>
    <w:rsid w:val="00A74FC9"/>
    <w:rsid w:val="00A75109"/>
    <w:rsid w:val="00A75595"/>
    <w:rsid w:val="00A757EC"/>
    <w:rsid w:val="00A75983"/>
    <w:rsid w:val="00A75B0E"/>
    <w:rsid w:val="00A75B98"/>
    <w:rsid w:val="00A75F7D"/>
    <w:rsid w:val="00A7600E"/>
    <w:rsid w:val="00A7600F"/>
    <w:rsid w:val="00A76063"/>
    <w:rsid w:val="00A7637C"/>
    <w:rsid w:val="00A764CA"/>
    <w:rsid w:val="00A764CD"/>
    <w:rsid w:val="00A76562"/>
    <w:rsid w:val="00A767D3"/>
    <w:rsid w:val="00A76B1D"/>
    <w:rsid w:val="00A76C23"/>
    <w:rsid w:val="00A76DAE"/>
    <w:rsid w:val="00A76DB0"/>
    <w:rsid w:val="00A76DBB"/>
    <w:rsid w:val="00A770DB"/>
    <w:rsid w:val="00A7718C"/>
    <w:rsid w:val="00A77220"/>
    <w:rsid w:val="00A7783D"/>
    <w:rsid w:val="00A7798E"/>
    <w:rsid w:val="00A77A47"/>
    <w:rsid w:val="00A77DCE"/>
    <w:rsid w:val="00A80437"/>
    <w:rsid w:val="00A806BE"/>
    <w:rsid w:val="00A8089A"/>
    <w:rsid w:val="00A80977"/>
    <w:rsid w:val="00A80D9B"/>
    <w:rsid w:val="00A80F35"/>
    <w:rsid w:val="00A810F4"/>
    <w:rsid w:val="00A8115E"/>
    <w:rsid w:val="00A814B9"/>
    <w:rsid w:val="00A814E5"/>
    <w:rsid w:val="00A81696"/>
    <w:rsid w:val="00A81A34"/>
    <w:rsid w:val="00A81EA1"/>
    <w:rsid w:val="00A81FF2"/>
    <w:rsid w:val="00A82203"/>
    <w:rsid w:val="00A8257A"/>
    <w:rsid w:val="00A82CB1"/>
    <w:rsid w:val="00A82E26"/>
    <w:rsid w:val="00A833B5"/>
    <w:rsid w:val="00A83904"/>
    <w:rsid w:val="00A8396F"/>
    <w:rsid w:val="00A839C8"/>
    <w:rsid w:val="00A84BB6"/>
    <w:rsid w:val="00A84DE8"/>
    <w:rsid w:val="00A84FB3"/>
    <w:rsid w:val="00A854DB"/>
    <w:rsid w:val="00A85688"/>
    <w:rsid w:val="00A85768"/>
    <w:rsid w:val="00A86423"/>
    <w:rsid w:val="00A86783"/>
    <w:rsid w:val="00A86873"/>
    <w:rsid w:val="00A8690B"/>
    <w:rsid w:val="00A86B7D"/>
    <w:rsid w:val="00A86E2E"/>
    <w:rsid w:val="00A87251"/>
    <w:rsid w:val="00A8771D"/>
    <w:rsid w:val="00A87A5A"/>
    <w:rsid w:val="00A87CE4"/>
    <w:rsid w:val="00A903EC"/>
    <w:rsid w:val="00A904C3"/>
    <w:rsid w:val="00A90A79"/>
    <w:rsid w:val="00A913BA"/>
    <w:rsid w:val="00A91401"/>
    <w:rsid w:val="00A914DC"/>
    <w:rsid w:val="00A91B3A"/>
    <w:rsid w:val="00A920FF"/>
    <w:rsid w:val="00A92135"/>
    <w:rsid w:val="00A92B2C"/>
    <w:rsid w:val="00A92DE3"/>
    <w:rsid w:val="00A93107"/>
    <w:rsid w:val="00A93364"/>
    <w:rsid w:val="00A937DB"/>
    <w:rsid w:val="00A9388D"/>
    <w:rsid w:val="00A9393A"/>
    <w:rsid w:val="00A93997"/>
    <w:rsid w:val="00A93ADB"/>
    <w:rsid w:val="00A94054"/>
    <w:rsid w:val="00A94188"/>
    <w:rsid w:val="00A94397"/>
    <w:rsid w:val="00A94689"/>
    <w:rsid w:val="00A9491C"/>
    <w:rsid w:val="00A94C0E"/>
    <w:rsid w:val="00A94DCC"/>
    <w:rsid w:val="00A94E4B"/>
    <w:rsid w:val="00A9515E"/>
    <w:rsid w:val="00A955B0"/>
    <w:rsid w:val="00A956ED"/>
    <w:rsid w:val="00A9589B"/>
    <w:rsid w:val="00A95B35"/>
    <w:rsid w:val="00A95C5D"/>
    <w:rsid w:val="00A960AA"/>
    <w:rsid w:val="00A9630D"/>
    <w:rsid w:val="00A9637F"/>
    <w:rsid w:val="00A96629"/>
    <w:rsid w:val="00A96748"/>
    <w:rsid w:val="00A969EB"/>
    <w:rsid w:val="00A96B30"/>
    <w:rsid w:val="00A96C15"/>
    <w:rsid w:val="00A97232"/>
    <w:rsid w:val="00A97236"/>
    <w:rsid w:val="00A97822"/>
    <w:rsid w:val="00A97B7C"/>
    <w:rsid w:val="00AA0033"/>
    <w:rsid w:val="00AA02EA"/>
    <w:rsid w:val="00AA04AC"/>
    <w:rsid w:val="00AA05B0"/>
    <w:rsid w:val="00AA05F1"/>
    <w:rsid w:val="00AA0601"/>
    <w:rsid w:val="00AA0752"/>
    <w:rsid w:val="00AA08BD"/>
    <w:rsid w:val="00AA09A7"/>
    <w:rsid w:val="00AA0D3A"/>
    <w:rsid w:val="00AA12C5"/>
    <w:rsid w:val="00AA1433"/>
    <w:rsid w:val="00AA1A5D"/>
    <w:rsid w:val="00AA1D0E"/>
    <w:rsid w:val="00AA2537"/>
    <w:rsid w:val="00AA26EB"/>
    <w:rsid w:val="00AA2B2A"/>
    <w:rsid w:val="00AA2F95"/>
    <w:rsid w:val="00AA33FE"/>
    <w:rsid w:val="00AA3551"/>
    <w:rsid w:val="00AA3779"/>
    <w:rsid w:val="00AA383A"/>
    <w:rsid w:val="00AA387B"/>
    <w:rsid w:val="00AA39F4"/>
    <w:rsid w:val="00AA513F"/>
    <w:rsid w:val="00AA5501"/>
    <w:rsid w:val="00AA5746"/>
    <w:rsid w:val="00AA59B5"/>
    <w:rsid w:val="00AA5B89"/>
    <w:rsid w:val="00AA64EF"/>
    <w:rsid w:val="00AA6AB2"/>
    <w:rsid w:val="00AA6D7A"/>
    <w:rsid w:val="00AA7089"/>
    <w:rsid w:val="00AA7317"/>
    <w:rsid w:val="00AA7777"/>
    <w:rsid w:val="00AA77D8"/>
    <w:rsid w:val="00AA78A8"/>
    <w:rsid w:val="00AA7B84"/>
    <w:rsid w:val="00AA7F8C"/>
    <w:rsid w:val="00AA7F9C"/>
    <w:rsid w:val="00AB004C"/>
    <w:rsid w:val="00AB013B"/>
    <w:rsid w:val="00AB0495"/>
    <w:rsid w:val="00AB080C"/>
    <w:rsid w:val="00AB101A"/>
    <w:rsid w:val="00AB1277"/>
    <w:rsid w:val="00AB18FC"/>
    <w:rsid w:val="00AB26FF"/>
    <w:rsid w:val="00AB2716"/>
    <w:rsid w:val="00AB279A"/>
    <w:rsid w:val="00AB27AD"/>
    <w:rsid w:val="00AB2D1F"/>
    <w:rsid w:val="00AB2D73"/>
    <w:rsid w:val="00AB2F44"/>
    <w:rsid w:val="00AB3340"/>
    <w:rsid w:val="00AB33E6"/>
    <w:rsid w:val="00AB345B"/>
    <w:rsid w:val="00AB3647"/>
    <w:rsid w:val="00AB371F"/>
    <w:rsid w:val="00AB3BAF"/>
    <w:rsid w:val="00AB3BB5"/>
    <w:rsid w:val="00AB4B63"/>
    <w:rsid w:val="00AB54A9"/>
    <w:rsid w:val="00AB556F"/>
    <w:rsid w:val="00AB59EB"/>
    <w:rsid w:val="00AB5F83"/>
    <w:rsid w:val="00AB6779"/>
    <w:rsid w:val="00AB69E8"/>
    <w:rsid w:val="00AB6BDE"/>
    <w:rsid w:val="00AB6E9B"/>
    <w:rsid w:val="00AB6F2E"/>
    <w:rsid w:val="00AB7853"/>
    <w:rsid w:val="00AB79DD"/>
    <w:rsid w:val="00AC098B"/>
    <w:rsid w:val="00AC0A08"/>
    <w:rsid w:val="00AC0B4C"/>
    <w:rsid w:val="00AC1164"/>
    <w:rsid w:val="00AC171C"/>
    <w:rsid w:val="00AC1E23"/>
    <w:rsid w:val="00AC1E2F"/>
    <w:rsid w:val="00AC1EE2"/>
    <w:rsid w:val="00AC21EC"/>
    <w:rsid w:val="00AC2296"/>
    <w:rsid w:val="00AC2754"/>
    <w:rsid w:val="00AC284D"/>
    <w:rsid w:val="00AC2970"/>
    <w:rsid w:val="00AC2A1C"/>
    <w:rsid w:val="00AC2C53"/>
    <w:rsid w:val="00AC2FF0"/>
    <w:rsid w:val="00AC3402"/>
    <w:rsid w:val="00AC3907"/>
    <w:rsid w:val="00AC3D66"/>
    <w:rsid w:val="00AC3DE1"/>
    <w:rsid w:val="00AC43A4"/>
    <w:rsid w:val="00AC4417"/>
    <w:rsid w:val="00AC441B"/>
    <w:rsid w:val="00AC48B0"/>
    <w:rsid w:val="00AC4ACD"/>
    <w:rsid w:val="00AC4F24"/>
    <w:rsid w:val="00AC510F"/>
    <w:rsid w:val="00AC526F"/>
    <w:rsid w:val="00AC54B0"/>
    <w:rsid w:val="00AC562E"/>
    <w:rsid w:val="00AC5697"/>
    <w:rsid w:val="00AC574C"/>
    <w:rsid w:val="00AC59AE"/>
    <w:rsid w:val="00AC5DFB"/>
    <w:rsid w:val="00AC5ED7"/>
    <w:rsid w:val="00AC6203"/>
    <w:rsid w:val="00AC68B3"/>
    <w:rsid w:val="00AC6D73"/>
    <w:rsid w:val="00AC7223"/>
    <w:rsid w:val="00AC7979"/>
    <w:rsid w:val="00AC7A6E"/>
    <w:rsid w:val="00AC7DB9"/>
    <w:rsid w:val="00AC7DC5"/>
    <w:rsid w:val="00AC7F86"/>
    <w:rsid w:val="00AC7FEE"/>
    <w:rsid w:val="00AD00EA"/>
    <w:rsid w:val="00AD013A"/>
    <w:rsid w:val="00AD015A"/>
    <w:rsid w:val="00AD09AA"/>
    <w:rsid w:val="00AD0BFC"/>
    <w:rsid w:val="00AD0C92"/>
    <w:rsid w:val="00AD0CE6"/>
    <w:rsid w:val="00AD0EEA"/>
    <w:rsid w:val="00AD10C0"/>
    <w:rsid w:val="00AD119E"/>
    <w:rsid w:val="00AD13DC"/>
    <w:rsid w:val="00AD1773"/>
    <w:rsid w:val="00AD1953"/>
    <w:rsid w:val="00AD1C32"/>
    <w:rsid w:val="00AD1CC5"/>
    <w:rsid w:val="00AD1D7A"/>
    <w:rsid w:val="00AD1EA9"/>
    <w:rsid w:val="00AD2457"/>
    <w:rsid w:val="00AD24AE"/>
    <w:rsid w:val="00AD274A"/>
    <w:rsid w:val="00AD27C0"/>
    <w:rsid w:val="00AD2AF2"/>
    <w:rsid w:val="00AD2D6C"/>
    <w:rsid w:val="00AD2DAF"/>
    <w:rsid w:val="00AD32D3"/>
    <w:rsid w:val="00AD337E"/>
    <w:rsid w:val="00AD33BD"/>
    <w:rsid w:val="00AD40CA"/>
    <w:rsid w:val="00AD5375"/>
    <w:rsid w:val="00AD591C"/>
    <w:rsid w:val="00AD595F"/>
    <w:rsid w:val="00AD5BFB"/>
    <w:rsid w:val="00AD5C37"/>
    <w:rsid w:val="00AD6DE2"/>
    <w:rsid w:val="00AD70C4"/>
    <w:rsid w:val="00AD7478"/>
    <w:rsid w:val="00AD74B0"/>
    <w:rsid w:val="00AE06BB"/>
    <w:rsid w:val="00AE0A40"/>
    <w:rsid w:val="00AE0C14"/>
    <w:rsid w:val="00AE0C99"/>
    <w:rsid w:val="00AE0D11"/>
    <w:rsid w:val="00AE0F2D"/>
    <w:rsid w:val="00AE10F5"/>
    <w:rsid w:val="00AE1400"/>
    <w:rsid w:val="00AE1675"/>
    <w:rsid w:val="00AE1A69"/>
    <w:rsid w:val="00AE1D84"/>
    <w:rsid w:val="00AE1E17"/>
    <w:rsid w:val="00AE1ED4"/>
    <w:rsid w:val="00AE21E1"/>
    <w:rsid w:val="00AE231C"/>
    <w:rsid w:val="00AE2755"/>
    <w:rsid w:val="00AE28F5"/>
    <w:rsid w:val="00AE29DA"/>
    <w:rsid w:val="00AE2B8D"/>
    <w:rsid w:val="00AE2F1C"/>
    <w:rsid w:val="00AE2F8D"/>
    <w:rsid w:val="00AE2FE3"/>
    <w:rsid w:val="00AE36B1"/>
    <w:rsid w:val="00AE392D"/>
    <w:rsid w:val="00AE3BAE"/>
    <w:rsid w:val="00AE3D14"/>
    <w:rsid w:val="00AE4011"/>
    <w:rsid w:val="00AE43C6"/>
    <w:rsid w:val="00AE4704"/>
    <w:rsid w:val="00AE4AB8"/>
    <w:rsid w:val="00AE4ECD"/>
    <w:rsid w:val="00AE4F3A"/>
    <w:rsid w:val="00AE5655"/>
    <w:rsid w:val="00AE5749"/>
    <w:rsid w:val="00AE6523"/>
    <w:rsid w:val="00AE660C"/>
    <w:rsid w:val="00AE69A1"/>
    <w:rsid w:val="00AE6A21"/>
    <w:rsid w:val="00AE6AB5"/>
    <w:rsid w:val="00AE6D07"/>
    <w:rsid w:val="00AE6D51"/>
    <w:rsid w:val="00AE72FC"/>
    <w:rsid w:val="00AE7892"/>
    <w:rsid w:val="00AE78DA"/>
    <w:rsid w:val="00AE792B"/>
    <w:rsid w:val="00AE79A2"/>
    <w:rsid w:val="00AF061D"/>
    <w:rsid w:val="00AF0AA0"/>
    <w:rsid w:val="00AF0B69"/>
    <w:rsid w:val="00AF0CBE"/>
    <w:rsid w:val="00AF0E75"/>
    <w:rsid w:val="00AF0E96"/>
    <w:rsid w:val="00AF0EDA"/>
    <w:rsid w:val="00AF0FC8"/>
    <w:rsid w:val="00AF171C"/>
    <w:rsid w:val="00AF1720"/>
    <w:rsid w:val="00AF17EA"/>
    <w:rsid w:val="00AF1B2F"/>
    <w:rsid w:val="00AF1C8F"/>
    <w:rsid w:val="00AF1DBB"/>
    <w:rsid w:val="00AF2883"/>
    <w:rsid w:val="00AF29E9"/>
    <w:rsid w:val="00AF2B68"/>
    <w:rsid w:val="00AF2C92"/>
    <w:rsid w:val="00AF2EE2"/>
    <w:rsid w:val="00AF2F66"/>
    <w:rsid w:val="00AF316D"/>
    <w:rsid w:val="00AF3184"/>
    <w:rsid w:val="00AF3268"/>
    <w:rsid w:val="00AF37E1"/>
    <w:rsid w:val="00AF3938"/>
    <w:rsid w:val="00AF3EC1"/>
    <w:rsid w:val="00AF40F7"/>
    <w:rsid w:val="00AF4152"/>
    <w:rsid w:val="00AF44AF"/>
    <w:rsid w:val="00AF44E2"/>
    <w:rsid w:val="00AF4620"/>
    <w:rsid w:val="00AF497C"/>
    <w:rsid w:val="00AF4B25"/>
    <w:rsid w:val="00AF4B32"/>
    <w:rsid w:val="00AF4B54"/>
    <w:rsid w:val="00AF4E70"/>
    <w:rsid w:val="00AF5025"/>
    <w:rsid w:val="00AF5028"/>
    <w:rsid w:val="00AF519F"/>
    <w:rsid w:val="00AF5387"/>
    <w:rsid w:val="00AF54AE"/>
    <w:rsid w:val="00AF55F5"/>
    <w:rsid w:val="00AF5789"/>
    <w:rsid w:val="00AF5B57"/>
    <w:rsid w:val="00AF5B94"/>
    <w:rsid w:val="00AF6A2C"/>
    <w:rsid w:val="00AF6AA8"/>
    <w:rsid w:val="00AF6D5C"/>
    <w:rsid w:val="00AF6FA0"/>
    <w:rsid w:val="00AF702A"/>
    <w:rsid w:val="00AF72F5"/>
    <w:rsid w:val="00AF786F"/>
    <w:rsid w:val="00AF792E"/>
    <w:rsid w:val="00AF7947"/>
    <w:rsid w:val="00AF7B6D"/>
    <w:rsid w:val="00AF7CF9"/>
    <w:rsid w:val="00AF7E86"/>
    <w:rsid w:val="00B002C7"/>
    <w:rsid w:val="00B00629"/>
    <w:rsid w:val="00B006ED"/>
    <w:rsid w:val="00B0088E"/>
    <w:rsid w:val="00B00EC0"/>
    <w:rsid w:val="00B00EE2"/>
    <w:rsid w:val="00B00FF7"/>
    <w:rsid w:val="00B011D2"/>
    <w:rsid w:val="00B015FC"/>
    <w:rsid w:val="00B017F0"/>
    <w:rsid w:val="00B0185A"/>
    <w:rsid w:val="00B0192A"/>
    <w:rsid w:val="00B01E94"/>
    <w:rsid w:val="00B023DA"/>
    <w:rsid w:val="00B024B9"/>
    <w:rsid w:val="00B02738"/>
    <w:rsid w:val="00B028D3"/>
    <w:rsid w:val="00B02D20"/>
    <w:rsid w:val="00B02F8F"/>
    <w:rsid w:val="00B0370C"/>
    <w:rsid w:val="00B03771"/>
    <w:rsid w:val="00B03815"/>
    <w:rsid w:val="00B03B01"/>
    <w:rsid w:val="00B03DAB"/>
    <w:rsid w:val="00B03DC7"/>
    <w:rsid w:val="00B03E13"/>
    <w:rsid w:val="00B04480"/>
    <w:rsid w:val="00B047B8"/>
    <w:rsid w:val="00B04D5F"/>
    <w:rsid w:val="00B04E58"/>
    <w:rsid w:val="00B0540E"/>
    <w:rsid w:val="00B0553A"/>
    <w:rsid w:val="00B05581"/>
    <w:rsid w:val="00B0579E"/>
    <w:rsid w:val="00B05ABC"/>
    <w:rsid w:val="00B05BBA"/>
    <w:rsid w:val="00B05FAC"/>
    <w:rsid w:val="00B060A8"/>
    <w:rsid w:val="00B06103"/>
    <w:rsid w:val="00B063F1"/>
    <w:rsid w:val="00B063FA"/>
    <w:rsid w:val="00B067BD"/>
    <w:rsid w:val="00B068B6"/>
    <w:rsid w:val="00B069CD"/>
    <w:rsid w:val="00B06EA9"/>
    <w:rsid w:val="00B073B3"/>
    <w:rsid w:val="00B077FA"/>
    <w:rsid w:val="00B078A9"/>
    <w:rsid w:val="00B078C0"/>
    <w:rsid w:val="00B07931"/>
    <w:rsid w:val="00B07A2F"/>
    <w:rsid w:val="00B1014D"/>
    <w:rsid w:val="00B10179"/>
    <w:rsid w:val="00B1031E"/>
    <w:rsid w:val="00B10574"/>
    <w:rsid w:val="00B1062E"/>
    <w:rsid w:val="00B10757"/>
    <w:rsid w:val="00B10878"/>
    <w:rsid w:val="00B10B6C"/>
    <w:rsid w:val="00B10B8F"/>
    <w:rsid w:val="00B11731"/>
    <w:rsid w:val="00B119FB"/>
    <w:rsid w:val="00B11F9A"/>
    <w:rsid w:val="00B11FA5"/>
    <w:rsid w:val="00B1209E"/>
    <w:rsid w:val="00B122A4"/>
    <w:rsid w:val="00B12495"/>
    <w:rsid w:val="00B12681"/>
    <w:rsid w:val="00B127D7"/>
    <w:rsid w:val="00B12887"/>
    <w:rsid w:val="00B129E5"/>
    <w:rsid w:val="00B12AC5"/>
    <w:rsid w:val="00B12BE9"/>
    <w:rsid w:val="00B12E43"/>
    <w:rsid w:val="00B1325F"/>
    <w:rsid w:val="00B134E9"/>
    <w:rsid w:val="00B1360A"/>
    <w:rsid w:val="00B13744"/>
    <w:rsid w:val="00B13B0C"/>
    <w:rsid w:val="00B13B97"/>
    <w:rsid w:val="00B13BC5"/>
    <w:rsid w:val="00B14173"/>
    <w:rsid w:val="00B141C6"/>
    <w:rsid w:val="00B1453A"/>
    <w:rsid w:val="00B14797"/>
    <w:rsid w:val="00B14986"/>
    <w:rsid w:val="00B14B3E"/>
    <w:rsid w:val="00B14DA4"/>
    <w:rsid w:val="00B14E52"/>
    <w:rsid w:val="00B1517F"/>
    <w:rsid w:val="00B152C8"/>
    <w:rsid w:val="00B1560C"/>
    <w:rsid w:val="00B156B3"/>
    <w:rsid w:val="00B15717"/>
    <w:rsid w:val="00B15999"/>
    <w:rsid w:val="00B16218"/>
    <w:rsid w:val="00B16614"/>
    <w:rsid w:val="00B16647"/>
    <w:rsid w:val="00B166B5"/>
    <w:rsid w:val="00B168AB"/>
    <w:rsid w:val="00B16F16"/>
    <w:rsid w:val="00B16F52"/>
    <w:rsid w:val="00B17228"/>
    <w:rsid w:val="00B173C7"/>
    <w:rsid w:val="00B17673"/>
    <w:rsid w:val="00B176B9"/>
    <w:rsid w:val="00B178A5"/>
    <w:rsid w:val="00B178EE"/>
    <w:rsid w:val="00B17A0E"/>
    <w:rsid w:val="00B17CDA"/>
    <w:rsid w:val="00B201BF"/>
    <w:rsid w:val="00B2040C"/>
    <w:rsid w:val="00B209BD"/>
    <w:rsid w:val="00B20CB9"/>
    <w:rsid w:val="00B20DF8"/>
    <w:rsid w:val="00B20F82"/>
    <w:rsid w:val="00B20FC7"/>
    <w:rsid w:val="00B213F9"/>
    <w:rsid w:val="00B2189C"/>
    <w:rsid w:val="00B21C97"/>
    <w:rsid w:val="00B21C9F"/>
    <w:rsid w:val="00B21F04"/>
    <w:rsid w:val="00B21FAB"/>
    <w:rsid w:val="00B21FFD"/>
    <w:rsid w:val="00B22214"/>
    <w:rsid w:val="00B222A5"/>
    <w:rsid w:val="00B225F8"/>
    <w:rsid w:val="00B226E3"/>
    <w:rsid w:val="00B236AC"/>
    <w:rsid w:val="00B239C6"/>
    <w:rsid w:val="00B23C54"/>
    <w:rsid w:val="00B23CF9"/>
    <w:rsid w:val="00B240D9"/>
    <w:rsid w:val="00B2417D"/>
    <w:rsid w:val="00B24293"/>
    <w:rsid w:val="00B2439D"/>
    <w:rsid w:val="00B24947"/>
    <w:rsid w:val="00B24C7A"/>
    <w:rsid w:val="00B25145"/>
    <w:rsid w:val="00B252C9"/>
    <w:rsid w:val="00B255DC"/>
    <w:rsid w:val="00B257C9"/>
    <w:rsid w:val="00B2594A"/>
    <w:rsid w:val="00B25B44"/>
    <w:rsid w:val="00B25BD5"/>
    <w:rsid w:val="00B25CB5"/>
    <w:rsid w:val="00B25E22"/>
    <w:rsid w:val="00B26224"/>
    <w:rsid w:val="00B26293"/>
    <w:rsid w:val="00B2676F"/>
    <w:rsid w:val="00B26A32"/>
    <w:rsid w:val="00B26C03"/>
    <w:rsid w:val="00B26FA7"/>
    <w:rsid w:val="00B26FD6"/>
    <w:rsid w:val="00B27B73"/>
    <w:rsid w:val="00B27DA4"/>
    <w:rsid w:val="00B27DDA"/>
    <w:rsid w:val="00B27E20"/>
    <w:rsid w:val="00B30140"/>
    <w:rsid w:val="00B3092E"/>
    <w:rsid w:val="00B30AA2"/>
    <w:rsid w:val="00B3104C"/>
    <w:rsid w:val="00B313CC"/>
    <w:rsid w:val="00B313E7"/>
    <w:rsid w:val="00B315F8"/>
    <w:rsid w:val="00B31878"/>
    <w:rsid w:val="00B31A2E"/>
    <w:rsid w:val="00B324BF"/>
    <w:rsid w:val="00B3277F"/>
    <w:rsid w:val="00B33273"/>
    <w:rsid w:val="00B3359E"/>
    <w:rsid w:val="00B335BF"/>
    <w:rsid w:val="00B33A4D"/>
    <w:rsid w:val="00B34079"/>
    <w:rsid w:val="00B34129"/>
    <w:rsid w:val="00B34339"/>
    <w:rsid w:val="00B34343"/>
    <w:rsid w:val="00B3436D"/>
    <w:rsid w:val="00B34492"/>
    <w:rsid w:val="00B34601"/>
    <w:rsid w:val="00B34707"/>
    <w:rsid w:val="00B34CFD"/>
    <w:rsid w:val="00B35092"/>
    <w:rsid w:val="00B357E6"/>
    <w:rsid w:val="00B3589C"/>
    <w:rsid w:val="00B36044"/>
    <w:rsid w:val="00B360A4"/>
    <w:rsid w:val="00B368C3"/>
    <w:rsid w:val="00B36AE0"/>
    <w:rsid w:val="00B372CB"/>
    <w:rsid w:val="00B37361"/>
    <w:rsid w:val="00B3736D"/>
    <w:rsid w:val="00B376DE"/>
    <w:rsid w:val="00B3793A"/>
    <w:rsid w:val="00B37A57"/>
    <w:rsid w:val="00B37B25"/>
    <w:rsid w:val="00B37EB2"/>
    <w:rsid w:val="00B40038"/>
    <w:rsid w:val="00B4016B"/>
    <w:rsid w:val="00B401BA"/>
    <w:rsid w:val="00B402D7"/>
    <w:rsid w:val="00B407E4"/>
    <w:rsid w:val="00B41726"/>
    <w:rsid w:val="00B4193B"/>
    <w:rsid w:val="00B41D31"/>
    <w:rsid w:val="00B41D5C"/>
    <w:rsid w:val="00B41F95"/>
    <w:rsid w:val="00B422F5"/>
    <w:rsid w:val="00B423B9"/>
    <w:rsid w:val="00B424C0"/>
    <w:rsid w:val="00B4259B"/>
    <w:rsid w:val="00B425B6"/>
    <w:rsid w:val="00B42632"/>
    <w:rsid w:val="00B42786"/>
    <w:rsid w:val="00B4298B"/>
    <w:rsid w:val="00B429C8"/>
    <w:rsid w:val="00B42A72"/>
    <w:rsid w:val="00B42C88"/>
    <w:rsid w:val="00B42DDA"/>
    <w:rsid w:val="00B42E44"/>
    <w:rsid w:val="00B42E6D"/>
    <w:rsid w:val="00B42ECA"/>
    <w:rsid w:val="00B42F3F"/>
    <w:rsid w:val="00B431B1"/>
    <w:rsid w:val="00B4324A"/>
    <w:rsid w:val="00B43489"/>
    <w:rsid w:val="00B438CE"/>
    <w:rsid w:val="00B441AE"/>
    <w:rsid w:val="00B44240"/>
    <w:rsid w:val="00B442F3"/>
    <w:rsid w:val="00B445A0"/>
    <w:rsid w:val="00B44708"/>
    <w:rsid w:val="00B44829"/>
    <w:rsid w:val="00B44988"/>
    <w:rsid w:val="00B449F9"/>
    <w:rsid w:val="00B44DC0"/>
    <w:rsid w:val="00B45041"/>
    <w:rsid w:val="00B4509B"/>
    <w:rsid w:val="00B450CA"/>
    <w:rsid w:val="00B450DD"/>
    <w:rsid w:val="00B451F4"/>
    <w:rsid w:val="00B45312"/>
    <w:rsid w:val="00B454F4"/>
    <w:rsid w:val="00B4595D"/>
    <w:rsid w:val="00B45A65"/>
    <w:rsid w:val="00B45DFC"/>
    <w:rsid w:val="00B45F10"/>
    <w:rsid w:val="00B45F33"/>
    <w:rsid w:val="00B461DE"/>
    <w:rsid w:val="00B462AF"/>
    <w:rsid w:val="00B46466"/>
    <w:rsid w:val="00B46758"/>
    <w:rsid w:val="00B469A9"/>
    <w:rsid w:val="00B46A86"/>
    <w:rsid w:val="00B46B65"/>
    <w:rsid w:val="00B46D50"/>
    <w:rsid w:val="00B46FBC"/>
    <w:rsid w:val="00B47721"/>
    <w:rsid w:val="00B47958"/>
    <w:rsid w:val="00B47A6F"/>
    <w:rsid w:val="00B47B0F"/>
    <w:rsid w:val="00B47C2F"/>
    <w:rsid w:val="00B47C30"/>
    <w:rsid w:val="00B47C35"/>
    <w:rsid w:val="00B47C73"/>
    <w:rsid w:val="00B47EBE"/>
    <w:rsid w:val="00B47EDF"/>
    <w:rsid w:val="00B50113"/>
    <w:rsid w:val="00B5024B"/>
    <w:rsid w:val="00B50485"/>
    <w:rsid w:val="00B5057E"/>
    <w:rsid w:val="00B505DB"/>
    <w:rsid w:val="00B50756"/>
    <w:rsid w:val="00B50B44"/>
    <w:rsid w:val="00B50CF7"/>
    <w:rsid w:val="00B50FB3"/>
    <w:rsid w:val="00B51155"/>
    <w:rsid w:val="00B513AD"/>
    <w:rsid w:val="00B513EE"/>
    <w:rsid w:val="00B516BC"/>
    <w:rsid w:val="00B51753"/>
    <w:rsid w:val="00B5188B"/>
    <w:rsid w:val="00B5191E"/>
    <w:rsid w:val="00B51978"/>
    <w:rsid w:val="00B51A39"/>
    <w:rsid w:val="00B51AFF"/>
    <w:rsid w:val="00B51B2F"/>
    <w:rsid w:val="00B51B5E"/>
    <w:rsid w:val="00B51CC6"/>
    <w:rsid w:val="00B51E54"/>
    <w:rsid w:val="00B51EDD"/>
    <w:rsid w:val="00B52087"/>
    <w:rsid w:val="00B522CE"/>
    <w:rsid w:val="00B52608"/>
    <w:rsid w:val="00B5266C"/>
    <w:rsid w:val="00B52757"/>
    <w:rsid w:val="00B52799"/>
    <w:rsid w:val="00B53170"/>
    <w:rsid w:val="00B5340D"/>
    <w:rsid w:val="00B534FC"/>
    <w:rsid w:val="00B536E5"/>
    <w:rsid w:val="00B53750"/>
    <w:rsid w:val="00B53ECD"/>
    <w:rsid w:val="00B542B9"/>
    <w:rsid w:val="00B54320"/>
    <w:rsid w:val="00B54611"/>
    <w:rsid w:val="00B54648"/>
    <w:rsid w:val="00B546BE"/>
    <w:rsid w:val="00B54762"/>
    <w:rsid w:val="00B548B9"/>
    <w:rsid w:val="00B54950"/>
    <w:rsid w:val="00B54F3B"/>
    <w:rsid w:val="00B551BA"/>
    <w:rsid w:val="00B5537C"/>
    <w:rsid w:val="00B55D22"/>
    <w:rsid w:val="00B55EBD"/>
    <w:rsid w:val="00B55F38"/>
    <w:rsid w:val="00B55F8B"/>
    <w:rsid w:val="00B56084"/>
    <w:rsid w:val="00B5611D"/>
    <w:rsid w:val="00B5649E"/>
    <w:rsid w:val="00B5668D"/>
    <w:rsid w:val="00B5687C"/>
    <w:rsid w:val="00B56DBE"/>
    <w:rsid w:val="00B56EB7"/>
    <w:rsid w:val="00B56ED4"/>
    <w:rsid w:val="00B57241"/>
    <w:rsid w:val="00B57403"/>
    <w:rsid w:val="00B57500"/>
    <w:rsid w:val="00B579C7"/>
    <w:rsid w:val="00B57C47"/>
    <w:rsid w:val="00B57CFA"/>
    <w:rsid w:val="00B57E28"/>
    <w:rsid w:val="00B57F72"/>
    <w:rsid w:val="00B57F7B"/>
    <w:rsid w:val="00B6028F"/>
    <w:rsid w:val="00B602BE"/>
    <w:rsid w:val="00B60682"/>
    <w:rsid w:val="00B609C4"/>
    <w:rsid w:val="00B60A7C"/>
    <w:rsid w:val="00B60AAA"/>
    <w:rsid w:val="00B61340"/>
    <w:rsid w:val="00B613F3"/>
    <w:rsid w:val="00B61436"/>
    <w:rsid w:val="00B61850"/>
    <w:rsid w:val="00B62006"/>
    <w:rsid w:val="00B6228B"/>
    <w:rsid w:val="00B623B3"/>
    <w:rsid w:val="00B624B5"/>
    <w:rsid w:val="00B626BF"/>
    <w:rsid w:val="00B6281C"/>
    <w:rsid w:val="00B62999"/>
    <w:rsid w:val="00B62E27"/>
    <w:rsid w:val="00B62E96"/>
    <w:rsid w:val="00B63091"/>
    <w:rsid w:val="00B63232"/>
    <w:rsid w:val="00B634AE"/>
    <w:rsid w:val="00B63534"/>
    <w:rsid w:val="00B6359E"/>
    <w:rsid w:val="00B63898"/>
    <w:rsid w:val="00B63BE3"/>
    <w:rsid w:val="00B63E38"/>
    <w:rsid w:val="00B63F3E"/>
    <w:rsid w:val="00B63F94"/>
    <w:rsid w:val="00B6449E"/>
    <w:rsid w:val="00B64885"/>
    <w:rsid w:val="00B649A3"/>
    <w:rsid w:val="00B64A91"/>
    <w:rsid w:val="00B64F21"/>
    <w:rsid w:val="00B651B8"/>
    <w:rsid w:val="00B6539D"/>
    <w:rsid w:val="00B655D0"/>
    <w:rsid w:val="00B6590C"/>
    <w:rsid w:val="00B65F12"/>
    <w:rsid w:val="00B662F6"/>
    <w:rsid w:val="00B66462"/>
    <w:rsid w:val="00B664EB"/>
    <w:rsid w:val="00B66634"/>
    <w:rsid w:val="00B6663F"/>
    <w:rsid w:val="00B66810"/>
    <w:rsid w:val="00B66A02"/>
    <w:rsid w:val="00B66A25"/>
    <w:rsid w:val="00B66AA9"/>
    <w:rsid w:val="00B66B2F"/>
    <w:rsid w:val="00B67A40"/>
    <w:rsid w:val="00B70092"/>
    <w:rsid w:val="00B700E6"/>
    <w:rsid w:val="00B70306"/>
    <w:rsid w:val="00B703C7"/>
    <w:rsid w:val="00B70615"/>
    <w:rsid w:val="00B70654"/>
    <w:rsid w:val="00B70957"/>
    <w:rsid w:val="00B70DCD"/>
    <w:rsid w:val="00B70DF6"/>
    <w:rsid w:val="00B70FA0"/>
    <w:rsid w:val="00B7129F"/>
    <w:rsid w:val="00B71479"/>
    <w:rsid w:val="00B714A0"/>
    <w:rsid w:val="00B7199C"/>
    <w:rsid w:val="00B71A07"/>
    <w:rsid w:val="00B71DD7"/>
    <w:rsid w:val="00B71F21"/>
    <w:rsid w:val="00B722C4"/>
    <w:rsid w:val="00B7255E"/>
    <w:rsid w:val="00B72726"/>
    <w:rsid w:val="00B72B7C"/>
    <w:rsid w:val="00B72BA1"/>
    <w:rsid w:val="00B72BE3"/>
    <w:rsid w:val="00B72CE1"/>
    <w:rsid w:val="00B73032"/>
    <w:rsid w:val="00B7321C"/>
    <w:rsid w:val="00B73408"/>
    <w:rsid w:val="00B73692"/>
    <w:rsid w:val="00B7377E"/>
    <w:rsid w:val="00B73B20"/>
    <w:rsid w:val="00B73B80"/>
    <w:rsid w:val="00B73FA4"/>
    <w:rsid w:val="00B74155"/>
    <w:rsid w:val="00B74162"/>
    <w:rsid w:val="00B742B8"/>
    <w:rsid w:val="00B743E3"/>
    <w:rsid w:val="00B744B0"/>
    <w:rsid w:val="00B7553C"/>
    <w:rsid w:val="00B75DFB"/>
    <w:rsid w:val="00B75F02"/>
    <w:rsid w:val="00B76B7C"/>
    <w:rsid w:val="00B76C1C"/>
    <w:rsid w:val="00B770C7"/>
    <w:rsid w:val="00B774D5"/>
    <w:rsid w:val="00B77693"/>
    <w:rsid w:val="00B77C8A"/>
    <w:rsid w:val="00B77D31"/>
    <w:rsid w:val="00B77D4A"/>
    <w:rsid w:val="00B77DA5"/>
    <w:rsid w:val="00B80A8B"/>
    <w:rsid w:val="00B80E17"/>
    <w:rsid w:val="00B80F26"/>
    <w:rsid w:val="00B80F5D"/>
    <w:rsid w:val="00B8153F"/>
    <w:rsid w:val="00B816ED"/>
    <w:rsid w:val="00B82202"/>
    <w:rsid w:val="00B82203"/>
    <w:rsid w:val="00B822BD"/>
    <w:rsid w:val="00B823CF"/>
    <w:rsid w:val="00B828AC"/>
    <w:rsid w:val="00B82E4F"/>
    <w:rsid w:val="00B82F3D"/>
    <w:rsid w:val="00B83373"/>
    <w:rsid w:val="00B8346D"/>
    <w:rsid w:val="00B837D1"/>
    <w:rsid w:val="00B8389F"/>
    <w:rsid w:val="00B83B7D"/>
    <w:rsid w:val="00B83BF8"/>
    <w:rsid w:val="00B83F14"/>
    <w:rsid w:val="00B840B7"/>
    <w:rsid w:val="00B840DF"/>
    <w:rsid w:val="00B84174"/>
    <w:rsid w:val="00B842F4"/>
    <w:rsid w:val="00B849C0"/>
    <w:rsid w:val="00B84D6A"/>
    <w:rsid w:val="00B84DB6"/>
    <w:rsid w:val="00B84F9E"/>
    <w:rsid w:val="00B8566D"/>
    <w:rsid w:val="00B857DF"/>
    <w:rsid w:val="00B85FD7"/>
    <w:rsid w:val="00B860A5"/>
    <w:rsid w:val="00B86395"/>
    <w:rsid w:val="00B867EB"/>
    <w:rsid w:val="00B869D8"/>
    <w:rsid w:val="00B86A0B"/>
    <w:rsid w:val="00B86CF0"/>
    <w:rsid w:val="00B86E0C"/>
    <w:rsid w:val="00B86EA1"/>
    <w:rsid w:val="00B86FD5"/>
    <w:rsid w:val="00B8721D"/>
    <w:rsid w:val="00B8752B"/>
    <w:rsid w:val="00B878A9"/>
    <w:rsid w:val="00B87E3D"/>
    <w:rsid w:val="00B87F80"/>
    <w:rsid w:val="00B900A6"/>
    <w:rsid w:val="00B902A1"/>
    <w:rsid w:val="00B9030A"/>
    <w:rsid w:val="00B904DC"/>
    <w:rsid w:val="00B908A2"/>
    <w:rsid w:val="00B90B63"/>
    <w:rsid w:val="00B90F84"/>
    <w:rsid w:val="00B910C5"/>
    <w:rsid w:val="00B913D7"/>
    <w:rsid w:val="00B9152A"/>
    <w:rsid w:val="00B915ED"/>
    <w:rsid w:val="00B9160F"/>
    <w:rsid w:val="00B917C7"/>
    <w:rsid w:val="00B917F1"/>
    <w:rsid w:val="00B91849"/>
    <w:rsid w:val="00B91A7B"/>
    <w:rsid w:val="00B91E8E"/>
    <w:rsid w:val="00B9215A"/>
    <w:rsid w:val="00B9283E"/>
    <w:rsid w:val="00B928CB"/>
    <w:rsid w:val="00B929DD"/>
    <w:rsid w:val="00B92A2A"/>
    <w:rsid w:val="00B92A4D"/>
    <w:rsid w:val="00B92DA0"/>
    <w:rsid w:val="00B92E3A"/>
    <w:rsid w:val="00B934CF"/>
    <w:rsid w:val="00B9368D"/>
    <w:rsid w:val="00B93AF6"/>
    <w:rsid w:val="00B94127"/>
    <w:rsid w:val="00B9423E"/>
    <w:rsid w:val="00B94338"/>
    <w:rsid w:val="00B943E7"/>
    <w:rsid w:val="00B944F6"/>
    <w:rsid w:val="00B948E8"/>
    <w:rsid w:val="00B949E2"/>
    <w:rsid w:val="00B94A21"/>
    <w:rsid w:val="00B94DC2"/>
    <w:rsid w:val="00B94E6E"/>
    <w:rsid w:val="00B9518A"/>
    <w:rsid w:val="00B952A3"/>
    <w:rsid w:val="00B95405"/>
    <w:rsid w:val="00B955C3"/>
    <w:rsid w:val="00B95A9D"/>
    <w:rsid w:val="00B95F7C"/>
    <w:rsid w:val="00B962C9"/>
    <w:rsid w:val="00B96396"/>
    <w:rsid w:val="00B963F1"/>
    <w:rsid w:val="00B96695"/>
    <w:rsid w:val="00B96937"/>
    <w:rsid w:val="00B96AD0"/>
    <w:rsid w:val="00B96FE5"/>
    <w:rsid w:val="00B9708B"/>
    <w:rsid w:val="00B97134"/>
    <w:rsid w:val="00B979A1"/>
    <w:rsid w:val="00B979D9"/>
    <w:rsid w:val="00B97BCA"/>
    <w:rsid w:val="00BA01BE"/>
    <w:rsid w:val="00BA020A"/>
    <w:rsid w:val="00BA02E9"/>
    <w:rsid w:val="00BA0301"/>
    <w:rsid w:val="00BA041B"/>
    <w:rsid w:val="00BA0429"/>
    <w:rsid w:val="00BA05C4"/>
    <w:rsid w:val="00BA0665"/>
    <w:rsid w:val="00BA0830"/>
    <w:rsid w:val="00BA09C0"/>
    <w:rsid w:val="00BA0C16"/>
    <w:rsid w:val="00BA0FAB"/>
    <w:rsid w:val="00BA0FC7"/>
    <w:rsid w:val="00BA1102"/>
    <w:rsid w:val="00BA1489"/>
    <w:rsid w:val="00BA15E2"/>
    <w:rsid w:val="00BA18AB"/>
    <w:rsid w:val="00BA1BD2"/>
    <w:rsid w:val="00BA2101"/>
    <w:rsid w:val="00BA2459"/>
    <w:rsid w:val="00BA263F"/>
    <w:rsid w:val="00BA29ED"/>
    <w:rsid w:val="00BA3C09"/>
    <w:rsid w:val="00BA3C31"/>
    <w:rsid w:val="00BA4A4D"/>
    <w:rsid w:val="00BA4E60"/>
    <w:rsid w:val="00BA4FAB"/>
    <w:rsid w:val="00BA4FF6"/>
    <w:rsid w:val="00BA5033"/>
    <w:rsid w:val="00BA51E5"/>
    <w:rsid w:val="00BA57BE"/>
    <w:rsid w:val="00BA599A"/>
    <w:rsid w:val="00BA5CE0"/>
    <w:rsid w:val="00BA5F58"/>
    <w:rsid w:val="00BA6163"/>
    <w:rsid w:val="00BA6581"/>
    <w:rsid w:val="00BA683D"/>
    <w:rsid w:val="00BA7026"/>
    <w:rsid w:val="00BA7446"/>
    <w:rsid w:val="00BA7953"/>
    <w:rsid w:val="00BA7A7B"/>
    <w:rsid w:val="00BA7AB2"/>
    <w:rsid w:val="00BA7DBB"/>
    <w:rsid w:val="00BB004E"/>
    <w:rsid w:val="00BB00C1"/>
    <w:rsid w:val="00BB025A"/>
    <w:rsid w:val="00BB02A4"/>
    <w:rsid w:val="00BB0429"/>
    <w:rsid w:val="00BB05D1"/>
    <w:rsid w:val="00BB0926"/>
    <w:rsid w:val="00BB0C4B"/>
    <w:rsid w:val="00BB0E05"/>
    <w:rsid w:val="00BB10DC"/>
    <w:rsid w:val="00BB1270"/>
    <w:rsid w:val="00BB1684"/>
    <w:rsid w:val="00BB1850"/>
    <w:rsid w:val="00BB18FE"/>
    <w:rsid w:val="00BB1D3A"/>
    <w:rsid w:val="00BB1D8D"/>
    <w:rsid w:val="00BB1DA1"/>
    <w:rsid w:val="00BB1E44"/>
    <w:rsid w:val="00BB20A4"/>
    <w:rsid w:val="00BB22FB"/>
    <w:rsid w:val="00BB239A"/>
    <w:rsid w:val="00BB240C"/>
    <w:rsid w:val="00BB25B1"/>
    <w:rsid w:val="00BB279B"/>
    <w:rsid w:val="00BB2ECD"/>
    <w:rsid w:val="00BB2EEB"/>
    <w:rsid w:val="00BB31AC"/>
    <w:rsid w:val="00BB3220"/>
    <w:rsid w:val="00BB3317"/>
    <w:rsid w:val="00BB3E7A"/>
    <w:rsid w:val="00BB4091"/>
    <w:rsid w:val="00BB4277"/>
    <w:rsid w:val="00BB42C2"/>
    <w:rsid w:val="00BB4622"/>
    <w:rsid w:val="00BB4762"/>
    <w:rsid w:val="00BB4781"/>
    <w:rsid w:val="00BB4965"/>
    <w:rsid w:val="00BB4E5A"/>
    <w:rsid w:val="00BB4E83"/>
    <w:rsid w:val="00BB51B4"/>
    <w:rsid w:val="00BB5267"/>
    <w:rsid w:val="00BB52B8"/>
    <w:rsid w:val="00BB53D2"/>
    <w:rsid w:val="00BB5828"/>
    <w:rsid w:val="00BB59D8"/>
    <w:rsid w:val="00BB5E30"/>
    <w:rsid w:val="00BB6167"/>
    <w:rsid w:val="00BB62A7"/>
    <w:rsid w:val="00BB64DA"/>
    <w:rsid w:val="00BB6585"/>
    <w:rsid w:val="00BB68C9"/>
    <w:rsid w:val="00BB6C07"/>
    <w:rsid w:val="00BB71A3"/>
    <w:rsid w:val="00BB737B"/>
    <w:rsid w:val="00BB756F"/>
    <w:rsid w:val="00BB771D"/>
    <w:rsid w:val="00BB78E9"/>
    <w:rsid w:val="00BB79C9"/>
    <w:rsid w:val="00BB7CC2"/>
    <w:rsid w:val="00BB7E69"/>
    <w:rsid w:val="00BB7F73"/>
    <w:rsid w:val="00BC005E"/>
    <w:rsid w:val="00BC01E2"/>
    <w:rsid w:val="00BC0935"/>
    <w:rsid w:val="00BC0E51"/>
    <w:rsid w:val="00BC0E9C"/>
    <w:rsid w:val="00BC16CD"/>
    <w:rsid w:val="00BC183A"/>
    <w:rsid w:val="00BC183E"/>
    <w:rsid w:val="00BC19F1"/>
    <w:rsid w:val="00BC19F2"/>
    <w:rsid w:val="00BC1A9F"/>
    <w:rsid w:val="00BC1C11"/>
    <w:rsid w:val="00BC1CE4"/>
    <w:rsid w:val="00BC22D9"/>
    <w:rsid w:val="00BC24A0"/>
    <w:rsid w:val="00BC24D5"/>
    <w:rsid w:val="00BC2663"/>
    <w:rsid w:val="00BC26DA"/>
    <w:rsid w:val="00BC27C3"/>
    <w:rsid w:val="00BC299F"/>
    <w:rsid w:val="00BC2B50"/>
    <w:rsid w:val="00BC2C10"/>
    <w:rsid w:val="00BC384B"/>
    <w:rsid w:val="00BC38BD"/>
    <w:rsid w:val="00BC3BFE"/>
    <w:rsid w:val="00BC3C1F"/>
    <w:rsid w:val="00BC3E79"/>
    <w:rsid w:val="00BC4127"/>
    <w:rsid w:val="00BC4207"/>
    <w:rsid w:val="00BC48F3"/>
    <w:rsid w:val="00BC4D7C"/>
    <w:rsid w:val="00BC4DA6"/>
    <w:rsid w:val="00BC4F73"/>
    <w:rsid w:val="00BC4F94"/>
    <w:rsid w:val="00BC524D"/>
    <w:rsid w:val="00BC5565"/>
    <w:rsid w:val="00BC58F0"/>
    <w:rsid w:val="00BC5A4B"/>
    <w:rsid w:val="00BC5ADE"/>
    <w:rsid w:val="00BC5B8B"/>
    <w:rsid w:val="00BC5D56"/>
    <w:rsid w:val="00BC5E75"/>
    <w:rsid w:val="00BC6090"/>
    <w:rsid w:val="00BC6244"/>
    <w:rsid w:val="00BC633C"/>
    <w:rsid w:val="00BC6D64"/>
    <w:rsid w:val="00BC6F81"/>
    <w:rsid w:val="00BC70E4"/>
    <w:rsid w:val="00BC723D"/>
    <w:rsid w:val="00BC7517"/>
    <w:rsid w:val="00BC7915"/>
    <w:rsid w:val="00BC7A77"/>
    <w:rsid w:val="00BC7ABB"/>
    <w:rsid w:val="00BC7CE7"/>
    <w:rsid w:val="00BC7D1A"/>
    <w:rsid w:val="00BD054E"/>
    <w:rsid w:val="00BD0C14"/>
    <w:rsid w:val="00BD10D2"/>
    <w:rsid w:val="00BD14CA"/>
    <w:rsid w:val="00BD18B4"/>
    <w:rsid w:val="00BD19D6"/>
    <w:rsid w:val="00BD1C7A"/>
    <w:rsid w:val="00BD2029"/>
    <w:rsid w:val="00BD2455"/>
    <w:rsid w:val="00BD27C7"/>
    <w:rsid w:val="00BD295E"/>
    <w:rsid w:val="00BD2AB7"/>
    <w:rsid w:val="00BD2C49"/>
    <w:rsid w:val="00BD2CF1"/>
    <w:rsid w:val="00BD310C"/>
    <w:rsid w:val="00BD3357"/>
    <w:rsid w:val="00BD345B"/>
    <w:rsid w:val="00BD34DC"/>
    <w:rsid w:val="00BD3584"/>
    <w:rsid w:val="00BD3B25"/>
    <w:rsid w:val="00BD4664"/>
    <w:rsid w:val="00BD4A3E"/>
    <w:rsid w:val="00BD4A65"/>
    <w:rsid w:val="00BD4B2E"/>
    <w:rsid w:val="00BD51AD"/>
    <w:rsid w:val="00BD52EC"/>
    <w:rsid w:val="00BD55C3"/>
    <w:rsid w:val="00BD5873"/>
    <w:rsid w:val="00BD59B0"/>
    <w:rsid w:val="00BD5B49"/>
    <w:rsid w:val="00BD5BA3"/>
    <w:rsid w:val="00BD5F44"/>
    <w:rsid w:val="00BD5FA8"/>
    <w:rsid w:val="00BD605E"/>
    <w:rsid w:val="00BD6257"/>
    <w:rsid w:val="00BD6CB0"/>
    <w:rsid w:val="00BD6D08"/>
    <w:rsid w:val="00BD6D65"/>
    <w:rsid w:val="00BD7571"/>
    <w:rsid w:val="00BD7745"/>
    <w:rsid w:val="00BD7D15"/>
    <w:rsid w:val="00BD7DC4"/>
    <w:rsid w:val="00BE0523"/>
    <w:rsid w:val="00BE062A"/>
    <w:rsid w:val="00BE083B"/>
    <w:rsid w:val="00BE08A9"/>
    <w:rsid w:val="00BE08D5"/>
    <w:rsid w:val="00BE093E"/>
    <w:rsid w:val="00BE0AFE"/>
    <w:rsid w:val="00BE0B9D"/>
    <w:rsid w:val="00BE0DA1"/>
    <w:rsid w:val="00BE0DAE"/>
    <w:rsid w:val="00BE0FB4"/>
    <w:rsid w:val="00BE1128"/>
    <w:rsid w:val="00BE1193"/>
    <w:rsid w:val="00BE14CD"/>
    <w:rsid w:val="00BE15B9"/>
    <w:rsid w:val="00BE160A"/>
    <w:rsid w:val="00BE1896"/>
    <w:rsid w:val="00BE1E2A"/>
    <w:rsid w:val="00BE1E3F"/>
    <w:rsid w:val="00BE20FE"/>
    <w:rsid w:val="00BE3252"/>
    <w:rsid w:val="00BE344B"/>
    <w:rsid w:val="00BE3601"/>
    <w:rsid w:val="00BE3A18"/>
    <w:rsid w:val="00BE3AC1"/>
    <w:rsid w:val="00BE3C4D"/>
    <w:rsid w:val="00BE3F01"/>
    <w:rsid w:val="00BE48D6"/>
    <w:rsid w:val="00BE4E5D"/>
    <w:rsid w:val="00BE51A0"/>
    <w:rsid w:val="00BE551F"/>
    <w:rsid w:val="00BE581B"/>
    <w:rsid w:val="00BE5940"/>
    <w:rsid w:val="00BE5CF5"/>
    <w:rsid w:val="00BE5D33"/>
    <w:rsid w:val="00BE5EB0"/>
    <w:rsid w:val="00BE6290"/>
    <w:rsid w:val="00BE64F3"/>
    <w:rsid w:val="00BE6CCE"/>
    <w:rsid w:val="00BE7222"/>
    <w:rsid w:val="00BE72F7"/>
    <w:rsid w:val="00BE730D"/>
    <w:rsid w:val="00BE75CA"/>
    <w:rsid w:val="00BE7B28"/>
    <w:rsid w:val="00BE7E4D"/>
    <w:rsid w:val="00BF03E5"/>
    <w:rsid w:val="00BF0499"/>
    <w:rsid w:val="00BF0593"/>
    <w:rsid w:val="00BF0778"/>
    <w:rsid w:val="00BF0DB0"/>
    <w:rsid w:val="00BF0FAB"/>
    <w:rsid w:val="00BF1218"/>
    <w:rsid w:val="00BF15D5"/>
    <w:rsid w:val="00BF1D1E"/>
    <w:rsid w:val="00BF202A"/>
    <w:rsid w:val="00BF2179"/>
    <w:rsid w:val="00BF2275"/>
    <w:rsid w:val="00BF27AC"/>
    <w:rsid w:val="00BF27CE"/>
    <w:rsid w:val="00BF281F"/>
    <w:rsid w:val="00BF2EC0"/>
    <w:rsid w:val="00BF32C3"/>
    <w:rsid w:val="00BF337C"/>
    <w:rsid w:val="00BF33B5"/>
    <w:rsid w:val="00BF3457"/>
    <w:rsid w:val="00BF3BA7"/>
    <w:rsid w:val="00BF3C7F"/>
    <w:rsid w:val="00BF3EB8"/>
    <w:rsid w:val="00BF4061"/>
    <w:rsid w:val="00BF44B1"/>
    <w:rsid w:val="00BF4849"/>
    <w:rsid w:val="00BF48BD"/>
    <w:rsid w:val="00BF4925"/>
    <w:rsid w:val="00BF4B95"/>
    <w:rsid w:val="00BF4EA7"/>
    <w:rsid w:val="00BF5414"/>
    <w:rsid w:val="00BF5FC2"/>
    <w:rsid w:val="00BF6076"/>
    <w:rsid w:val="00BF62FA"/>
    <w:rsid w:val="00BF6499"/>
    <w:rsid w:val="00BF67B6"/>
    <w:rsid w:val="00BF68D2"/>
    <w:rsid w:val="00BF6CEE"/>
    <w:rsid w:val="00BF70D0"/>
    <w:rsid w:val="00BF7440"/>
    <w:rsid w:val="00BF753C"/>
    <w:rsid w:val="00BF78D8"/>
    <w:rsid w:val="00BF7D2C"/>
    <w:rsid w:val="00BF7E6C"/>
    <w:rsid w:val="00BF7E8F"/>
    <w:rsid w:val="00C000B5"/>
    <w:rsid w:val="00C001F2"/>
    <w:rsid w:val="00C0075D"/>
    <w:rsid w:val="00C008AD"/>
    <w:rsid w:val="00C00BBC"/>
    <w:rsid w:val="00C00C74"/>
    <w:rsid w:val="00C00DB9"/>
    <w:rsid w:val="00C00E56"/>
    <w:rsid w:val="00C00EDB"/>
    <w:rsid w:val="00C01238"/>
    <w:rsid w:val="00C018F4"/>
    <w:rsid w:val="00C01A82"/>
    <w:rsid w:val="00C01BE6"/>
    <w:rsid w:val="00C01D5E"/>
    <w:rsid w:val="00C01DD6"/>
    <w:rsid w:val="00C01EB5"/>
    <w:rsid w:val="00C01F86"/>
    <w:rsid w:val="00C02059"/>
    <w:rsid w:val="00C0209E"/>
    <w:rsid w:val="00C02498"/>
    <w:rsid w:val="00C027AC"/>
    <w:rsid w:val="00C027C7"/>
    <w:rsid w:val="00C02863"/>
    <w:rsid w:val="00C028C7"/>
    <w:rsid w:val="00C02D74"/>
    <w:rsid w:val="00C02FCD"/>
    <w:rsid w:val="00C0304F"/>
    <w:rsid w:val="00C03106"/>
    <w:rsid w:val="00C03349"/>
    <w:rsid w:val="00C0344A"/>
    <w:rsid w:val="00C035BA"/>
    <w:rsid w:val="00C03697"/>
    <w:rsid w:val="00C03805"/>
    <w:rsid w:val="00C0383A"/>
    <w:rsid w:val="00C03CEB"/>
    <w:rsid w:val="00C03E0A"/>
    <w:rsid w:val="00C03F55"/>
    <w:rsid w:val="00C040E7"/>
    <w:rsid w:val="00C049E5"/>
    <w:rsid w:val="00C04AAC"/>
    <w:rsid w:val="00C04FE6"/>
    <w:rsid w:val="00C052CD"/>
    <w:rsid w:val="00C05447"/>
    <w:rsid w:val="00C05482"/>
    <w:rsid w:val="00C054F8"/>
    <w:rsid w:val="00C056BE"/>
    <w:rsid w:val="00C05FE4"/>
    <w:rsid w:val="00C06293"/>
    <w:rsid w:val="00C062A3"/>
    <w:rsid w:val="00C064AC"/>
    <w:rsid w:val="00C0658D"/>
    <w:rsid w:val="00C06611"/>
    <w:rsid w:val="00C06734"/>
    <w:rsid w:val="00C067FF"/>
    <w:rsid w:val="00C06837"/>
    <w:rsid w:val="00C06BD7"/>
    <w:rsid w:val="00C06E9E"/>
    <w:rsid w:val="00C07034"/>
    <w:rsid w:val="00C071E7"/>
    <w:rsid w:val="00C076B2"/>
    <w:rsid w:val="00C079FA"/>
    <w:rsid w:val="00C07C32"/>
    <w:rsid w:val="00C07E9A"/>
    <w:rsid w:val="00C07F33"/>
    <w:rsid w:val="00C07F4B"/>
    <w:rsid w:val="00C07F6E"/>
    <w:rsid w:val="00C10120"/>
    <w:rsid w:val="00C106F6"/>
    <w:rsid w:val="00C1166E"/>
    <w:rsid w:val="00C11B11"/>
    <w:rsid w:val="00C11CAA"/>
    <w:rsid w:val="00C11DFF"/>
    <w:rsid w:val="00C11ED3"/>
    <w:rsid w:val="00C1247F"/>
    <w:rsid w:val="00C1259C"/>
    <w:rsid w:val="00C125D5"/>
    <w:rsid w:val="00C12772"/>
    <w:rsid w:val="00C12862"/>
    <w:rsid w:val="00C1296F"/>
    <w:rsid w:val="00C12A2D"/>
    <w:rsid w:val="00C12ED6"/>
    <w:rsid w:val="00C13632"/>
    <w:rsid w:val="00C138D5"/>
    <w:rsid w:val="00C13968"/>
    <w:rsid w:val="00C13BA0"/>
    <w:rsid w:val="00C13CC9"/>
    <w:rsid w:val="00C13D28"/>
    <w:rsid w:val="00C13EA1"/>
    <w:rsid w:val="00C141EF"/>
    <w:rsid w:val="00C14508"/>
    <w:rsid w:val="00C14585"/>
    <w:rsid w:val="00C1485D"/>
    <w:rsid w:val="00C14933"/>
    <w:rsid w:val="00C14BCB"/>
    <w:rsid w:val="00C14D6C"/>
    <w:rsid w:val="00C153BB"/>
    <w:rsid w:val="00C154A8"/>
    <w:rsid w:val="00C15BBC"/>
    <w:rsid w:val="00C15CC3"/>
    <w:rsid w:val="00C1604E"/>
    <w:rsid w:val="00C165A0"/>
    <w:rsid w:val="00C16767"/>
    <w:rsid w:val="00C16AD6"/>
    <w:rsid w:val="00C17218"/>
    <w:rsid w:val="00C175A5"/>
    <w:rsid w:val="00C176FE"/>
    <w:rsid w:val="00C17937"/>
    <w:rsid w:val="00C17A05"/>
    <w:rsid w:val="00C17ADF"/>
    <w:rsid w:val="00C17AF0"/>
    <w:rsid w:val="00C17CFC"/>
    <w:rsid w:val="00C17DE6"/>
    <w:rsid w:val="00C2012C"/>
    <w:rsid w:val="00C204AA"/>
    <w:rsid w:val="00C2050B"/>
    <w:rsid w:val="00C206DE"/>
    <w:rsid w:val="00C208CB"/>
    <w:rsid w:val="00C20C5B"/>
    <w:rsid w:val="00C20CE2"/>
    <w:rsid w:val="00C20DFF"/>
    <w:rsid w:val="00C20F47"/>
    <w:rsid w:val="00C212F0"/>
    <w:rsid w:val="00C21496"/>
    <w:rsid w:val="00C216CE"/>
    <w:rsid w:val="00C2184F"/>
    <w:rsid w:val="00C21906"/>
    <w:rsid w:val="00C21A25"/>
    <w:rsid w:val="00C21A31"/>
    <w:rsid w:val="00C21A84"/>
    <w:rsid w:val="00C221BF"/>
    <w:rsid w:val="00C222AA"/>
    <w:rsid w:val="00C22328"/>
    <w:rsid w:val="00C22593"/>
    <w:rsid w:val="00C226BC"/>
    <w:rsid w:val="00C227F6"/>
    <w:rsid w:val="00C228F6"/>
    <w:rsid w:val="00C22A78"/>
    <w:rsid w:val="00C22AE6"/>
    <w:rsid w:val="00C22D78"/>
    <w:rsid w:val="00C22E5A"/>
    <w:rsid w:val="00C22EF4"/>
    <w:rsid w:val="00C2312C"/>
    <w:rsid w:val="00C23489"/>
    <w:rsid w:val="00C234CB"/>
    <w:rsid w:val="00C23544"/>
    <w:rsid w:val="00C2358A"/>
    <w:rsid w:val="00C23BD0"/>
    <w:rsid w:val="00C23C20"/>
    <w:rsid w:val="00C23C7E"/>
    <w:rsid w:val="00C23C90"/>
    <w:rsid w:val="00C23D4C"/>
    <w:rsid w:val="00C23E00"/>
    <w:rsid w:val="00C23EA5"/>
    <w:rsid w:val="00C23F26"/>
    <w:rsid w:val="00C23FFE"/>
    <w:rsid w:val="00C2402C"/>
    <w:rsid w:val="00C24058"/>
    <w:rsid w:val="00C240A1"/>
    <w:rsid w:val="00C244CE"/>
    <w:rsid w:val="00C24524"/>
    <w:rsid w:val="00C245DA"/>
    <w:rsid w:val="00C246C5"/>
    <w:rsid w:val="00C24806"/>
    <w:rsid w:val="00C248E4"/>
    <w:rsid w:val="00C24D33"/>
    <w:rsid w:val="00C2521B"/>
    <w:rsid w:val="00C25286"/>
    <w:rsid w:val="00C2530E"/>
    <w:rsid w:val="00C25625"/>
    <w:rsid w:val="00C258E2"/>
    <w:rsid w:val="00C259C2"/>
    <w:rsid w:val="00C25A46"/>
    <w:rsid w:val="00C25A82"/>
    <w:rsid w:val="00C2605F"/>
    <w:rsid w:val="00C263A1"/>
    <w:rsid w:val="00C265C6"/>
    <w:rsid w:val="00C26B23"/>
    <w:rsid w:val="00C26B86"/>
    <w:rsid w:val="00C26D33"/>
    <w:rsid w:val="00C26F33"/>
    <w:rsid w:val="00C27059"/>
    <w:rsid w:val="00C27193"/>
    <w:rsid w:val="00C271DB"/>
    <w:rsid w:val="00C27313"/>
    <w:rsid w:val="00C274FD"/>
    <w:rsid w:val="00C275C3"/>
    <w:rsid w:val="00C27A01"/>
    <w:rsid w:val="00C27B1E"/>
    <w:rsid w:val="00C30281"/>
    <w:rsid w:val="00C30455"/>
    <w:rsid w:val="00C30585"/>
    <w:rsid w:val="00C30659"/>
    <w:rsid w:val="00C30965"/>
    <w:rsid w:val="00C30A2A"/>
    <w:rsid w:val="00C30AFB"/>
    <w:rsid w:val="00C311E5"/>
    <w:rsid w:val="00C3134A"/>
    <w:rsid w:val="00C31427"/>
    <w:rsid w:val="00C31877"/>
    <w:rsid w:val="00C31A42"/>
    <w:rsid w:val="00C31D8E"/>
    <w:rsid w:val="00C31F22"/>
    <w:rsid w:val="00C31F52"/>
    <w:rsid w:val="00C32033"/>
    <w:rsid w:val="00C3292A"/>
    <w:rsid w:val="00C329DF"/>
    <w:rsid w:val="00C32BE9"/>
    <w:rsid w:val="00C32F51"/>
    <w:rsid w:val="00C333B0"/>
    <w:rsid w:val="00C33894"/>
    <w:rsid w:val="00C33993"/>
    <w:rsid w:val="00C33E5D"/>
    <w:rsid w:val="00C34325"/>
    <w:rsid w:val="00C34A0D"/>
    <w:rsid w:val="00C34F11"/>
    <w:rsid w:val="00C35424"/>
    <w:rsid w:val="00C35FB6"/>
    <w:rsid w:val="00C360B6"/>
    <w:rsid w:val="00C36117"/>
    <w:rsid w:val="00C364D7"/>
    <w:rsid w:val="00C367FF"/>
    <w:rsid w:val="00C36876"/>
    <w:rsid w:val="00C369CB"/>
    <w:rsid w:val="00C36DD3"/>
    <w:rsid w:val="00C371EC"/>
    <w:rsid w:val="00C37245"/>
    <w:rsid w:val="00C37270"/>
    <w:rsid w:val="00C37360"/>
    <w:rsid w:val="00C37442"/>
    <w:rsid w:val="00C374A8"/>
    <w:rsid w:val="00C37C2F"/>
    <w:rsid w:val="00C37CD6"/>
    <w:rsid w:val="00C37DFE"/>
    <w:rsid w:val="00C37FAA"/>
    <w:rsid w:val="00C40108"/>
    <w:rsid w:val="00C40136"/>
    <w:rsid w:val="00C4069E"/>
    <w:rsid w:val="00C4069F"/>
    <w:rsid w:val="00C40A1B"/>
    <w:rsid w:val="00C40A88"/>
    <w:rsid w:val="00C40F95"/>
    <w:rsid w:val="00C41002"/>
    <w:rsid w:val="00C41260"/>
    <w:rsid w:val="00C41ADC"/>
    <w:rsid w:val="00C41E96"/>
    <w:rsid w:val="00C41F18"/>
    <w:rsid w:val="00C42015"/>
    <w:rsid w:val="00C42737"/>
    <w:rsid w:val="00C42747"/>
    <w:rsid w:val="00C42B9A"/>
    <w:rsid w:val="00C42D51"/>
    <w:rsid w:val="00C42F0C"/>
    <w:rsid w:val="00C431A3"/>
    <w:rsid w:val="00C4363D"/>
    <w:rsid w:val="00C437C3"/>
    <w:rsid w:val="00C437E1"/>
    <w:rsid w:val="00C43888"/>
    <w:rsid w:val="00C43899"/>
    <w:rsid w:val="00C43910"/>
    <w:rsid w:val="00C43A6C"/>
    <w:rsid w:val="00C43BB4"/>
    <w:rsid w:val="00C43BEC"/>
    <w:rsid w:val="00C44149"/>
    <w:rsid w:val="00C4435B"/>
    <w:rsid w:val="00C44410"/>
    <w:rsid w:val="00C44545"/>
    <w:rsid w:val="00C44582"/>
    <w:rsid w:val="00C4477C"/>
    <w:rsid w:val="00C44A15"/>
    <w:rsid w:val="00C44CB7"/>
    <w:rsid w:val="00C44DEE"/>
    <w:rsid w:val="00C4504C"/>
    <w:rsid w:val="00C45F53"/>
    <w:rsid w:val="00C45F91"/>
    <w:rsid w:val="00C46148"/>
    <w:rsid w:val="00C4618E"/>
    <w:rsid w:val="00C46238"/>
    <w:rsid w:val="00C4630A"/>
    <w:rsid w:val="00C465F1"/>
    <w:rsid w:val="00C4681B"/>
    <w:rsid w:val="00C46CE4"/>
    <w:rsid w:val="00C46CF5"/>
    <w:rsid w:val="00C46D61"/>
    <w:rsid w:val="00C4779B"/>
    <w:rsid w:val="00C47C7A"/>
    <w:rsid w:val="00C47D6A"/>
    <w:rsid w:val="00C47F15"/>
    <w:rsid w:val="00C5085D"/>
    <w:rsid w:val="00C50985"/>
    <w:rsid w:val="00C5099F"/>
    <w:rsid w:val="00C50E36"/>
    <w:rsid w:val="00C50F77"/>
    <w:rsid w:val="00C5118E"/>
    <w:rsid w:val="00C5177D"/>
    <w:rsid w:val="00C51AA9"/>
    <w:rsid w:val="00C51EE9"/>
    <w:rsid w:val="00C5201D"/>
    <w:rsid w:val="00C5218E"/>
    <w:rsid w:val="00C523F0"/>
    <w:rsid w:val="00C52663"/>
    <w:rsid w:val="00C526D2"/>
    <w:rsid w:val="00C5274D"/>
    <w:rsid w:val="00C52848"/>
    <w:rsid w:val="00C5287A"/>
    <w:rsid w:val="00C5291F"/>
    <w:rsid w:val="00C52C03"/>
    <w:rsid w:val="00C52E1E"/>
    <w:rsid w:val="00C52FB1"/>
    <w:rsid w:val="00C53039"/>
    <w:rsid w:val="00C5303A"/>
    <w:rsid w:val="00C53A91"/>
    <w:rsid w:val="00C5436B"/>
    <w:rsid w:val="00C545E0"/>
    <w:rsid w:val="00C546F5"/>
    <w:rsid w:val="00C5481C"/>
    <w:rsid w:val="00C54FB0"/>
    <w:rsid w:val="00C5505C"/>
    <w:rsid w:val="00C5513A"/>
    <w:rsid w:val="00C55878"/>
    <w:rsid w:val="00C55A48"/>
    <w:rsid w:val="00C55DF7"/>
    <w:rsid w:val="00C56513"/>
    <w:rsid w:val="00C56656"/>
    <w:rsid w:val="00C568A3"/>
    <w:rsid w:val="00C56A57"/>
    <w:rsid w:val="00C56E59"/>
    <w:rsid w:val="00C56E5A"/>
    <w:rsid w:val="00C57292"/>
    <w:rsid w:val="00C575C7"/>
    <w:rsid w:val="00C5775F"/>
    <w:rsid w:val="00C5794E"/>
    <w:rsid w:val="00C57BC7"/>
    <w:rsid w:val="00C57D00"/>
    <w:rsid w:val="00C57D1D"/>
    <w:rsid w:val="00C57D34"/>
    <w:rsid w:val="00C57E7F"/>
    <w:rsid w:val="00C600CF"/>
    <w:rsid w:val="00C600DC"/>
    <w:rsid w:val="00C601F8"/>
    <w:rsid w:val="00C60206"/>
    <w:rsid w:val="00C6024E"/>
    <w:rsid w:val="00C60670"/>
    <w:rsid w:val="00C6093C"/>
    <w:rsid w:val="00C60968"/>
    <w:rsid w:val="00C60AD4"/>
    <w:rsid w:val="00C60B80"/>
    <w:rsid w:val="00C60D91"/>
    <w:rsid w:val="00C611B0"/>
    <w:rsid w:val="00C611ED"/>
    <w:rsid w:val="00C61208"/>
    <w:rsid w:val="00C6120B"/>
    <w:rsid w:val="00C61282"/>
    <w:rsid w:val="00C61319"/>
    <w:rsid w:val="00C61397"/>
    <w:rsid w:val="00C614B1"/>
    <w:rsid w:val="00C61B38"/>
    <w:rsid w:val="00C61B4F"/>
    <w:rsid w:val="00C62171"/>
    <w:rsid w:val="00C6263B"/>
    <w:rsid w:val="00C62951"/>
    <w:rsid w:val="00C629E8"/>
    <w:rsid w:val="00C62BC8"/>
    <w:rsid w:val="00C62E26"/>
    <w:rsid w:val="00C632B2"/>
    <w:rsid w:val="00C633E1"/>
    <w:rsid w:val="00C63521"/>
    <w:rsid w:val="00C637CF"/>
    <w:rsid w:val="00C63884"/>
    <w:rsid w:val="00C63943"/>
    <w:rsid w:val="00C63D21"/>
    <w:rsid w:val="00C63D39"/>
    <w:rsid w:val="00C63D98"/>
    <w:rsid w:val="00C63E39"/>
    <w:rsid w:val="00C63E7B"/>
    <w:rsid w:val="00C63EDD"/>
    <w:rsid w:val="00C63F48"/>
    <w:rsid w:val="00C63FDE"/>
    <w:rsid w:val="00C64571"/>
    <w:rsid w:val="00C649C8"/>
    <w:rsid w:val="00C64B0D"/>
    <w:rsid w:val="00C64B12"/>
    <w:rsid w:val="00C64E0D"/>
    <w:rsid w:val="00C652FB"/>
    <w:rsid w:val="00C65497"/>
    <w:rsid w:val="00C6587F"/>
    <w:rsid w:val="00C65A3B"/>
    <w:rsid w:val="00C65B36"/>
    <w:rsid w:val="00C65DF3"/>
    <w:rsid w:val="00C66124"/>
    <w:rsid w:val="00C661CC"/>
    <w:rsid w:val="00C6651D"/>
    <w:rsid w:val="00C66564"/>
    <w:rsid w:val="00C666EB"/>
    <w:rsid w:val="00C66728"/>
    <w:rsid w:val="00C667D7"/>
    <w:rsid w:val="00C66984"/>
    <w:rsid w:val="00C669A3"/>
    <w:rsid w:val="00C66A45"/>
    <w:rsid w:val="00C66B33"/>
    <w:rsid w:val="00C66BBE"/>
    <w:rsid w:val="00C66C55"/>
    <w:rsid w:val="00C67171"/>
    <w:rsid w:val="00C673FD"/>
    <w:rsid w:val="00C674DD"/>
    <w:rsid w:val="00C67629"/>
    <w:rsid w:val="00C67A4D"/>
    <w:rsid w:val="00C67E21"/>
    <w:rsid w:val="00C70735"/>
    <w:rsid w:val="00C708B9"/>
    <w:rsid w:val="00C70A42"/>
    <w:rsid w:val="00C70AF5"/>
    <w:rsid w:val="00C71285"/>
    <w:rsid w:val="00C714A0"/>
    <w:rsid w:val="00C71635"/>
    <w:rsid w:val="00C716AF"/>
    <w:rsid w:val="00C7179A"/>
    <w:rsid w:val="00C71D48"/>
    <w:rsid w:val="00C72863"/>
    <w:rsid w:val="00C7292E"/>
    <w:rsid w:val="00C72D5E"/>
    <w:rsid w:val="00C732AD"/>
    <w:rsid w:val="00C736E6"/>
    <w:rsid w:val="00C739BF"/>
    <w:rsid w:val="00C73B1C"/>
    <w:rsid w:val="00C73D3E"/>
    <w:rsid w:val="00C744E7"/>
    <w:rsid w:val="00C7467F"/>
    <w:rsid w:val="00C74E88"/>
    <w:rsid w:val="00C74EF3"/>
    <w:rsid w:val="00C7542B"/>
    <w:rsid w:val="00C754D8"/>
    <w:rsid w:val="00C75505"/>
    <w:rsid w:val="00C75619"/>
    <w:rsid w:val="00C75A41"/>
    <w:rsid w:val="00C764F6"/>
    <w:rsid w:val="00C7698C"/>
    <w:rsid w:val="00C76A39"/>
    <w:rsid w:val="00C76A9A"/>
    <w:rsid w:val="00C76ADC"/>
    <w:rsid w:val="00C779DE"/>
    <w:rsid w:val="00C77F43"/>
    <w:rsid w:val="00C80120"/>
    <w:rsid w:val="00C80290"/>
    <w:rsid w:val="00C8036F"/>
    <w:rsid w:val="00C804AC"/>
    <w:rsid w:val="00C80750"/>
    <w:rsid w:val="00C807E5"/>
    <w:rsid w:val="00C808F5"/>
    <w:rsid w:val="00C80924"/>
    <w:rsid w:val="00C810C5"/>
    <w:rsid w:val="00C8147B"/>
    <w:rsid w:val="00C815DF"/>
    <w:rsid w:val="00C816FE"/>
    <w:rsid w:val="00C81975"/>
    <w:rsid w:val="00C81AB4"/>
    <w:rsid w:val="00C81C95"/>
    <w:rsid w:val="00C81F05"/>
    <w:rsid w:val="00C82072"/>
    <w:rsid w:val="00C820F6"/>
    <w:rsid w:val="00C8210A"/>
    <w:rsid w:val="00C823B8"/>
    <w:rsid w:val="00C82795"/>
    <w:rsid w:val="00C8286B"/>
    <w:rsid w:val="00C82B3F"/>
    <w:rsid w:val="00C82B69"/>
    <w:rsid w:val="00C82CEF"/>
    <w:rsid w:val="00C82DA7"/>
    <w:rsid w:val="00C83364"/>
    <w:rsid w:val="00C83870"/>
    <w:rsid w:val="00C83D32"/>
    <w:rsid w:val="00C84688"/>
    <w:rsid w:val="00C847AA"/>
    <w:rsid w:val="00C848AF"/>
    <w:rsid w:val="00C84CE3"/>
    <w:rsid w:val="00C85006"/>
    <w:rsid w:val="00C851D5"/>
    <w:rsid w:val="00C853F4"/>
    <w:rsid w:val="00C85400"/>
    <w:rsid w:val="00C855CD"/>
    <w:rsid w:val="00C85B26"/>
    <w:rsid w:val="00C85B7C"/>
    <w:rsid w:val="00C85F4A"/>
    <w:rsid w:val="00C85F97"/>
    <w:rsid w:val="00C867DB"/>
    <w:rsid w:val="00C86D34"/>
    <w:rsid w:val="00C86D46"/>
    <w:rsid w:val="00C86DDE"/>
    <w:rsid w:val="00C876EB"/>
    <w:rsid w:val="00C87E07"/>
    <w:rsid w:val="00C90015"/>
    <w:rsid w:val="00C908DB"/>
    <w:rsid w:val="00C9090B"/>
    <w:rsid w:val="00C90941"/>
    <w:rsid w:val="00C90F34"/>
    <w:rsid w:val="00C90FAF"/>
    <w:rsid w:val="00C91065"/>
    <w:rsid w:val="00C91073"/>
    <w:rsid w:val="00C91186"/>
    <w:rsid w:val="00C91A8E"/>
    <w:rsid w:val="00C91BFC"/>
    <w:rsid w:val="00C91E5D"/>
    <w:rsid w:val="00C920A1"/>
    <w:rsid w:val="00C92171"/>
    <w:rsid w:val="00C923E1"/>
    <w:rsid w:val="00C92479"/>
    <w:rsid w:val="00C926E4"/>
    <w:rsid w:val="00C929C7"/>
    <w:rsid w:val="00C92BED"/>
    <w:rsid w:val="00C92D55"/>
    <w:rsid w:val="00C92F86"/>
    <w:rsid w:val="00C92FB5"/>
    <w:rsid w:val="00C930E2"/>
    <w:rsid w:val="00C933D2"/>
    <w:rsid w:val="00C93510"/>
    <w:rsid w:val="00C939F1"/>
    <w:rsid w:val="00C93CD2"/>
    <w:rsid w:val="00C93D00"/>
    <w:rsid w:val="00C93F15"/>
    <w:rsid w:val="00C941A8"/>
    <w:rsid w:val="00C947F8"/>
    <w:rsid w:val="00C94B59"/>
    <w:rsid w:val="00C94BBF"/>
    <w:rsid w:val="00C9515F"/>
    <w:rsid w:val="00C952A1"/>
    <w:rsid w:val="00C954EB"/>
    <w:rsid w:val="00C95860"/>
    <w:rsid w:val="00C95C82"/>
    <w:rsid w:val="00C95F63"/>
    <w:rsid w:val="00C95FD1"/>
    <w:rsid w:val="00C96356"/>
    <w:rsid w:val="00C963C5"/>
    <w:rsid w:val="00C96892"/>
    <w:rsid w:val="00C96BBD"/>
    <w:rsid w:val="00C96E07"/>
    <w:rsid w:val="00C9709D"/>
    <w:rsid w:val="00C971B1"/>
    <w:rsid w:val="00C9721F"/>
    <w:rsid w:val="00C972D1"/>
    <w:rsid w:val="00C975D7"/>
    <w:rsid w:val="00C97613"/>
    <w:rsid w:val="00C977F8"/>
    <w:rsid w:val="00C979B9"/>
    <w:rsid w:val="00C97A7F"/>
    <w:rsid w:val="00C97B36"/>
    <w:rsid w:val="00C97DFA"/>
    <w:rsid w:val="00C97E99"/>
    <w:rsid w:val="00CA018C"/>
    <w:rsid w:val="00CA030C"/>
    <w:rsid w:val="00CA065F"/>
    <w:rsid w:val="00CA06CD"/>
    <w:rsid w:val="00CA0917"/>
    <w:rsid w:val="00CA0A11"/>
    <w:rsid w:val="00CA0C13"/>
    <w:rsid w:val="00CA0C65"/>
    <w:rsid w:val="00CA0E13"/>
    <w:rsid w:val="00CA1053"/>
    <w:rsid w:val="00CA10E6"/>
    <w:rsid w:val="00CA119E"/>
    <w:rsid w:val="00CA1620"/>
    <w:rsid w:val="00CA1F41"/>
    <w:rsid w:val="00CA2337"/>
    <w:rsid w:val="00CA2A3E"/>
    <w:rsid w:val="00CA2AB2"/>
    <w:rsid w:val="00CA2B7F"/>
    <w:rsid w:val="00CA2C0E"/>
    <w:rsid w:val="00CA3003"/>
    <w:rsid w:val="00CA32EE"/>
    <w:rsid w:val="00CA38B8"/>
    <w:rsid w:val="00CA3A5F"/>
    <w:rsid w:val="00CA3D00"/>
    <w:rsid w:val="00CA3D39"/>
    <w:rsid w:val="00CA404B"/>
    <w:rsid w:val="00CA4311"/>
    <w:rsid w:val="00CA4822"/>
    <w:rsid w:val="00CA4952"/>
    <w:rsid w:val="00CA4AE4"/>
    <w:rsid w:val="00CA4D47"/>
    <w:rsid w:val="00CA4E61"/>
    <w:rsid w:val="00CA51F5"/>
    <w:rsid w:val="00CA5262"/>
    <w:rsid w:val="00CA5771"/>
    <w:rsid w:val="00CA6723"/>
    <w:rsid w:val="00CA6807"/>
    <w:rsid w:val="00CA6A1A"/>
    <w:rsid w:val="00CA6AB2"/>
    <w:rsid w:val="00CA6CE8"/>
    <w:rsid w:val="00CA6F82"/>
    <w:rsid w:val="00CA715A"/>
    <w:rsid w:val="00CA71C5"/>
    <w:rsid w:val="00CA75E1"/>
    <w:rsid w:val="00CA78E2"/>
    <w:rsid w:val="00CA7CE2"/>
    <w:rsid w:val="00CA7F4E"/>
    <w:rsid w:val="00CA7FBC"/>
    <w:rsid w:val="00CB06D3"/>
    <w:rsid w:val="00CB070B"/>
    <w:rsid w:val="00CB0787"/>
    <w:rsid w:val="00CB0824"/>
    <w:rsid w:val="00CB0A07"/>
    <w:rsid w:val="00CB0A1D"/>
    <w:rsid w:val="00CB0A25"/>
    <w:rsid w:val="00CB0BEC"/>
    <w:rsid w:val="00CB0D98"/>
    <w:rsid w:val="00CB101E"/>
    <w:rsid w:val="00CB1107"/>
    <w:rsid w:val="00CB1787"/>
    <w:rsid w:val="00CB1A12"/>
    <w:rsid w:val="00CB1A82"/>
    <w:rsid w:val="00CB1BE2"/>
    <w:rsid w:val="00CB1C34"/>
    <w:rsid w:val="00CB1E7F"/>
    <w:rsid w:val="00CB214F"/>
    <w:rsid w:val="00CB21B0"/>
    <w:rsid w:val="00CB21EC"/>
    <w:rsid w:val="00CB2485"/>
    <w:rsid w:val="00CB28ED"/>
    <w:rsid w:val="00CB2E2E"/>
    <w:rsid w:val="00CB3246"/>
    <w:rsid w:val="00CB342D"/>
    <w:rsid w:val="00CB3813"/>
    <w:rsid w:val="00CB3C92"/>
    <w:rsid w:val="00CB4005"/>
    <w:rsid w:val="00CB412D"/>
    <w:rsid w:val="00CB4503"/>
    <w:rsid w:val="00CB4992"/>
    <w:rsid w:val="00CB49F4"/>
    <w:rsid w:val="00CB4CE0"/>
    <w:rsid w:val="00CB52C3"/>
    <w:rsid w:val="00CB53B7"/>
    <w:rsid w:val="00CB5628"/>
    <w:rsid w:val="00CB56B9"/>
    <w:rsid w:val="00CB5764"/>
    <w:rsid w:val="00CB5DE7"/>
    <w:rsid w:val="00CB6081"/>
    <w:rsid w:val="00CB6102"/>
    <w:rsid w:val="00CB63C1"/>
    <w:rsid w:val="00CB64CC"/>
    <w:rsid w:val="00CB65E4"/>
    <w:rsid w:val="00CB67C6"/>
    <w:rsid w:val="00CB687C"/>
    <w:rsid w:val="00CB6A10"/>
    <w:rsid w:val="00CB6E85"/>
    <w:rsid w:val="00CB6F3A"/>
    <w:rsid w:val="00CB7233"/>
    <w:rsid w:val="00CB7462"/>
    <w:rsid w:val="00CB7552"/>
    <w:rsid w:val="00CB766A"/>
    <w:rsid w:val="00CB789E"/>
    <w:rsid w:val="00CB7E5A"/>
    <w:rsid w:val="00CB7F1F"/>
    <w:rsid w:val="00CB7FB8"/>
    <w:rsid w:val="00CC069C"/>
    <w:rsid w:val="00CC0886"/>
    <w:rsid w:val="00CC0C3C"/>
    <w:rsid w:val="00CC0F66"/>
    <w:rsid w:val="00CC1022"/>
    <w:rsid w:val="00CC1265"/>
    <w:rsid w:val="00CC12EF"/>
    <w:rsid w:val="00CC1380"/>
    <w:rsid w:val="00CC153B"/>
    <w:rsid w:val="00CC16B6"/>
    <w:rsid w:val="00CC1D9E"/>
    <w:rsid w:val="00CC1E75"/>
    <w:rsid w:val="00CC2141"/>
    <w:rsid w:val="00CC2371"/>
    <w:rsid w:val="00CC2437"/>
    <w:rsid w:val="00CC2ABA"/>
    <w:rsid w:val="00CC2C4A"/>
    <w:rsid w:val="00CC2C72"/>
    <w:rsid w:val="00CC2D27"/>
    <w:rsid w:val="00CC2E0E"/>
    <w:rsid w:val="00CC2E61"/>
    <w:rsid w:val="00CC32E5"/>
    <w:rsid w:val="00CC3380"/>
    <w:rsid w:val="00CC361C"/>
    <w:rsid w:val="00CC3E96"/>
    <w:rsid w:val="00CC3FD0"/>
    <w:rsid w:val="00CC4648"/>
    <w:rsid w:val="00CC474B"/>
    <w:rsid w:val="00CC4848"/>
    <w:rsid w:val="00CC49C9"/>
    <w:rsid w:val="00CC4DDC"/>
    <w:rsid w:val="00CC50E4"/>
    <w:rsid w:val="00CC53BC"/>
    <w:rsid w:val="00CC5830"/>
    <w:rsid w:val="00CC5CE3"/>
    <w:rsid w:val="00CC5E4F"/>
    <w:rsid w:val="00CC6014"/>
    <w:rsid w:val="00CC61C3"/>
    <w:rsid w:val="00CC6288"/>
    <w:rsid w:val="00CC62F9"/>
    <w:rsid w:val="00CC63C8"/>
    <w:rsid w:val="00CC658C"/>
    <w:rsid w:val="00CC66D0"/>
    <w:rsid w:val="00CC6721"/>
    <w:rsid w:val="00CC67BF"/>
    <w:rsid w:val="00CC69AB"/>
    <w:rsid w:val="00CC6DB7"/>
    <w:rsid w:val="00CC703E"/>
    <w:rsid w:val="00CC75F1"/>
    <w:rsid w:val="00CC7634"/>
    <w:rsid w:val="00CC7829"/>
    <w:rsid w:val="00CC7D05"/>
    <w:rsid w:val="00CD05A0"/>
    <w:rsid w:val="00CD0761"/>
    <w:rsid w:val="00CD0843"/>
    <w:rsid w:val="00CD087A"/>
    <w:rsid w:val="00CD0916"/>
    <w:rsid w:val="00CD0B9F"/>
    <w:rsid w:val="00CD0F49"/>
    <w:rsid w:val="00CD112D"/>
    <w:rsid w:val="00CD1284"/>
    <w:rsid w:val="00CD1372"/>
    <w:rsid w:val="00CD18C3"/>
    <w:rsid w:val="00CD1B37"/>
    <w:rsid w:val="00CD1D9D"/>
    <w:rsid w:val="00CD2248"/>
    <w:rsid w:val="00CD2707"/>
    <w:rsid w:val="00CD2BB6"/>
    <w:rsid w:val="00CD2D0C"/>
    <w:rsid w:val="00CD3061"/>
    <w:rsid w:val="00CD32E9"/>
    <w:rsid w:val="00CD333C"/>
    <w:rsid w:val="00CD3545"/>
    <w:rsid w:val="00CD3546"/>
    <w:rsid w:val="00CD35CC"/>
    <w:rsid w:val="00CD3E67"/>
    <w:rsid w:val="00CD413D"/>
    <w:rsid w:val="00CD4604"/>
    <w:rsid w:val="00CD4B54"/>
    <w:rsid w:val="00CD4E31"/>
    <w:rsid w:val="00CD52BA"/>
    <w:rsid w:val="00CD5630"/>
    <w:rsid w:val="00CD56F7"/>
    <w:rsid w:val="00CD5A03"/>
    <w:rsid w:val="00CD5A78"/>
    <w:rsid w:val="00CD63EE"/>
    <w:rsid w:val="00CD63FB"/>
    <w:rsid w:val="00CD69C0"/>
    <w:rsid w:val="00CD6B05"/>
    <w:rsid w:val="00CD6E4A"/>
    <w:rsid w:val="00CD7231"/>
    <w:rsid w:val="00CD72E5"/>
    <w:rsid w:val="00CD7301"/>
    <w:rsid w:val="00CD7345"/>
    <w:rsid w:val="00CD73C4"/>
    <w:rsid w:val="00CD73E4"/>
    <w:rsid w:val="00CD7864"/>
    <w:rsid w:val="00CD7A5D"/>
    <w:rsid w:val="00CD7B39"/>
    <w:rsid w:val="00CD7D3F"/>
    <w:rsid w:val="00CD7EB7"/>
    <w:rsid w:val="00CD7ED9"/>
    <w:rsid w:val="00CE0132"/>
    <w:rsid w:val="00CE04B8"/>
    <w:rsid w:val="00CE0D3A"/>
    <w:rsid w:val="00CE1287"/>
    <w:rsid w:val="00CE12C9"/>
    <w:rsid w:val="00CE135B"/>
    <w:rsid w:val="00CE13CF"/>
    <w:rsid w:val="00CE1559"/>
    <w:rsid w:val="00CE165F"/>
    <w:rsid w:val="00CE1703"/>
    <w:rsid w:val="00CE20FE"/>
    <w:rsid w:val="00CE224D"/>
    <w:rsid w:val="00CE267A"/>
    <w:rsid w:val="00CE274A"/>
    <w:rsid w:val="00CE28B9"/>
    <w:rsid w:val="00CE2DFB"/>
    <w:rsid w:val="00CE2F49"/>
    <w:rsid w:val="00CE34D5"/>
    <w:rsid w:val="00CE351D"/>
    <w:rsid w:val="00CE365D"/>
    <w:rsid w:val="00CE372E"/>
    <w:rsid w:val="00CE37F6"/>
    <w:rsid w:val="00CE3801"/>
    <w:rsid w:val="00CE3835"/>
    <w:rsid w:val="00CE387E"/>
    <w:rsid w:val="00CE3892"/>
    <w:rsid w:val="00CE3A2A"/>
    <w:rsid w:val="00CE3C02"/>
    <w:rsid w:val="00CE3CA0"/>
    <w:rsid w:val="00CE3DA9"/>
    <w:rsid w:val="00CE4326"/>
    <w:rsid w:val="00CE4355"/>
    <w:rsid w:val="00CE43B4"/>
    <w:rsid w:val="00CE464C"/>
    <w:rsid w:val="00CE496A"/>
    <w:rsid w:val="00CE499F"/>
    <w:rsid w:val="00CE4A3D"/>
    <w:rsid w:val="00CE4D9F"/>
    <w:rsid w:val="00CE4FD5"/>
    <w:rsid w:val="00CE509A"/>
    <w:rsid w:val="00CE5103"/>
    <w:rsid w:val="00CE51A3"/>
    <w:rsid w:val="00CE53F0"/>
    <w:rsid w:val="00CE5601"/>
    <w:rsid w:val="00CE5630"/>
    <w:rsid w:val="00CE5D15"/>
    <w:rsid w:val="00CE5D5C"/>
    <w:rsid w:val="00CE6233"/>
    <w:rsid w:val="00CE62A5"/>
    <w:rsid w:val="00CE6412"/>
    <w:rsid w:val="00CE6591"/>
    <w:rsid w:val="00CE66C2"/>
    <w:rsid w:val="00CE6A0C"/>
    <w:rsid w:val="00CE6AB4"/>
    <w:rsid w:val="00CE6ADA"/>
    <w:rsid w:val="00CE6D0F"/>
    <w:rsid w:val="00CE6E07"/>
    <w:rsid w:val="00CE6E81"/>
    <w:rsid w:val="00CE6E94"/>
    <w:rsid w:val="00CE6E9E"/>
    <w:rsid w:val="00CE70E1"/>
    <w:rsid w:val="00CE788B"/>
    <w:rsid w:val="00CE78E8"/>
    <w:rsid w:val="00CE78EC"/>
    <w:rsid w:val="00CE7C4C"/>
    <w:rsid w:val="00CE7CFD"/>
    <w:rsid w:val="00CE7EB0"/>
    <w:rsid w:val="00CF016B"/>
    <w:rsid w:val="00CF0228"/>
    <w:rsid w:val="00CF03F8"/>
    <w:rsid w:val="00CF05A5"/>
    <w:rsid w:val="00CF08A0"/>
    <w:rsid w:val="00CF08CC"/>
    <w:rsid w:val="00CF0A1B"/>
    <w:rsid w:val="00CF0C14"/>
    <w:rsid w:val="00CF0DF1"/>
    <w:rsid w:val="00CF1155"/>
    <w:rsid w:val="00CF178D"/>
    <w:rsid w:val="00CF19F6"/>
    <w:rsid w:val="00CF1C76"/>
    <w:rsid w:val="00CF201B"/>
    <w:rsid w:val="00CF271C"/>
    <w:rsid w:val="00CF2D03"/>
    <w:rsid w:val="00CF2D91"/>
    <w:rsid w:val="00CF2D9D"/>
    <w:rsid w:val="00CF2F4F"/>
    <w:rsid w:val="00CF342F"/>
    <w:rsid w:val="00CF374A"/>
    <w:rsid w:val="00CF3A0E"/>
    <w:rsid w:val="00CF4131"/>
    <w:rsid w:val="00CF4198"/>
    <w:rsid w:val="00CF4248"/>
    <w:rsid w:val="00CF4989"/>
    <w:rsid w:val="00CF498F"/>
    <w:rsid w:val="00CF4ACB"/>
    <w:rsid w:val="00CF4B45"/>
    <w:rsid w:val="00CF509F"/>
    <w:rsid w:val="00CF50C3"/>
    <w:rsid w:val="00CF51AF"/>
    <w:rsid w:val="00CF524F"/>
    <w:rsid w:val="00CF5330"/>
    <w:rsid w:val="00CF536D"/>
    <w:rsid w:val="00CF55E7"/>
    <w:rsid w:val="00CF56DC"/>
    <w:rsid w:val="00CF5BE0"/>
    <w:rsid w:val="00CF5E37"/>
    <w:rsid w:val="00CF6336"/>
    <w:rsid w:val="00CF63C2"/>
    <w:rsid w:val="00CF6A7B"/>
    <w:rsid w:val="00CF6B68"/>
    <w:rsid w:val="00CF6C0E"/>
    <w:rsid w:val="00CF6E82"/>
    <w:rsid w:val="00CF6F26"/>
    <w:rsid w:val="00CF75BF"/>
    <w:rsid w:val="00CF75CB"/>
    <w:rsid w:val="00CF75FC"/>
    <w:rsid w:val="00CF77DB"/>
    <w:rsid w:val="00CF77F7"/>
    <w:rsid w:val="00CF78A1"/>
    <w:rsid w:val="00CF7B5A"/>
    <w:rsid w:val="00CF7D88"/>
    <w:rsid w:val="00CF7E1A"/>
    <w:rsid w:val="00D00049"/>
    <w:rsid w:val="00D00257"/>
    <w:rsid w:val="00D0049F"/>
    <w:rsid w:val="00D00622"/>
    <w:rsid w:val="00D006B4"/>
    <w:rsid w:val="00D00EA5"/>
    <w:rsid w:val="00D01272"/>
    <w:rsid w:val="00D01B81"/>
    <w:rsid w:val="00D01F39"/>
    <w:rsid w:val="00D0216E"/>
    <w:rsid w:val="00D02365"/>
    <w:rsid w:val="00D02E2E"/>
    <w:rsid w:val="00D02E9D"/>
    <w:rsid w:val="00D02F32"/>
    <w:rsid w:val="00D02F73"/>
    <w:rsid w:val="00D032ED"/>
    <w:rsid w:val="00D038FB"/>
    <w:rsid w:val="00D03F9F"/>
    <w:rsid w:val="00D041F2"/>
    <w:rsid w:val="00D042DB"/>
    <w:rsid w:val="00D045D2"/>
    <w:rsid w:val="00D04869"/>
    <w:rsid w:val="00D04974"/>
    <w:rsid w:val="00D049A0"/>
    <w:rsid w:val="00D0566D"/>
    <w:rsid w:val="00D05878"/>
    <w:rsid w:val="00D059EC"/>
    <w:rsid w:val="00D05A3E"/>
    <w:rsid w:val="00D05A4D"/>
    <w:rsid w:val="00D05AC9"/>
    <w:rsid w:val="00D05D8C"/>
    <w:rsid w:val="00D05E45"/>
    <w:rsid w:val="00D05E66"/>
    <w:rsid w:val="00D0629D"/>
    <w:rsid w:val="00D06428"/>
    <w:rsid w:val="00D064C0"/>
    <w:rsid w:val="00D06699"/>
    <w:rsid w:val="00D066EA"/>
    <w:rsid w:val="00D0678D"/>
    <w:rsid w:val="00D069FB"/>
    <w:rsid w:val="00D06F23"/>
    <w:rsid w:val="00D07008"/>
    <w:rsid w:val="00D07333"/>
    <w:rsid w:val="00D07390"/>
    <w:rsid w:val="00D0740F"/>
    <w:rsid w:val="00D07507"/>
    <w:rsid w:val="00D07934"/>
    <w:rsid w:val="00D07A43"/>
    <w:rsid w:val="00D07BE7"/>
    <w:rsid w:val="00D07E17"/>
    <w:rsid w:val="00D10016"/>
    <w:rsid w:val="00D10474"/>
    <w:rsid w:val="00D10806"/>
    <w:rsid w:val="00D108EE"/>
    <w:rsid w:val="00D10B06"/>
    <w:rsid w:val="00D10CB8"/>
    <w:rsid w:val="00D10DE2"/>
    <w:rsid w:val="00D10FA1"/>
    <w:rsid w:val="00D11140"/>
    <w:rsid w:val="00D119E5"/>
    <w:rsid w:val="00D11D1D"/>
    <w:rsid w:val="00D11ED2"/>
    <w:rsid w:val="00D12806"/>
    <w:rsid w:val="00D12A77"/>
    <w:rsid w:val="00D12BED"/>
    <w:rsid w:val="00D12D44"/>
    <w:rsid w:val="00D1300E"/>
    <w:rsid w:val="00D13075"/>
    <w:rsid w:val="00D1343E"/>
    <w:rsid w:val="00D13A7C"/>
    <w:rsid w:val="00D1404F"/>
    <w:rsid w:val="00D14461"/>
    <w:rsid w:val="00D1472C"/>
    <w:rsid w:val="00D14A09"/>
    <w:rsid w:val="00D14A2F"/>
    <w:rsid w:val="00D15018"/>
    <w:rsid w:val="00D1541F"/>
    <w:rsid w:val="00D15444"/>
    <w:rsid w:val="00D15550"/>
    <w:rsid w:val="00D15898"/>
    <w:rsid w:val="00D158AC"/>
    <w:rsid w:val="00D15D5B"/>
    <w:rsid w:val="00D15E60"/>
    <w:rsid w:val="00D15F05"/>
    <w:rsid w:val="00D15F67"/>
    <w:rsid w:val="00D16031"/>
    <w:rsid w:val="00D16395"/>
    <w:rsid w:val="00D1642F"/>
    <w:rsid w:val="00D1653C"/>
    <w:rsid w:val="00D165A0"/>
    <w:rsid w:val="00D16653"/>
    <w:rsid w:val="00D166A0"/>
    <w:rsid w:val="00D1694C"/>
    <w:rsid w:val="00D16D24"/>
    <w:rsid w:val="00D17071"/>
    <w:rsid w:val="00D17159"/>
    <w:rsid w:val="00D172EC"/>
    <w:rsid w:val="00D174D1"/>
    <w:rsid w:val="00D17BAA"/>
    <w:rsid w:val="00D17BDB"/>
    <w:rsid w:val="00D17D73"/>
    <w:rsid w:val="00D17E0A"/>
    <w:rsid w:val="00D17F51"/>
    <w:rsid w:val="00D201DE"/>
    <w:rsid w:val="00D20500"/>
    <w:rsid w:val="00D20D25"/>
    <w:rsid w:val="00D20D58"/>
    <w:rsid w:val="00D20D7C"/>
    <w:rsid w:val="00D20F5E"/>
    <w:rsid w:val="00D21533"/>
    <w:rsid w:val="00D21904"/>
    <w:rsid w:val="00D21EAD"/>
    <w:rsid w:val="00D22071"/>
    <w:rsid w:val="00D22C1E"/>
    <w:rsid w:val="00D22C2C"/>
    <w:rsid w:val="00D22D8C"/>
    <w:rsid w:val="00D22E44"/>
    <w:rsid w:val="00D22EB7"/>
    <w:rsid w:val="00D230CD"/>
    <w:rsid w:val="00D2357C"/>
    <w:rsid w:val="00D2359F"/>
    <w:rsid w:val="00D23942"/>
    <w:rsid w:val="00D23A2D"/>
    <w:rsid w:val="00D23B76"/>
    <w:rsid w:val="00D23D98"/>
    <w:rsid w:val="00D23EE9"/>
    <w:rsid w:val="00D23F0B"/>
    <w:rsid w:val="00D2411E"/>
    <w:rsid w:val="00D24139"/>
    <w:rsid w:val="00D24B1E"/>
    <w:rsid w:val="00D24B4A"/>
    <w:rsid w:val="00D24C5B"/>
    <w:rsid w:val="00D24F9C"/>
    <w:rsid w:val="00D25545"/>
    <w:rsid w:val="00D256FC"/>
    <w:rsid w:val="00D25C6A"/>
    <w:rsid w:val="00D25E01"/>
    <w:rsid w:val="00D25E17"/>
    <w:rsid w:val="00D25E5D"/>
    <w:rsid w:val="00D2625A"/>
    <w:rsid w:val="00D266FE"/>
    <w:rsid w:val="00D26740"/>
    <w:rsid w:val="00D26A0F"/>
    <w:rsid w:val="00D27288"/>
    <w:rsid w:val="00D272BC"/>
    <w:rsid w:val="00D27BA3"/>
    <w:rsid w:val="00D27D41"/>
    <w:rsid w:val="00D30201"/>
    <w:rsid w:val="00D30279"/>
    <w:rsid w:val="00D305C4"/>
    <w:rsid w:val="00D30947"/>
    <w:rsid w:val="00D30952"/>
    <w:rsid w:val="00D3098C"/>
    <w:rsid w:val="00D3115A"/>
    <w:rsid w:val="00D31356"/>
    <w:rsid w:val="00D3146F"/>
    <w:rsid w:val="00D31638"/>
    <w:rsid w:val="00D3171B"/>
    <w:rsid w:val="00D3181C"/>
    <w:rsid w:val="00D318BD"/>
    <w:rsid w:val="00D318D8"/>
    <w:rsid w:val="00D31963"/>
    <w:rsid w:val="00D31A20"/>
    <w:rsid w:val="00D31B15"/>
    <w:rsid w:val="00D31CFA"/>
    <w:rsid w:val="00D31FF4"/>
    <w:rsid w:val="00D321F3"/>
    <w:rsid w:val="00D3325A"/>
    <w:rsid w:val="00D33715"/>
    <w:rsid w:val="00D33AD9"/>
    <w:rsid w:val="00D33B75"/>
    <w:rsid w:val="00D33DC6"/>
    <w:rsid w:val="00D341F5"/>
    <w:rsid w:val="00D34244"/>
    <w:rsid w:val="00D34483"/>
    <w:rsid w:val="00D34588"/>
    <w:rsid w:val="00D3473C"/>
    <w:rsid w:val="00D34BDB"/>
    <w:rsid w:val="00D34C61"/>
    <w:rsid w:val="00D34C82"/>
    <w:rsid w:val="00D34FCD"/>
    <w:rsid w:val="00D351A3"/>
    <w:rsid w:val="00D356A4"/>
    <w:rsid w:val="00D3575D"/>
    <w:rsid w:val="00D358E2"/>
    <w:rsid w:val="00D35914"/>
    <w:rsid w:val="00D35BBB"/>
    <w:rsid w:val="00D35D2C"/>
    <w:rsid w:val="00D365F0"/>
    <w:rsid w:val="00D3684B"/>
    <w:rsid w:val="00D36A6D"/>
    <w:rsid w:val="00D371CC"/>
    <w:rsid w:val="00D3726E"/>
    <w:rsid w:val="00D37314"/>
    <w:rsid w:val="00D3741C"/>
    <w:rsid w:val="00D379A3"/>
    <w:rsid w:val="00D37BF1"/>
    <w:rsid w:val="00D37BF4"/>
    <w:rsid w:val="00D4026B"/>
    <w:rsid w:val="00D405B5"/>
    <w:rsid w:val="00D405E6"/>
    <w:rsid w:val="00D40695"/>
    <w:rsid w:val="00D40846"/>
    <w:rsid w:val="00D4093E"/>
    <w:rsid w:val="00D40990"/>
    <w:rsid w:val="00D40BA3"/>
    <w:rsid w:val="00D4116F"/>
    <w:rsid w:val="00D41AD3"/>
    <w:rsid w:val="00D41B1E"/>
    <w:rsid w:val="00D41FFA"/>
    <w:rsid w:val="00D4235E"/>
    <w:rsid w:val="00D42387"/>
    <w:rsid w:val="00D423E9"/>
    <w:rsid w:val="00D427E9"/>
    <w:rsid w:val="00D42D4C"/>
    <w:rsid w:val="00D42E6F"/>
    <w:rsid w:val="00D4303F"/>
    <w:rsid w:val="00D435AB"/>
    <w:rsid w:val="00D43BD4"/>
    <w:rsid w:val="00D4401C"/>
    <w:rsid w:val="00D444C0"/>
    <w:rsid w:val="00D444C1"/>
    <w:rsid w:val="00D44B2E"/>
    <w:rsid w:val="00D44B55"/>
    <w:rsid w:val="00D44D26"/>
    <w:rsid w:val="00D45045"/>
    <w:rsid w:val="00D450B2"/>
    <w:rsid w:val="00D458AB"/>
    <w:rsid w:val="00D45C04"/>
    <w:rsid w:val="00D45E96"/>
    <w:rsid w:val="00D45FF3"/>
    <w:rsid w:val="00D46168"/>
    <w:rsid w:val="00D46299"/>
    <w:rsid w:val="00D46796"/>
    <w:rsid w:val="00D46B5A"/>
    <w:rsid w:val="00D46CE6"/>
    <w:rsid w:val="00D46E0D"/>
    <w:rsid w:val="00D46E1B"/>
    <w:rsid w:val="00D470AC"/>
    <w:rsid w:val="00D474A9"/>
    <w:rsid w:val="00D47523"/>
    <w:rsid w:val="00D47958"/>
    <w:rsid w:val="00D4799E"/>
    <w:rsid w:val="00D47AF9"/>
    <w:rsid w:val="00D47BA4"/>
    <w:rsid w:val="00D47CED"/>
    <w:rsid w:val="00D47D78"/>
    <w:rsid w:val="00D47F37"/>
    <w:rsid w:val="00D50136"/>
    <w:rsid w:val="00D50178"/>
    <w:rsid w:val="00D50215"/>
    <w:rsid w:val="00D5047A"/>
    <w:rsid w:val="00D5051C"/>
    <w:rsid w:val="00D50770"/>
    <w:rsid w:val="00D509D5"/>
    <w:rsid w:val="00D50A54"/>
    <w:rsid w:val="00D50EB2"/>
    <w:rsid w:val="00D5102E"/>
    <w:rsid w:val="00D51129"/>
    <w:rsid w:val="00D51172"/>
    <w:rsid w:val="00D512CF"/>
    <w:rsid w:val="00D51373"/>
    <w:rsid w:val="00D514A6"/>
    <w:rsid w:val="00D51598"/>
    <w:rsid w:val="00D515AC"/>
    <w:rsid w:val="00D51656"/>
    <w:rsid w:val="00D51E25"/>
    <w:rsid w:val="00D51E81"/>
    <w:rsid w:val="00D51FB8"/>
    <w:rsid w:val="00D523BD"/>
    <w:rsid w:val="00D5267A"/>
    <w:rsid w:val="00D5279E"/>
    <w:rsid w:val="00D5283C"/>
    <w:rsid w:val="00D528B9"/>
    <w:rsid w:val="00D5295B"/>
    <w:rsid w:val="00D52A9E"/>
    <w:rsid w:val="00D52B9F"/>
    <w:rsid w:val="00D53186"/>
    <w:rsid w:val="00D53204"/>
    <w:rsid w:val="00D5358F"/>
    <w:rsid w:val="00D53DDF"/>
    <w:rsid w:val="00D5424D"/>
    <w:rsid w:val="00D542ED"/>
    <w:rsid w:val="00D5449D"/>
    <w:rsid w:val="00D5459E"/>
    <w:rsid w:val="00D5487D"/>
    <w:rsid w:val="00D54C0F"/>
    <w:rsid w:val="00D54DBA"/>
    <w:rsid w:val="00D54F1C"/>
    <w:rsid w:val="00D555FC"/>
    <w:rsid w:val="00D557A0"/>
    <w:rsid w:val="00D55984"/>
    <w:rsid w:val="00D55A39"/>
    <w:rsid w:val="00D55AEC"/>
    <w:rsid w:val="00D55C50"/>
    <w:rsid w:val="00D55DF6"/>
    <w:rsid w:val="00D55DFB"/>
    <w:rsid w:val="00D55EDB"/>
    <w:rsid w:val="00D55F09"/>
    <w:rsid w:val="00D5619F"/>
    <w:rsid w:val="00D56375"/>
    <w:rsid w:val="00D566B3"/>
    <w:rsid w:val="00D56D5E"/>
    <w:rsid w:val="00D56E27"/>
    <w:rsid w:val="00D5723F"/>
    <w:rsid w:val="00D57453"/>
    <w:rsid w:val="00D57675"/>
    <w:rsid w:val="00D576B1"/>
    <w:rsid w:val="00D60140"/>
    <w:rsid w:val="00D6024A"/>
    <w:rsid w:val="00D605DF"/>
    <w:rsid w:val="00D60870"/>
    <w:rsid w:val="00D60880"/>
    <w:rsid w:val="00D608B5"/>
    <w:rsid w:val="00D60B7F"/>
    <w:rsid w:val="00D60CF1"/>
    <w:rsid w:val="00D60D2C"/>
    <w:rsid w:val="00D60D97"/>
    <w:rsid w:val="00D60EB9"/>
    <w:rsid w:val="00D60F3D"/>
    <w:rsid w:val="00D61083"/>
    <w:rsid w:val="00D615D4"/>
    <w:rsid w:val="00D61866"/>
    <w:rsid w:val="00D6189D"/>
    <w:rsid w:val="00D61AA9"/>
    <w:rsid w:val="00D61CC0"/>
    <w:rsid w:val="00D6231B"/>
    <w:rsid w:val="00D626E0"/>
    <w:rsid w:val="00D62713"/>
    <w:rsid w:val="00D62E15"/>
    <w:rsid w:val="00D630DE"/>
    <w:rsid w:val="00D6322C"/>
    <w:rsid w:val="00D633F6"/>
    <w:rsid w:val="00D6364F"/>
    <w:rsid w:val="00D63A0B"/>
    <w:rsid w:val="00D64325"/>
    <w:rsid w:val="00D64415"/>
    <w:rsid w:val="00D64739"/>
    <w:rsid w:val="00D648DF"/>
    <w:rsid w:val="00D6498F"/>
    <w:rsid w:val="00D65076"/>
    <w:rsid w:val="00D650FC"/>
    <w:rsid w:val="00D65121"/>
    <w:rsid w:val="00D6542D"/>
    <w:rsid w:val="00D65850"/>
    <w:rsid w:val="00D6590F"/>
    <w:rsid w:val="00D659A8"/>
    <w:rsid w:val="00D65FE6"/>
    <w:rsid w:val="00D6728F"/>
    <w:rsid w:val="00D676BE"/>
    <w:rsid w:val="00D67B39"/>
    <w:rsid w:val="00D67FE2"/>
    <w:rsid w:val="00D700AF"/>
    <w:rsid w:val="00D70131"/>
    <w:rsid w:val="00D7061D"/>
    <w:rsid w:val="00D70636"/>
    <w:rsid w:val="00D7095C"/>
    <w:rsid w:val="00D70A85"/>
    <w:rsid w:val="00D70C09"/>
    <w:rsid w:val="00D70FB5"/>
    <w:rsid w:val="00D71093"/>
    <w:rsid w:val="00D7122C"/>
    <w:rsid w:val="00D714F9"/>
    <w:rsid w:val="00D71938"/>
    <w:rsid w:val="00D71A42"/>
    <w:rsid w:val="00D71CD8"/>
    <w:rsid w:val="00D71E9C"/>
    <w:rsid w:val="00D71F1C"/>
    <w:rsid w:val="00D71F99"/>
    <w:rsid w:val="00D721C8"/>
    <w:rsid w:val="00D721E2"/>
    <w:rsid w:val="00D72FD8"/>
    <w:rsid w:val="00D734B4"/>
    <w:rsid w:val="00D737A8"/>
    <w:rsid w:val="00D73CA4"/>
    <w:rsid w:val="00D73D71"/>
    <w:rsid w:val="00D7417C"/>
    <w:rsid w:val="00D742DE"/>
    <w:rsid w:val="00D74351"/>
    <w:rsid w:val="00D74396"/>
    <w:rsid w:val="00D746D6"/>
    <w:rsid w:val="00D746E9"/>
    <w:rsid w:val="00D74794"/>
    <w:rsid w:val="00D74BDD"/>
    <w:rsid w:val="00D74C34"/>
    <w:rsid w:val="00D74D96"/>
    <w:rsid w:val="00D75309"/>
    <w:rsid w:val="00D75492"/>
    <w:rsid w:val="00D75A5B"/>
    <w:rsid w:val="00D75A6E"/>
    <w:rsid w:val="00D75C07"/>
    <w:rsid w:val="00D75CEE"/>
    <w:rsid w:val="00D76038"/>
    <w:rsid w:val="00D76109"/>
    <w:rsid w:val="00D76133"/>
    <w:rsid w:val="00D76577"/>
    <w:rsid w:val="00D7660F"/>
    <w:rsid w:val="00D76713"/>
    <w:rsid w:val="00D768B1"/>
    <w:rsid w:val="00D76A87"/>
    <w:rsid w:val="00D76D02"/>
    <w:rsid w:val="00D7736F"/>
    <w:rsid w:val="00D77527"/>
    <w:rsid w:val="00D77B03"/>
    <w:rsid w:val="00D77CEB"/>
    <w:rsid w:val="00D77D00"/>
    <w:rsid w:val="00D77D18"/>
    <w:rsid w:val="00D77E0B"/>
    <w:rsid w:val="00D8013F"/>
    <w:rsid w:val="00D80284"/>
    <w:rsid w:val="00D8063E"/>
    <w:rsid w:val="00D808A3"/>
    <w:rsid w:val="00D808A6"/>
    <w:rsid w:val="00D80C71"/>
    <w:rsid w:val="00D810FC"/>
    <w:rsid w:val="00D81293"/>
    <w:rsid w:val="00D8133F"/>
    <w:rsid w:val="00D817CA"/>
    <w:rsid w:val="00D81B88"/>
    <w:rsid w:val="00D81F12"/>
    <w:rsid w:val="00D81F71"/>
    <w:rsid w:val="00D82315"/>
    <w:rsid w:val="00D8236E"/>
    <w:rsid w:val="00D831C8"/>
    <w:rsid w:val="00D83512"/>
    <w:rsid w:val="00D836BD"/>
    <w:rsid w:val="00D838EC"/>
    <w:rsid w:val="00D839A9"/>
    <w:rsid w:val="00D83C40"/>
    <w:rsid w:val="00D83E8F"/>
    <w:rsid w:val="00D840C5"/>
    <w:rsid w:val="00D84173"/>
    <w:rsid w:val="00D841AB"/>
    <w:rsid w:val="00D8429E"/>
    <w:rsid w:val="00D842C1"/>
    <w:rsid w:val="00D8470A"/>
    <w:rsid w:val="00D8494F"/>
    <w:rsid w:val="00D84B1A"/>
    <w:rsid w:val="00D84CE5"/>
    <w:rsid w:val="00D84E70"/>
    <w:rsid w:val="00D84E80"/>
    <w:rsid w:val="00D85004"/>
    <w:rsid w:val="00D85205"/>
    <w:rsid w:val="00D85685"/>
    <w:rsid w:val="00D8578F"/>
    <w:rsid w:val="00D85DC8"/>
    <w:rsid w:val="00D8642D"/>
    <w:rsid w:val="00D866FD"/>
    <w:rsid w:val="00D8684D"/>
    <w:rsid w:val="00D872F4"/>
    <w:rsid w:val="00D87A3B"/>
    <w:rsid w:val="00D87AE1"/>
    <w:rsid w:val="00D87BFC"/>
    <w:rsid w:val="00D9026C"/>
    <w:rsid w:val="00D903BF"/>
    <w:rsid w:val="00D90873"/>
    <w:rsid w:val="00D909D5"/>
    <w:rsid w:val="00D90A5E"/>
    <w:rsid w:val="00D90D18"/>
    <w:rsid w:val="00D90F1D"/>
    <w:rsid w:val="00D9101F"/>
    <w:rsid w:val="00D91067"/>
    <w:rsid w:val="00D9182C"/>
    <w:rsid w:val="00D91A68"/>
    <w:rsid w:val="00D91B14"/>
    <w:rsid w:val="00D91C37"/>
    <w:rsid w:val="00D91DED"/>
    <w:rsid w:val="00D92225"/>
    <w:rsid w:val="00D9240B"/>
    <w:rsid w:val="00D92420"/>
    <w:rsid w:val="00D92D1B"/>
    <w:rsid w:val="00D92F41"/>
    <w:rsid w:val="00D9303E"/>
    <w:rsid w:val="00D932AC"/>
    <w:rsid w:val="00D934EB"/>
    <w:rsid w:val="00D9393A"/>
    <w:rsid w:val="00D93BDF"/>
    <w:rsid w:val="00D93DBC"/>
    <w:rsid w:val="00D93E9D"/>
    <w:rsid w:val="00D93FA5"/>
    <w:rsid w:val="00D93FE4"/>
    <w:rsid w:val="00D94169"/>
    <w:rsid w:val="00D9447D"/>
    <w:rsid w:val="00D9474E"/>
    <w:rsid w:val="00D94B86"/>
    <w:rsid w:val="00D94BCF"/>
    <w:rsid w:val="00D95251"/>
    <w:rsid w:val="00D9526D"/>
    <w:rsid w:val="00D957CC"/>
    <w:rsid w:val="00D95845"/>
    <w:rsid w:val="00D95A68"/>
    <w:rsid w:val="00D95B94"/>
    <w:rsid w:val="00D95DC2"/>
    <w:rsid w:val="00D95DCE"/>
    <w:rsid w:val="00D95F06"/>
    <w:rsid w:val="00D95FA1"/>
    <w:rsid w:val="00D9664B"/>
    <w:rsid w:val="00D96B5D"/>
    <w:rsid w:val="00D96CAA"/>
    <w:rsid w:val="00D96DB8"/>
    <w:rsid w:val="00D96E0D"/>
    <w:rsid w:val="00D97227"/>
    <w:rsid w:val="00D9754E"/>
    <w:rsid w:val="00D9780C"/>
    <w:rsid w:val="00D97E00"/>
    <w:rsid w:val="00DA0024"/>
    <w:rsid w:val="00DA01C6"/>
    <w:rsid w:val="00DA0260"/>
    <w:rsid w:val="00DA0333"/>
    <w:rsid w:val="00DA0406"/>
    <w:rsid w:val="00DA0575"/>
    <w:rsid w:val="00DA07A9"/>
    <w:rsid w:val="00DA0E29"/>
    <w:rsid w:val="00DA1442"/>
    <w:rsid w:val="00DA172B"/>
    <w:rsid w:val="00DA17C7"/>
    <w:rsid w:val="00DA18C1"/>
    <w:rsid w:val="00DA19A0"/>
    <w:rsid w:val="00DA1D11"/>
    <w:rsid w:val="00DA2383"/>
    <w:rsid w:val="00DA2538"/>
    <w:rsid w:val="00DA2B99"/>
    <w:rsid w:val="00DA3E05"/>
    <w:rsid w:val="00DA3FC9"/>
    <w:rsid w:val="00DA42E9"/>
    <w:rsid w:val="00DA4316"/>
    <w:rsid w:val="00DA43EF"/>
    <w:rsid w:val="00DA4452"/>
    <w:rsid w:val="00DA461A"/>
    <w:rsid w:val="00DA4BD7"/>
    <w:rsid w:val="00DA4E31"/>
    <w:rsid w:val="00DA514A"/>
    <w:rsid w:val="00DA51E0"/>
    <w:rsid w:val="00DA52F0"/>
    <w:rsid w:val="00DA532D"/>
    <w:rsid w:val="00DA5465"/>
    <w:rsid w:val="00DA55D3"/>
    <w:rsid w:val="00DA55F6"/>
    <w:rsid w:val="00DA56BD"/>
    <w:rsid w:val="00DA582D"/>
    <w:rsid w:val="00DA5ED0"/>
    <w:rsid w:val="00DA6709"/>
    <w:rsid w:val="00DA6A9A"/>
    <w:rsid w:val="00DA74A7"/>
    <w:rsid w:val="00DA74C5"/>
    <w:rsid w:val="00DA75FA"/>
    <w:rsid w:val="00DA7707"/>
    <w:rsid w:val="00DA7754"/>
    <w:rsid w:val="00DA78B3"/>
    <w:rsid w:val="00DA7A1B"/>
    <w:rsid w:val="00DA7B80"/>
    <w:rsid w:val="00DA7DCA"/>
    <w:rsid w:val="00DA7E53"/>
    <w:rsid w:val="00DA7E99"/>
    <w:rsid w:val="00DA7F40"/>
    <w:rsid w:val="00DA7F7F"/>
    <w:rsid w:val="00DB01F4"/>
    <w:rsid w:val="00DB122F"/>
    <w:rsid w:val="00DB132D"/>
    <w:rsid w:val="00DB182B"/>
    <w:rsid w:val="00DB197E"/>
    <w:rsid w:val="00DB19E2"/>
    <w:rsid w:val="00DB1EFD"/>
    <w:rsid w:val="00DB1F5C"/>
    <w:rsid w:val="00DB1FA2"/>
    <w:rsid w:val="00DB226C"/>
    <w:rsid w:val="00DB22B5"/>
    <w:rsid w:val="00DB232D"/>
    <w:rsid w:val="00DB26EF"/>
    <w:rsid w:val="00DB29BB"/>
    <w:rsid w:val="00DB314F"/>
    <w:rsid w:val="00DB32AD"/>
    <w:rsid w:val="00DB3433"/>
    <w:rsid w:val="00DB347E"/>
    <w:rsid w:val="00DB36A5"/>
    <w:rsid w:val="00DB3777"/>
    <w:rsid w:val="00DB3A51"/>
    <w:rsid w:val="00DB3DBA"/>
    <w:rsid w:val="00DB3EAF"/>
    <w:rsid w:val="00DB3F6B"/>
    <w:rsid w:val="00DB409A"/>
    <w:rsid w:val="00DB40F5"/>
    <w:rsid w:val="00DB46C6"/>
    <w:rsid w:val="00DB4724"/>
    <w:rsid w:val="00DB4858"/>
    <w:rsid w:val="00DB4F84"/>
    <w:rsid w:val="00DB4FFE"/>
    <w:rsid w:val="00DB53A0"/>
    <w:rsid w:val="00DB574F"/>
    <w:rsid w:val="00DB5BB3"/>
    <w:rsid w:val="00DB5D87"/>
    <w:rsid w:val="00DB6561"/>
    <w:rsid w:val="00DB68CE"/>
    <w:rsid w:val="00DB6A35"/>
    <w:rsid w:val="00DB6C15"/>
    <w:rsid w:val="00DB6C96"/>
    <w:rsid w:val="00DB6E92"/>
    <w:rsid w:val="00DB6EAA"/>
    <w:rsid w:val="00DB6EBB"/>
    <w:rsid w:val="00DB6F26"/>
    <w:rsid w:val="00DB778B"/>
    <w:rsid w:val="00DB7827"/>
    <w:rsid w:val="00DC0025"/>
    <w:rsid w:val="00DC004F"/>
    <w:rsid w:val="00DC020C"/>
    <w:rsid w:val="00DC05E9"/>
    <w:rsid w:val="00DC062E"/>
    <w:rsid w:val="00DC08C0"/>
    <w:rsid w:val="00DC0B06"/>
    <w:rsid w:val="00DC0B90"/>
    <w:rsid w:val="00DC0BB3"/>
    <w:rsid w:val="00DC0CB6"/>
    <w:rsid w:val="00DC0DC5"/>
    <w:rsid w:val="00DC0FD5"/>
    <w:rsid w:val="00DC1023"/>
    <w:rsid w:val="00DC107C"/>
    <w:rsid w:val="00DC1159"/>
    <w:rsid w:val="00DC1193"/>
    <w:rsid w:val="00DC1253"/>
    <w:rsid w:val="00DC1985"/>
    <w:rsid w:val="00DC1AB1"/>
    <w:rsid w:val="00DC1C74"/>
    <w:rsid w:val="00DC20E1"/>
    <w:rsid w:val="00DC238D"/>
    <w:rsid w:val="00DC29FF"/>
    <w:rsid w:val="00DC2AB8"/>
    <w:rsid w:val="00DC2BEE"/>
    <w:rsid w:val="00DC3056"/>
    <w:rsid w:val="00DC3203"/>
    <w:rsid w:val="00DC3234"/>
    <w:rsid w:val="00DC329C"/>
    <w:rsid w:val="00DC3553"/>
    <w:rsid w:val="00DC35CA"/>
    <w:rsid w:val="00DC36F1"/>
    <w:rsid w:val="00DC385A"/>
    <w:rsid w:val="00DC3894"/>
    <w:rsid w:val="00DC39B8"/>
    <w:rsid w:val="00DC3AC1"/>
    <w:rsid w:val="00DC3C86"/>
    <w:rsid w:val="00DC3C99"/>
    <w:rsid w:val="00DC3E52"/>
    <w:rsid w:val="00DC4217"/>
    <w:rsid w:val="00DC4316"/>
    <w:rsid w:val="00DC4370"/>
    <w:rsid w:val="00DC43D6"/>
    <w:rsid w:val="00DC49C0"/>
    <w:rsid w:val="00DC4C78"/>
    <w:rsid w:val="00DC4E7B"/>
    <w:rsid w:val="00DC50F4"/>
    <w:rsid w:val="00DC52F5"/>
    <w:rsid w:val="00DC550C"/>
    <w:rsid w:val="00DC57DB"/>
    <w:rsid w:val="00DC592C"/>
    <w:rsid w:val="00DC5A37"/>
    <w:rsid w:val="00DC5BAC"/>
    <w:rsid w:val="00DC5E20"/>
    <w:rsid w:val="00DC5FD0"/>
    <w:rsid w:val="00DC60F0"/>
    <w:rsid w:val="00DC634D"/>
    <w:rsid w:val="00DC6845"/>
    <w:rsid w:val="00DC68D1"/>
    <w:rsid w:val="00DC68EA"/>
    <w:rsid w:val="00DC69F6"/>
    <w:rsid w:val="00DC6A39"/>
    <w:rsid w:val="00DC6DAD"/>
    <w:rsid w:val="00DC6F43"/>
    <w:rsid w:val="00DC72CA"/>
    <w:rsid w:val="00DC74B1"/>
    <w:rsid w:val="00DC75CB"/>
    <w:rsid w:val="00DC7A7C"/>
    <w:rsid w:val="00DC7D6B"/>
    <w:rsid w:val="00DD0354"/>
    <w:rsid w:val="00DD03A4"/>
    <w:rsid w:val="00DD04CA"/>
    <w:rsid w:val="00DD060F"/>
    <w:rsid w:val="00DD0D01"/>
    <w:rsid w:val="00DD0D2D"/>
    <w:rsid w:val="00DD0E43"/>
    <w:rsid w:val="00DD1021"/>
    <w:rsid w:val="00DD1436"/>
    <w:rsid w:val="00DD147D"/>
    <w:rsid w:val="00DD159A"/>
    <w:rsid w:val="00DD1B02"/>
    <w:rsid w:val="00DD1B9E"/>
    <w:rsid w:val="00DD2133"/>
    <w:rsid w:val="00DD21CC"/>
    <w:rsid w:val="00DD27D7"/>
    <w:rsid w:val="00DD2BD6"/>
    <w:rsid w:val="00DD2E6E"/>
    <w:rsid w:val="00DD2F93"/>
    <w:rsid w:val="00DD3187"/>
    <w:rsid w:val="00DD364C"/>
    <w:rsid w:val="00DD372A"/>
    <w:rsid w:val="00DD3777"/>
    <w:rsid w:val="00DD3DEA"/>
    <w:rsid w:val="00DD412A"/>
    <w:rsid w:val="00DD4390"/>
    <w:rsid w:val="00DD458C"/>
    <w:rsid w:val="00DD45D5"/>
    <w:rsid w:val="00DD4604"/>
    <w:rsid w:val="00DD4BCE"/>
    <w:rsid w:val="00DD4C7A"/>
    <w:rsid w:val="00DD4DE2"/>
    <w:rsid w:val="00DD5104"/>
    <w:rsid w:val="00DD55CE"/>
    <w:rsid w:val="00DD568D"/>
    <w:rsid w:val="00DD5714"/>
    <w:rsid w:val="00DD5DBE"/>
    <w:rsid w:val="00DD602E"/>
    <w:rsid w:val="00DD644A"/>
    <w:rsid w:val="00DD6467"/>
    <w:rsid w:val="00DD655D"/>
    <w:rsid w:val="00DD6618"/>
    <w:rsid w:val="00DD6A03"/>
    <w:rsid w:val="00DD6CCE"/>
    <w:rsid w:val="00DD6D40"/>
    <w:rsid w:val="00DD6F81"/>
    <w:rsid w:val="00DD72E9"/>
    <w:rsid w:val="00DD73B0"/>
    <w:rsid w:val="00DD7605"/>
    <w:rsid w:val="00DD7620"/>
    <w:rsid w:val="00DD784F"/>
    <w:rsid w:val="00DD79A9"/>
    <w:rsid w:val="00DD7BC7"/>
    <w:rsid w:val="00DE0519"/>
    <w:rsid w:val="00DE0781"/>
    <w:rsid w:val="00DE134A"/>
    <w:rsid w:val="00DE186B"/>
    <w:rsid w:val="00DE1E3E"/>
    <w:rsid w:val="00DE2020"/>
    <w:rsid w:val="00DE2634"/>
    <w:rsid w:val="00DE26C6"/>
    <w:rsid w:val="00DE2F77"/>
    <w:rsid w:val="00DE3476"/>
    <w:rsid w:val="00DE3B81"/>
    <w:rsid w:val="00DE3F43"/>
    <w:rsid w:val="00DE42A9"/>
    <w:rsid w:val="00DE4481"/>
    <w:rsid w:val="00DE4650"/>
    <w:rsid w:val="00DE471B"/>
    <w:rsid w:val="00DE4910"/>
    <w:rsid w:val="00DE4C9F"/>
    <w:rsid w:val="00DE4CD5"/>
    <w:rsid w:val="00DE4EC9"/>
    <w:rsid w:val="00DE51B7"/>
    <w:rsid w:val="00DE5331"/>
    <w:rsid w:val="00DE5353"/>
    <w:rsid w:val="00DE5AA1"/>
    <w:rsid w:val="00DE6027"/>
    <w:rsid w:val="00DE61B1"/>
    <w:rsid w:val="00DE62D8"/>
    <w:rsid w:val="00DE63D6"/>
    <w:rsid w:val="00DE65A4"/>
    <w:rsid w:val="00DE6A73"/>
    <w:rsid w:val="00DE7024"/>
    <w:rsid w:val="00DE7293"/>
    <w:rsid w:val="00DE76B1"/>
    <w:rsid w:val="00DE7A8C"/>
    <w:rsid w:val="00DE7BEA"/>
    <w:rsid w:val="00DE7C75"/>
    <w:rsid w:val="00DE7F1A"/>
    <w:rsid w:val="00DF01EC"/>
    <w:rsid w:val="00DF05CB"/>
    <w:rsid w:val="00DF0605"/>
    <w:rsid w:val="00DF0D07"/>
    <w:rsid w:val="00DF1467"/>
    <w:rsid w:val="00DF1C1E"/>
    <w:rsid w:val="00DF1C56"/>
    <w:rsid w:val="00DF1C62"/>
    <w:rsid w:val="00DF1C8B"/>
    <w:rsid w:val="00DF236E"/>
    <w:rsid w:val="00DF275A"/>
    <w:rsid w:val="00DF2763"/>
    <w:rsid w:val="00DF36EC"/>
    <w:rsid w:val="00DF3A9F"/>
    <w:rsid w:val="00DF3AD7"/>
    <w:rsid w:val="00DF3EA3"/>
    <w:rsid w:val="00DF3F02"/>
    <w:rsid w:val="00DF408E"/>
    <w:rsid w:val="00DF44A8"/>
    <w:rsid w:val="00DF49B3"/>
    <w:rsid w:val="00DF4FDD"/>
    <w:rsid w:val="00DF5092"/>
    <w:rsid w:val="00DF515A"/>
    <w:rsid w:val="00DF519F"/>
    <w:rsid w:val="00DF534A"/>
    <w:rsid w:val="00DF54B9"/>
    <w:rsid w:val="00DF5A10"/>
    <w:rsid w:val="00DF5B84"/>
    <w:rsid w:val="00DF5BCE"/>
    <w:rsid w:val="00DF5BE4"/>
    <w:rsid w:val="00DF5D79"/>
    <w:rsid w:val="00DF6007"/>
    <w:rsid w:val="00DF695E"/>
    <w:rsid w:val="00DF6D5B"/>
    <w:rsid w:val="00DF6DB0"/>
    <w:rsid w:val="00DF6EA5"/>
    <w:rsid w:val="00DF6F02"/>
    <w:rsid w:val="00DF700A"/>
    <w:rsid w:val="00DF7151"/>
    <w:rsid w:val="00DF71C7"/>
    <w:rsid w:val="00DF720C"/>
    <w:rsid w:val="00DF771B"/>
    <w:rsid w:val="00DF7BE5"/>
    <w:rsid w:val="00DF7CA6"/>
    <w:rsid w:val="00DF7EE2"/>
    <w:rsid w:val="00E00A37"/>
    <w:rsid w:val="00E00F1A"/>
    <w:rsid w:val="00E01BAA"/>
    <w:rsid w:val="00E01EC5"/>
    <w:rsid w:val="00E01F97"/>
    <w:rsid w:val="00E020DF"/>
    <w:rsid w:val="00E0216C"/>
    <w:rsid w:val="00E025EF"/>
    <w:rsid w:val="00E02775"/>
    <w:rsid w:val="00E0282A"/>
    <w:rsid w:val="00E02E25"/>
    <w:rsid w:val="00E02EA4"/>
    <w:rsid w:val="00E02F9B"/>
    <w:rsid w:val="00E03177"/>
    <w:rsid w:val="00E03693"/>
    <w:rsid w:val="00E038D1"/>
    <w:rsid w:val="00E042CA"/>
    <w:rsid w:val="00E042E9"/>
    <w:rsid w:val="00E04675"/>
    <w:rsid w:val="00E04782"/>
    <w:rsid w:val="00E0479F"/>
    <w:rsid w:val="00E04BA3"/>
    <w:rsid w:val="00E04BC9"/>
    <w:rsid w:val="00E0517D"/>
    <w:rsid w:val="00E051AA"/>
    <w:rsid w:val="00E05257"/>
    <w:rsid w:val="00E058EC"/>
    <w:rsid w:val="00E05C18"/>
    <w:rsid w:val="00E05E86"/>
    <w:rsid w:val="00E05ED0"/>
    <w:rsid w:val="00E06005"/>
    <w:rsid w:val="00E06122"/>
    <w:rsid w:val="00E061AE"/>
    <w:rsid w:val="00E0632E"/>
    <w:rsid w:val="00E064A6"/>
    <w:rsid w:val="00E06539"/>
    <w:rsid w:val="00E06689"/>
    <w:rsid w:val="00E06710"/>
    <w:rsid w:val="00E0695B"/>
    <w:rsid w:val="00E06E7C"/>
    <w:rsid w:val="00E06EC2"/>
    <w:rsid w:val="00E07617"/>
    <w:rsid w:val="00E076FC"/>
    <w:rsid w:val="00E07783"/>
    <w:rsid w:val="00E07903"/>
    <w:rsid w:val="00E07B8B"/>
    <w:rsid w:val="00E07C63"/>
    <w:rsid w:val="00E07CCE"/>
    <w:rsid w:val="00E07E14"/>
    <w:rsid w:val="00E10465"/>
    <w:rsid w:val="00E1069C"/>
    <w:rsid w:val="00E106D0"/>
    <w:rsid w:val="00E10744"/>
    <w:rsid w:val="00E108FD"/>
    <w:rsid w:val="00E10905"/>
    <w:rsid w:val="00E10A55"/>
    <w:rsid w:val="00E1149E"/>
    <w:rsid w:val="00E114B1"/>
    <w:rsid w:val="00E11674"/>
    <w:rsid w:val="00E117EB"/>
    <w:rsid w:val="00E1190E"/>
    <w:rsid w:val="00E11FFA"/>
    <w:rsid w:val="00E12047"/>
    <w:rsid w:val="00E120C6"/>
    <w:rsid w:val="00E1213C"/>
    <w:rsid w:val="00E125C7"/>
    <w:rsid w:val="00E12A07"/>
    <w:rsid w:val="00E12A4E"/>
    <w:rsid w:val="00E12A8F"/>
    <w:rsid w:val="00E13523"/>
    <w:rsid w:val="00E13A1F"/>
    <w:rsid w:val="00E13BA2"/>
    <w:rsid w:val="00E13E03"/>
    <w:rsid w:val="00E13FCB"/>
    <w:rsid w:val="00E1419A"/>
    <w:rsid w:val="00E14371"/>
    <w:rsid w:val="00E14DFB"/>
    <w:rsid w:val="00E14E0F"/>
    <w:rsid w:val="00E14F94"/>
    <w:rsid w:val="00E14FDF"/>
    <w:rsid w:val="00E151CC"/>
    <w:rsid w:val="00E153BD"/>
    <w:rsid w:val="00E1568D"/>
    <w:rsid w:val="00E15DB3"/>
    <w:rsid w:val="00E1607A"/>
    <w:rsid w:val="00E162E1"/>
    <w:rsid w:val="00E1666A"/>
    <w:rsid w:val="00E167AA"/>
    <w:rsid w:val="00E16A24"/>
    <w:rsid w:val="00E16D4F"/>
    <w:rsid w:val="00E16E0F"/>
    <w:rsid w:val="00E16E77"/>
    <w:rsid w:val="00E17336"/>
    <w:rsid w:val="00E1763E"/>
    <w:rsid w:val="00E17871"/>
    <w:rsid w:val="00E178EE"/>
    <w:rsid w:val="00E17914"/>
    <w:rsid w:val="00E17924"/>
    <w:rsid w:val="00E17ABA"/>
    <w:rsid w:val="00E17D15"/>
    <w:rsid w:val="00E17EE6"/>
    <w:rsid w:val="00E20A87"/>
    <w:rsid w:val="00E20EED"/>
    <w:rsid w:val="00E21012"/>
    <w:rsid w:val="00E210B4"/>
    <w:rsid w:val="00E2183C"/>
    <w:rsid w:val="00E21961"/>
    <w:rsid w:val="00E219C5"/>
    <w:rsid w:val="00E21B55"/>
    <w:rsid w:val="00E21B92"/>
    <w:rsid w:val="00E22084"/>
    <w:rsid w:val="00E22212"/>
    <w:rsid w:val="00E22400"/>
    <w:rsid w:val="00E22430"/>
    <w:rsid w:val="00E225E4"/>
    <w:rsid w:val="00E227B9"/>
    <w:rsid w:val="00E22886"/>
    <w:rsid w:val="00E22916"/>
    <w:rsid w:val="00E229EF"/>
    <w:rsid w:val="00E22AD1"/>
    <w:rsid w:val="00E22B95"/>
    <w:rsid w:val="00E22D6F"/>
    <w:rsid w:val="00E22EB0"/>
    <w:rsid w:val="00E231D6"/>
    <w:rsid w:val="00E2365A"/>
    <w:rsid w:val="00E2388A"/>
    <w:rsid w:val="00E23D20"/>
    <w:rsid w:val="00E23FCB"/>
    <w:rsid w:val="00E24321"/>
    <w:rsid w:val="00E2449B"/>
    <w:rsid w:val="00E245B0"/>
    <w:rsid w:val="00E24769"/>
    <w:rsid w:val="00E24B10"/>
    <w:rsid w:val="00E24CC4"/>
    <w:rsid w:val="00E2530F"/>
    <w:rsid w:val="00E25526"/>
    <w:rsid w:val="00E2597A"/>
    <w:rsid w:val="00E25BD8"/>
    <w:rsid w:val="00E25F7F"/>
    <w:rsid w:val="00E25F84"/>
    <w:rsid w:val="00E25FFD"/>
    <w:rsid w:val="00E26173"/>
    <w:rsid w:val="00E26517"/>
    <w:rsid w:val="00E2668F"/>
    <w:rsid w:val="00E268B2"/>
    <w:rsid w:val="00E27023"/>
    <w:rsid w:val="00E2784F"/>
    <w:rsid w:val="00E27855"/>
    <w:rsid w:val="00E27A0E"/>
    <w:rsid w:val="00E27BD1"/>
    <w:rsid w:val="00E27F55"/>
    <w:rsid w:val="00E30331"/>
    <w:rsid w:val="00E3043E"/>
    <w:rsid w:val="00E3094E"/>
    <w:rsid w:val="00E30BB8"/>
    <w:rsid w:val="00E30D09"/>
    <w:rsid w:val="00E30D94"/>
    <w:rsid w:val="00E30DB7"/>
    <w:rsid w:val="00E31619"/>
    <w:rsid w:val="00E31AA2"/>
    <w:rsid w:val="00E31BC0"/>
    <w:rsid w:val="00E31D57"/>
    <w:rsid w:val="00E31E75"/>
    <w:rsid w:val="00E31F9C"/>
    <w:rsid w:val="00E321B3"/>
    <w:rsid w:val="00E322B6"/>
    <w:rsid w:val="00E326C7"/>
    <w:rsid w:val="00E33191"/>
    <w:rsid w:val="00E336AB"/>
    <w:rsid w:val="00E33A19"/>
    <w:rsid w:val="00E33D4E"/>
    <w:rsid w:val="00E34086"/>
    <w:rsid w:val="00E3421D"/>
    <w:rsid w:val="00E342EC"/>
    <w:rsid w:val="00E345DC"/>
    <w:rsid w:val="00E348BF"/>
    <w:rsid w:val="00E34927"/>
    <w:rsid w:val="00E34AC7"/>
    <w:rsid w:val="00E34E5A"/>
    <w:rsid w:val="00E34F1C"/>
    <w:rsid w:val="00E34FD8"/>
    <w:rsid w:val="00E35410"/>
    <w:rsid w:val="00E354F5"/>
    <w:rsid w:val="00E35760"/>
    <w:rsid w:val="00E35A73"/>
    <w:rsid w:val="00E35E31"/>
    <w:rsid w:val="00E35E5F"/>
    <w:rsid w:val="00E3604B"/>
    <w:rsid w:val="00E360C0"/>
    <w:rsid w:val="00E3640B"/>
    <w:rsid w:val="00E3678C"/>
    <w:rsid w:val="00E36E6B"/>
    <w:rsid w:val="00E36F05"/>
    <w:rsid w:val="00E37266"/>
    <w:rsid w:val="00E376E7"/>
    <w:rsid w:val="00E4043F"/>
    <w:rsid w:val="00E40488"/>
    <w:rsid w:val="00E404BB"/>
    <w:rsid w:val="00E40693"/>
    <w:rsid w:val="00E40B14"/>
    <w:rsid w:val="00E4102E"/>
    <w:rsid w:val="00E41222"/>
    <w:rsid w:val="00E4122E"/>
    <w:rsid w:val="00E41734"/>
    <w:rsid w:val="00E41878"/>
    <w:rsid w:val="00E41884"/>
    <w:rsid w:val="00E419F3"/>
    <w:rsid w:val="00E41BA6"/>
    <w:rsid w:val="00E41C16"/>
    <w:rsid w:val="00E41CEF"/>
    <w:rsid w:val="00E421D6"/>
    <w:rsid w:val="00E422C6"/>
    <w:rsid w:val="00E425EA"/>
    <w:rsid w:val="00E4265A"/>
    <w:rsid w:val="00E42686"/>
    <w:rsid w:val="00E427E2"/>
    <w:rsid w:val="00E42843"/>
    <w:rsid w:val="00E42FB0"/>
    <w:rsid w:val="00E42FDC"/>
    <w:rsid w:val="00E43BDA"/>
    <w:rsid w:val="00E44268"/>
    <w:rsid w:val="00E4430E"/>
    <w:rsid w:val="00E446BD"/>
    <w:rsid w:val="00E4472D"/>
    <w:rsid w:val="00E448F9"/>
    <w:rsid w:val="00E44AF5"/>
    <w:rsid w:val="00E44D2C"/>
    <w:rsid w:val="00E45380"/>
    <w:rsid w:val="00E456C6"/>
    <w:rsid w:val="00E45EBB"/>
    <w:rsid w:val="00E46062"/>
    <w:rsid w:val="00E461A5"/>
    <w:rsid w:val="00E462D3"/>
    <w:rsid w:val="00E462DF"/>
    <w:rsid w:val="00E463B4"/>
    <w:rsid w:val="00E464EC"/>
    <w:rsid w:val="00E4662F"/>
    <w:rsid w:val="00E46D29"/>
    <w:rsid w:val="00E46E6F"/>
    <w:rsid w:val="00E46F04"/>
    <w:rsid w:val="00E46F9F"/>
    <w:rsid w:val="00E47785"/>
    <w:rsid w:val="00E477EB"/>
    <w:rsid w:val="00E4787C"/>
    <w:rsid w:val="00E47988"/>
    <w:rsid w:val="00E47FA7"/>
    <w:rsid w:val="00E50332"/>
    <w:rsid w:val="00E50367"/>
    <w:rsid w:val="00E50387"/>
    <w:rsid w:val="00E506FE"/>
    <w:rsid w:val="00E507B7"/>
    <w:rsid w:val="00E50830"/>
    <w:rsid w:val="00E50A1E"/>
    <w:rsid w:val="00E50B31"/>
    <w:rsid w:val="00E50C1C"/>
    <w:rsid w:val="00E50CE4"/>
    <w:rsid w:val="00E5128E"/>
    <w:rsid w:val="00E514F4"/>
    <w:rsid w:val="00E51735"/>
    <w:rsid w:val="00E51886"/>
    <w:rsid w:val="00E51AB3"/>
    <w:rsid w:val="00E51ABA"/>
    <w:rsid w:val="00E51EED"/>
    <w:rsid w:val="00E51FE5"/>
    <w:rsid w:val="00E520FC"/>
    <w:rsid w:val="00E524CB"/>
    <w:rsid w:val="00E52961"/>
    <w:rsid w:val="00E52ACC"/>
    <w:rsid w:val="00E52E49"/>
    <w:rsid w:val="00E533BD"/>
    <w:rsid w:val="00E53478"/>
    <w:rsid w:val="00E535BF"/>
    <w:rsid w:val="00E539F8"/>
    <w:rsid w:val="00E54086"/>
    <w:rsid w:val="00E540A4"/>
    <w:rsid w:val="00E54330"/>
    <w:rsid w:val="00E54613"/>
    <w:rsid w:val="00E5475E"/>
    <w:rsid w:val="00E549A8"/>
    <w:rsid w:val="00E5530F"/>
    <w:rsid w:val="00E55573"/>
    <w:rsid w:val="00E55579"/>
    <w:rsid w:val="00E55618"/>
    <w:rsid w:val="00E55AA9"/>
    <w:rsid w:val="00E56034"/>
    <w:rsid w:val="00E56144"/>
    <w:rsid w:val="00E565FE"/>
    <w:rsid w:val="00E568A1"/>
    <w:rsid w:val="00E56CDD"/>
    <w:rsid w:val="00E571FB"/>
    <w:rsid w:val="00E575C6"/>
    <w:rsid w:val="00E57638"/>
    <w:rsid w:val="00E5771F"/>
    <w:rsid w:val="00E57786"/>
    <w:rsid w:val="00E579D2"/>
    <w:rsid w:val="00E57AB9"/>
    <w:rsid w:val="00E57B78"/>
    <w:rsid w:val="00E57C57"/>
    <w:rsid w:val="00E57F3F"/>
    <w:rsid w:val="00E6012E"/>
    <w:rsid w:val="00E60349"/>
    <w:rsid w:val="00E60350"/>
    <w:rsid w:val="00E603C8"/>
    <w:rsid w:val="00E6046B"/>
    <w:rsid w:val="00E60497"/>
    <w:rsid w:val="00E60854"/>
    <w:rsid w:val="00E60B41"/>
    <w:rsid w:val="00E60CBF"/>
    <w:rsid w:val="00E61360"/>
    <w:rsid w:val="00E6143B"/>
    <w:rsid w:val="00E61705"/>
    <w:rsid w:val="00E617BD"/>
    <w:rsid w:val="00E61E23"/>
    <w:rsid w:val="00E62182"/>
    <w:rsid w:val="00E62283"/>
    <w:rsid w:val="00E6233F"/>
    <w:rsid w:val="00E630C9"/>
    <w:rsid w:val="00E6343D"/>
    <w:rsid w:val="00E639C9"/>
    <w:rsid w:val="00E63B36"/>
    <w:rsid w:val="00E642AE"/>
    <w:rsid w:val="00E642C9"/>
    <w:rsid w:val="00E647A2"/>
    <w:rsid w:val="00E64A1A"/>
    <w:rsid w:val="00E653B3"/>
    <w:rsid w:val="00E65456"/>
    <w:rsid w:val="00E6566E"/>
    <w:rsid w:val="00E6587A"/>
    <w:rsid w:val="00E65A91"/>
    <w:rsid w:val="00E65CCF"/>
    <w:rsid w:val="00E65F10"/>
    <w:rsid w:val="00E6606C"/>
    <w:rsid w:val="00E66110"/>
    <w:rsid w:val="00E66188"/>
    <w:rsid w:val="00E661EC"/>
    <w:rsid w:val="00E661F4"/>
    <w:rsid w:val="00E66387"/>
    <w:rsid w:val="00E6638E"/>
    <w:rsid w:val="00E664FB"/>
    <w:rsid w:val="00E66819"/>
    <w:rsid w:val="00E6698F"/>
    <w:rsid w:val="00E66B38"/>
    <w:rsid w:val="00E66E20"/>
    <w:rsid w:val="00E66EE9"/>
    <w:rsid w:val="00E670F3"/>
    <w:rsid w:val="00E672F0"/>
    <w:rsid w:val="00E67464"/>
    <w:rsid w:val="00E67537"/>
    <w:rsid w:val="00E676D3"/>
    <w:rsid w:val="00E67A0D"/>
    <w:rsid w:val="00E67A80"/>
    <w:rsid w:val="00E67BD6"/>
    <w:rsid w:val="00E67C53"/>
    <w:rsid w:val="00E7006C"/>
    <w:rsid w:val="00E70124"/>
    <w:rsid w:val="00E70296"/>
    <w:rsid w:val="00E70373"/>
    <w:rsid w:val="00E705D1"/>
    <w:rsid w:val="00E705FA"/>
    <w:rsid w:val="00E70844"/>
    <w:rsid w:val="00E709A2"/>
    <w:rsid w:val="00E709AF"/>
    <w:rsid w:val="00E70AC0"/>
    <w:rsid w:val="00E70BF7"/>
    <w:rsid w:val="00E71131"/>
    <w:rsid w:val="00E714BB"/>
    <w:rsid w:val="00E715BB"/>
    <w:rsid w:val="00E716F3"/>
    <w:rsid w:val="00E71D6F"/>
    <w:rsid w:val="00E71E06"/>
    <w:rsid w:val="00E71FFD"/>
    <w:rsid w:val="00E7220E"/>
    <w:rsid w:val="00E722B5"/>
    <w:rsid w:val="00E72898"/>
    <w:rsid w:val="00E72D2E"/>
    <w:rsid w:val="00E72D47"/>
    <w:rsid w:val="00E72DBF"/>
    <w:rsid w:val="00E72E40"/>
    <w:rsid w:val="00E72F92"/>
    <w:rsid w:val="00E731DA"/>
    <w:rsid w:val="00E735FD"/>
    <w:rsid w:val="00E73665"/>
    <w:rsid w:val="00E73691"/>
    <w:rsid w:val="00E738E6"/>
    <w:rsid w:val="00E73956"/>
    <w:rsid w:val="00E73999"/>
    <w:rsid w:val="00E73BDC"/>
    <w:rsid w:val="00E73D55"/>
    <w:rsid w:val="00E73E1F"/>
    <w:rsid w:val="00E73E9E"/>
    <w:rsid w:val="00E7405C"/>
    <w:rsid w:val="00E740E3"/>
    <w:rsid w:val="00E7422D"/>
    <w:rsid w:val="00E7446A"/>
    <w:rsid w:val="00E74528"/>
    <w:rsid w:val="00E74659"/>
    <w:rsid w:val="00E7469D"/>
    <w:rsid w:val="00E749A2"/>
    <w:rsid w:val="00E74A88"/>
    <w:rsid w:val="00E74E68"/>
    <w:rsid w:val="00E7537A"/>
    <w:rsid w:val="00E7541B"/>
    <w:rsid w:val="00E75985"/>
    <w:rsid w:val="00E75AFA"/>
    <w:rsid w:val="00E75B56"/>
    <w:rsid w:val="00E75C4F"/>
    <w:rsid w:val="00E75CDA"/>
    <w:rsid w:val="00E75F87"/>
    <w:rsid w:val="00E766BB"/>
    <w:rsid w:val="00E768F6"/>
    <w:rsid w:val="00E76A57"/>
    <w:rsid w:val="00E76CD0"/>
    <w:rsid w:val="00E76F47"/>
    <w:rsid w:val="00E76FE8"/>
    <w:rsid w:val="00E77018"/>
    <w:rsid w:val="00E7704B"/>
    <w:rsid w:val="00E771AA"/>
    <w:rsid w:val="00E771E8"/>
    <w:rsid w:val="00E772B0"/>
    <w:rsid w:val="00E77752"/>
    <w:rsid w:val="00E777FC"/>
    <w:rsid w:val="00E7782B"/>
    <w:rsid w:val="00E778DD"/>
    <w:rsid w:val="00E77FDB"/>
    <w:rsid w:val="00E80173"/>
    <w:rsid w:val="00E801FE"/>
    <w:rsid w:val="00E80372"/>
    <w:rsid w:val="00E8062F"/>
    <w:rsid w:val="00E808B2"/>
    <w:rsid w:val="00E80A65"/>
    <w:rsid w:val="00E80E0C"/>
    <w:rsid w:val="00E80F1F"/>
    <w:rsid w:val="00E8122F"/>
    <w:rsid w:val="00E814A9"/>
    <w:rsid w:val="00E81530"/>
    <w:rsid w:val="00E81660"/>
    <w:rsid w:val="00E819DA"/>
    <w:rsid w:val="00E819E2"/>
    <w:rsid w:val="00E81C01"/>
    <w:rsid w:val="00E81C3E"/>
    <w:rsid w:val="00E81EAC"/>
    <w:rsid w:val="00E82012"/>
    <w:rsid w:val="00E8206F"/>
    <w:rsid w:val="00E821CB"/>
    <w:rsid w:val="00E824BC"/>
    <w:rsid w:val="00E82763"/>
    <w:rsid w:val="00E827F0"/>
    <w:rsid w:val="00E82A8C"/>
    <w:rsid w:val="00E82C6A"/>
    <w:rsid w:val="00E82D3D"/>
    <w:rsid w:val="00E8304C"/>
    <w:rsid w:val="00E83138"/>
    <w:rsid w:val="00E8345C"/>
    <w:rsid w:val="00E834BC"/>
    <w:rsid w:val="00E83962"/>
    <w:rsid w:val="00E83BC5"/>
    <w:rsid w:val="00E83BDE"/>
    <w:rsid w:val="00E83D3B"/>
    <w:rsid w:val="00E841B9"/>
    <w:rsid w:val="00E84793"/>
    <w:rsid w:val="00E84BA8"/>
    <w:rsid w:val="00E84D15"/>
    <w:rsid w:val="00E84D21"/>
    <w:rsid w:val="00E84E5A"/>
    <w:rsid w:val="00E85252"/>
    <w:rsid w:val="00E85396"/>
    <w:rsid w:val="00E853C6"/>
    <w:rsid w:val="00E854FE"/>
    <w:rsid w:val="00E85702"/>
    <w:rsid w:val="00E85938"/>
    <w:rsid w:val="00E85AAD"/>
    <w:rsid w:val="00E85CAF"/>
    <w:rsid w:val="00E85CFC"/>
    <w:rsid w:val="00E85D67"/>
    <w:rsid w:val="00E85D6D"/>
    <w:rsid w:val="00E85E49"/>
    <w:rsid w:val="00E8604F"/>
    <w:rsid w:val="00E86211"/>
    <w:rsid w:val="00E8666C"/>
    <w:rsid w:val="00E86B07"/>
    <w:rsid w:val="00E871A4"/>
    <w:rsid w:val="00E87681"/>
    <w:rsid w:val="00E876D2"/>
    <w:rsid w:val="00E8775B"/>
    <w:rsid w:val="00E87B4E"/>
    <w:rsid w:val="00E87C49"/>
    <w:rsid w:val="00E87DE5"/>
    <w:rsid w:val="00E87F03"/>
    <w:rsid w:val="00E90137"/>
    <w:rsid w:val="00E90226"/>
    <w:rsid w:val="00E90235"/>
    <w:rsid w:val="00E902A4"/>
    <w:rsid w:val="00E902E7"/>
    <w:rsid w:val="00E906CC"/>
    <w:rsid w:val="00E90799"/>
    <w:rsid w:val="00E90958"/>
    <w:rsid w:val="00E91463"/>
    <w:rsid w:val="00E915B1"/>
    <w:rsid w:val="00E916AD"/>
    <w:rsid w:val="00E91AFC"/>
    <w:rsid w:val="00E91DD2"/>
    <w:rsid w:val="00E91EE0"/>
    <w:rsid w:val="00E92446"/>
    <w:rsid w:val="00E92536"/>
    <w:rsid w:val="00E92925"/>
    <w:rsid w:val="00E92957"/>
    <w:rsid w:val="00E92C77"/>
    <w:rsid w:val="00E92FD6"/>
    <w:rsid w:val="00E932AA"/>
    <w:rsid w:val="00E934BF"/>
    <w:rsid w:val="00E935C8"/>
    <w:rsid w:val="00E9393A"/>
    <w:rsid w:val="00E939A0"/>
    <w:rsid w:val="00E93AB4"/>
    <w:rsid w:val="00E940B3"/>
    <w:rsid w:val="00E9411B"/>
    <w:rsid w:val="00E9438D"/>
    <w:rsid w:val="00E943FD"/>
    <w:rsid w:val="00E946C3"/>
    <w:rsid w:val="00E94E18"/>
    <w:rsid w:val="00E94EFE"/>
    <w:rsid w:val="00E94F2A"/>
    <w:rsid w:val="00E95BA4"/>
    <w:rsid w:val="00E95E09"/>
    <w:rsid w:val="00E962A9"/>
    <w:rsid w:val="00E96483"/>
    <w:rsid w:val="00E96D89"/>
    <w:rsid w:val="00E96EA3"/>
    <w:rsid w:val="00E96EEB"/>
    <w:rsid w:val="00E971BD"/>
    <w:rsid w:val="00E97378"/>
    <w:rsid w:val="00E97758"/>
    <w:rsid w:val="00E978FB"/>
    <w:rsid w:val="00E97AE8"/>
    <w:rsid w:val="00E97BD4"/>
    <w:rsid w:val="00E97E0F"/>
    <w:rsid w:val="00E97E4E"/>
    <w:rsid w:val="00E97EE4"/>
    <w:rsid w:val="00E97F86"/>
    <w:rsid w:val="00EA06DA"/>
    <w:rsid w:val="00EA0727"/>
    <w:rsid w:val="00EA0B1C"/>
    <w:rsid w:val="00EA10B7"/>
    <w:rsid w:val="00EA1115"/>
    <w:rsid w:val="00EA120C"/>
    <w:rsid w:val="00EA1B5B"/>
    <w:rsid w:val="00EA1CC2"/>
    <w:rsid w:val="00EA1F5B"/>
    <w:rsid w:val="00EA22AC"/>
    <w:rsid w:val="00EA253C"/>
    <w:rsid w:val="00EA25D7"/>
    <w:rsid w:val="00EA2841"/>
    <w:rsid w:val="00EA2A34"/>
    <w:rsid w:val="00EA2D76"/>
    <w:rsid w:val="00EA2DDF"/>
    <w:rsid w:val="00EA3441"/>
    <w:rsid w:val="00EA37B0"/>
    <w:rsid w:val="00EA3D11"/>
    <w:rsid w:val="00EA423A"/>
    <w:rsid w:val="00EA4278"/>
    <w:rsid w:val="00EA4644"/>
    <w:rsid w:val="00EA47B1"/>
    <w:rsid w:val="00EA4AE1"/>
    <w:rsid w:val="00EA4C21"/>
    <w:rsid w:val="00EA4DDB"/>
    <w:rsid w:val="00EA4F0B"/>
    <w:rsid w:val="00EA5A89"/>
    <w:rsid w:val="00EA5B00"/>
    <w:rsid w:val="00EA5B4B"/>
    <w:rsid w:val="00EA5CCC"/>
    <w:rsid w:val="00EA640A"/>
    <w:rsid w:val="00EA6683"/>
    <w:rsid w:val="00EA6890"/>
    <w:rsid w:val="00EA6952"/>
    <w:rsid w:val="00EA6ADE"/>
    <w:rsid w:val="00EA7083"/>
    <w:rsid w:val="00EA724D"/>
    <w:rsid w:val="00EA73AB"/>
    <w:rsid w:val="00EA758A"/>
    <w:rsid w:val="00EA779D"/>
    <w:rsid w:val="00EA78C8"/>
    <w:rsid w:val="00EA7B4C"/>
    <w:rsid w:val="00EA7E09"/>
    <w:rsid w:val="00EB0337"/>
    <w:rsid w:val="00EB0790"/>
    <w:rsid w:val="00EB079F"/>
    <w:rsid w:val="00EB096F"/>
    <w:rsid w:val="00EB0A4D"/>
    <w:rsid w:val="00EB0C16"/>
    <w:rsid w:val="00EB0DB0"/>
    <w:rsid w:val="00EB1158"/>
    <w:rsid w:val="00EB1270"/>
    <w:rsid w:val="00EB199F"/>
    <w:rsid w:val="00EB2139"/>
    <w:rsid w:val="00EB227C"/>
    <w:rsid w:val="00EB2557"/>
    <w:rsid w:val="00EB27AB"/>
    <w:rsid w:val="00EB27C4"/>
    <w:rsid w:val="00EB2E44"/>
    <w:rsid w:val="00EB2F79"/>
    <w:rsid w:val="00EB310A"/>
    <w:rsid w:val="00EB3129"/>
    <w:rsid w:val="00EB34F5"/>
    <w:rsid w:val="00EB3553"/>
    <w:rsid w:val="00EB3A78"/>
    <w:rsid w:val="00EB3A96"/>
    <w:rsid w:val="00EB3B78"/>
    <w:rsid w:val="00EB3C27"/>
    <w:rsid w:val="00EB3D38"/>
    <w:rsid w:val="00EB4810"/>
    <w:rsid w:val="00EB4A50"/>
    <w:rsid w:val="00EB5031"/>
    <w:rsid w:val="00EB508C"/>
    <w:rsid w:val="00EB5387"/>
    <w:rsid w:val="00EB5527"/>
    <w:rsid w:val="00EB560D"/>
    <w:rsid w:val="00EB5839"/>
    <w:rsid w:val="00EB5994"/>
    <w:rsid w:val="00EB5A25"/>
    <w:rsid w:val="00EB5C10"/>
    <w:rsid w:val="00EB5D54"/>
    <w:rsid w:val="00EB69CC"/>
    <w:rsid w:val="00EB6D8D"/>
    <w:rsid w:val="00EB6D9B"/>
    <w:rsid w:val="00EB7216"/>
    <w:rsid w:val="00EB7322"/>
    <w:rsid w:val="00EB75BB"/>
    <w:rsid w:val="00EB763D"/>
    <w:rsid w:val="00EB769F"/>
    <w:rsid w:val="00EB7751"/>
    <w:rsid w:val="00EB785C"/>
    <w:rsid w:val="00EB7B39"/>
    <w:rsid w:val="00EB7F6B"/>
    <w:rsid w:val="00EC030C"/>
    <w:rsid w:val="00EC0523"/>
    <w:rsid w:val="00EC0589"/>
    <w:rsid w:val="00EC05D2"/>
    <w:rsid w:val="00EC07EA"/>
    <w:rsid w:val="00EC0ED7"/>
    <w:rsid w:val="00EC0FE9"/>
    <w:rsid w:val="00EC1029"/>
    <w:rsid w:val="00EC104B"/>
    <w:rsid w:val="00EC13E9"/>
    <w:rsid w:val="00EC1554"/>
    <w:rsid w:val="00EC18D3"/>
    <w:rsid w:val="00EC198B"/>
    <w:rsid w:val="00EC19B8"/>
    <w:rsid w:val="00EC1E37"/>
    <w:rsid w:val="00EC2006"/>
    <w:rsid w:val="00EC2074"/>
    <w:rsid w:val="00EC2182"/>
    <w:rsid w:val="00EC2303"/>
    <w:rsid w:val="00EC23D6"/>
    <w:rsid w:val="00EC2508"/>
    <w:rsid w:val="00EC264D"/>
    <w:rsid w:val="00EC27E9"/>
    <w:rsid w:val="00EC2A99"/>
    <w:rsid w:val="00EC2D86"/>
    <w:rsid w:val="00EC368C"/>
    <w:rsid w:val="00EC3A91"/>
    <w:rsid w:val="00EC3C08"/>
    <w:rsid w:val="00EC3FB2"/>
    <w:rsid w:val="00EC426D"/>
    <w:rsid w:val="00EC4296"/>
    <w:rsid w:val="00EC4BDC"/>
    <w:rsid w:val="00EC4D5A"/>
    <w:rsid w:val="00EC5080"/>
    <w:rsid w:val="00EC515F"/>
    <w:rsid w:val="00EC5395"/>
    <w:rsid w:val="00EC571B"/>
    <w:rsid w:val="00EC57D7"/>
    <w:rsid w:val="00EC57FF"/>
    <w:rsid w:val="00EC5809"/>
    <w:rsid w:val="00EC58A1"/>
    <w:rsid w:val="00EC5920"/>
    <w:rsid w:val="00EC5FA9"/>
    <w:rsid w:val="00EC621D"/>
    <w:rsid w:val="00EC62C3"/>
    <w:rsid w:val="00EC6385"/>
    <w:rsid w:val="00EC6484"/>
    <w:rsid w:val="00EC6829"/>
    <w:rsid w:val="00EC687B"/>
    <w:rsid w:val="00EC6A54"/>
    <w:rsid w:val="00EC6B9E"/>
    <w:rsid w:val="00EC6C75"/>
    <w:rsid w:val="00EC6E23"/>
    <w:rsid w:val="00EC6F2E"/>
    <w:rsid w:val="00EC7029"/>
    <w:rsid w:val="00EC71E5"/>
    <w:rsid w:val="00EC736F"/>
    <w:rsid w:val="00EC7594"/>
    <w:rsid w:val="00EC79CF"/>
    <w:rsid w:val="00EC7C95"/>
    <w:rsid w:val="00EC7CC1"/>
    <w:rsid w:val="00EC7EA4"/>
    <w:rsid w:val="00EC7FFC"/>
    <w:rsid w:val="00ED09A2"/>
    <w:rsid w:val="00ED0C09"/>
    <w:rsid w:val="00ED0C23"/>
    <w:rsid w:val="00ED10D6"/>
    <w:rsid w:val="00ED147C"/>
    <w:rsid w:val="00ED14F3"/>
    <w:rsid w:val="00ED1650"/>
    <w:rsid w:val="00ED1BC8"/>
    <w:rsid w:val="00ED1DE9"/>
    <w:rsid w:val="00ED2046"/>
    <w:rsid w:val="00ED217C"/>
    <w:rsid w:val="00ED23D4"/>
    <w:rsid w:val="00ED2654"/>
    <w:rsid w:val="00ED2C04"/>
    <w:rsid w:val="00ED2CE6"/>
    <w:rsid w:val="00ED2CF4"/>
    <w:rsid w:val="00ED2DDC"/>
    <w:rsid w:val="00ED2E05"/>
    <w:rsid w:val="00ED2FC9"/>
    <w:rsid w:val="00ED31ED"/>
    <w:rsid w:val="00ED36BC"/>
    <w:rsid w:val="00ED36DC"/>
    <w:rsid w:val="00ED37BB"/>
    <w:rsid w:val="00ED3808"/>
    <w:rsid w:val="00ED444E"/>
    <w:rsid w:val="00ED45D0"/>
    <w:rsid w:val="00ED477E"/>
    <w:rsid w:val="00ED47C1"/>
    <w:rsid w:val="00ED47FF"/>
    <w:rsid w:val="00ED4A9B"/>
    <w:rsid w:val="00ED4D7E"/>
    <w:rsid w:val="00ED51E6"/>
    <w:rsid w:val="00ED521A"/>
    <w:rsid w:val="00ED56A6"/>
    <w:rsid w:val="00ED59E0"/>
    <w:rsid w:val="00ED5BE4"/>
    <w:rsid w:val="00ED5C7E"/>
    <w:rsid w:val="00ED5E0B"/>
    <w:rsid w:val="00ED60CB"/>
    <w:rsid w:val="00ED61AA"/>
    <w:rsid w:val="00ED639B"/>
    <w:rsid w:val="00ED65DD"/>
    <w:rsid w:val="00ED69AC"/>
    <w:rsid w:val="00ED6D26"/>
    <w:rsid w:val="00ED6E49"/>
    <w:rsid w:val="00ED74AD"/>
    <w:rsid w:val="00ED7535"/>
    <w:rsid w:val="00ED760A"/>
    <w:rsid w:val="00ED7672"/>
    <w:rsid w:val="00ED7677"/>
    <w:rsid w:val="00ED78C6"/>
    <w:rsid w:val="00ED7DC5"/>
    <w:rsid w:val="00ED7E05"/>
    <w:rsid w:val="00EE01FE"/>
    <w:rsid w:val="00EE04EF"/>
    <w:rsid w:val="00EE05C1"/>
    <w:rsid w:val="00EE070E"/>
    <w:rsid w:val="00EE07EB"/>
    <w:rsid w:val="00EE0B04"/>
    <w:rsid w:val="00EE0B53"/>
    <w:rsid w:val="00EE0C15"/>
    <w:rsid w:val="00EE0D30"/>
    <w:rsid w:val="00EE0E06"/>
    <w:rsid w:val="00EE0E88"/>
    <w:rsid w:val="00EE0F11"/>
    <w:rsid w:val="00EE140B"/>
    <w:rsid w:val="00EE188A"/>
    <w:rsid w:val="00EE21A3"/>
    <w:rsid w:val="00EE21D6"/>
    <w:rsid w:val="00EE2600"/>
    <w:rsid w:val="00EE27CC"/>
    <w:rsid w:val="00EE2E17"/>
    <w:rsid w:val="00EE2EC4"/>
    <w:rsid w:val="00EE2F1E"/>
    <w:rsid w:val="00EE300F"/>
    <w:rsid w:val="00EE3379"/>
    <w:rsid w:val="00EE35B5"/>
    <w:rsid w:val="00EE3615"/>
    <w:rsid w:val="00EE37B6"/>
    <w:rsid w:val="00EE381F"/>
    <w:rsid w:val="00EE3C7A"/>
    <w:rsid w:val="00EE3DC3"/>
    <w:rsid w:val="00EE3F00"/>
    <w:rsid w:val="00EE3FA6"/>
    <w:rsid w:val="00EE4021"/>
    <w:rsid w:val="00EE415A"/>
    <w:rsid w:val="00EE42F8"/>
    <w:rsid w:val="00EE44D5"/>
    <w:rsid w:val="00EE455F"/>
    <w:rsid w:val="00EE4D3A"/>
    <w:rsid w:val="00EE4E7D"/>
    <w:rsid w:val="00EE4EB1"/>
    <w:rsid w:val="00EE51A4"/>
    <w:rsid w:val="00EE51BA"/>
    <w:rsid w:val="00EE521A"/>
    <w:rsid w:val="00EE5287"/>
    <w:rsid w:val="00EE54FB"/>
    <w:rsid w:val="00EE550A"/>
    <w:rsid w:val="00EE562C"/>
    <w:rsid w:val="00EE5D02"/>
    <w:rsid w:val="00EE5D37"/>
    <w:rsid w:val="00EE5D96"/>
    <w:rsid w:val="00EE5E7B"/>
    <w:rsid w:val="00EE5ED0"/>
    <w:rsid w:val="00EE5F46"/>
    <w:rsid w:val="00EE641C"/>
    <w:rsid w:val="00EE6A65"/>
    <w:rsid w:val="00EE6E3A"/>
    <w:rsid w:val="00EE6EA6"/>
    <w:rsid w:val="00EE71B1"/>
    <w:rsid w:val="00EE71CE"/>
    <w:rsid w:val="00EE7357"/>
    <w:rsid w:val="00EE768D"/>
    <w:rsid w:val="00EE78FA"/>
    <w:rsid w:val="00EE7ACA"/>
    <w:rsid w:val="00EE7BBD"/>
    <w:rsid w:val="00EE7EE0"/>
    <w:rsid w:val="00EF0662"/>
    <w:rsid w:val="00EF08F1"/>
    <w:rsid w:val="00EF09A4"/>
    <w:rsid w:val="00EF0F28"/>
    <w:rsid w:val="00EF0F45"/>
    <w:rsid w:val="00EF0FC7"/>
    <w:rsid w:val="00EF11FE"/>
    <w:rsid w:val="00EF141D"/>
    <w:rsid w:val="00EF14F8"/>
    <w:rsid w:val="00EF157E"/>
    <w:rsid w:val="00EF1BD6"/>
    <w:rsid w:val="00EF1F90"/>
    <w:rsid w:val="00EF2195"/>
    <w:rsid w:val="00EF2334"/>
    <w:rsid w:val="00EF2747"/>
    <w:rsid w:val="00EF2750"/>
    <w:rsid w:val="00EF27CD"/>
    <w:rsid w:val="00EF27D0"/>
    <w:rsid w:val="00EF2B35"/>
    <w:rsid w:val="00EF2DEE"/>
    <w:rsid w:val="00EF2FB3"/>
    <w:rsid w:val="00EF39C0"/>
    <w:rsid w:val="00EF3AD2"/>
    <w:rsid w:val="00EF4646"/>
    <w:rsid w:val="00EF48CE"/>
    <w:rsid w:val="00EF4B69"/>
    <w:rsid w:val="00EF4C30"/>
    <w:rsid w:val="00EF4D40"/>
    <w:rsid w:val="00EF4E35"/>
    <w:rsid w:val="00EF4F18"/>
    <w:rsid w:val="00EF541D"/>
    <w:rsid w:val="00EF5491"/>
    <w:rsid w:val="00EF554F"/>
    <w:rsid w:val="00EF5741"/>
    <w:rsid w:val="00EF5962"/>
    <w:rsid w:val="00EF5BB8"/>
    <w:rsid w:val="00EF5DB0"/>
    <w:rsid w:val="00EF5FE0"/>
    <w:rsid w:val="00EF6154"/>
    <w:rsid w:val="00EF61F4"/>
    <w:rsid w:val="00EF628D"/>
    <w:rsid w:val="00EF69CD"/>
    <w:rsid w:val="00EF6EEB"/>
    <w:rsid w:val="00EF7463"/>
    <w:rsid w:val="00EF7608"/>
    <w:rsid w:val="00EF7760"/>
    <w:rsid w:val="00EF7971"/>
    <w:rsid w:val="00EF7A11"/>
    <w:rsid w:val="00EF7CEC"/>
    <w:rsid w:val="00EF7D29"/>
    <w:rsid w:val="00F002EF"/>
    <w:rsid w:val="00F003A5"/>
    <w:rsid w:val="00F00609"/>
    <w:rsid w:val="00F00AD9"/>
    <w:rsid w:val="00F00B3F"/>
    <w:rsid w:val="00F00FDE"/>
    <w:rsid w:val="00F017E9"/>
    <w:rsid w:val="00F01A0B"/>
    <w:rsid w:val="00F01D2E"/>
    <w:rsid w:val="00F01D72"/>
    <w:rsid w:val="00F01EE9"/>
    <w:rsid w:val="00F023F5"/>
    <w:rsid w:val="00F02567"/>
    <w:rsid w:val="00F02661"/>
    <w:rsid w:val="00F02837"/>
    <w:rsid w:val="00F029E0"/>
    <w:rsid w:val="00F02C75"/>
    <w:rsid w:val="00F02D89"/>
    <w:rsid w:val="00F02F48"/>
    <w:rsid w:val="00F0300A"/>
    <w:rsid w:val="00F034C4"/>
    <w:rsid w:val="00F035DF"/>
    <w:rsid w:val="00F039AB"/>
    <w:rsid w:val="00F03E8F"/>
    <w:rsid w:val="00F04900"/>
    <w:rsid w:val="00F050C4"/>
    <w:rsid w:val="00F052C5"/>
    <w:rsid w:val="00F052EB"/>
    <w:rsid w:val="00F058AF"/>
    <w:rsid w:val="00F06081"/>
    <w:rsid w:val="00F0628A"/>
    <w:rsid w:val="00F065A4"/>
    <w:rsid w:val="00F06A00"/>
    <w:rsid w:val="00F06E4D"/>
    <w:rsid w:val="00F06E5E"/>
    <w:rsid w:val="00F0701F"/>
    <w:rsid w:val="00F07058"/>
    <w:rsid w:val="00F072FA"/>
    <w:rsid w:val="00F07584"/>
    <w:rsid w:val="00F07696"/>
    <w:rsid w:val="00F07964"/>
    <w:rsid w:val="00F07BA1"/>
    <w:rsid w:val="00F07C30"/>
    <w:rsid w:val="00F07DB5"/>
    <w:rsid w:val="00F07E7B"/>
    <w:rsid w:val="00F10037"/>
    <w:rsid w:val="00F104A9"/>
    <w:rsid w:val="00F109C6"/>
    <w:rsid w:val="00F10EAA"/>
    <w:rsid w:val="00F11147"/>
    <w:rsid w:val="00F1133E"/>
    <w:rsid w:val="00F11577"/>
    <w:rsid w:val="00F117FA"/>
    <w:rsid w:val="00F11AA0"/>
    <w:rsid w:val="00F11D6E"/>
    <w:rsid w:val="00F121CF"/>
    <w:rsid w:val="00F12290"/>
    <w:rsid w:val="00F122F3"/>
    <w:rsid w:val="00F12363"/>
    <w:rsid w:val="00F125DB"/>
    <w:rsid w:val="00F126B9"/>
    <w:rsid w:val="00F12715"/>
    <w:rsid w:val="00F12CA1"/>
    <w:rsid w:val="00F12F14"/>
    <w:rsid w:val="00F12FA1"/>
    <w:rsid w:val="00F13113"/>
    <w:rsid w:val="00F13126"/>
    <w:rsid w:val="00F13136"/>
    <w:rsid w:val="00F132D7"/>
    <w:rsid w:val="00F13412"/>
    <w:rsid w:val="00F134A1"/>
    <w:rsid w:val="00F139E0"/>
    <w:rsid w:val="00F14440"/>
    <w:rsid w:val="00F144D5"/>
    <w:rsid w:val="00F146F0"/>
    <w:rsid w:val="00F14724"/>
    <w:rsid w:val="00F14899"/>
    <w:rsid w:val="00F149A2"/>
    <w:rsid w:val="00F14AFD"/>
    <w:rsid w:val="00F14C5E"/>
    <w:rsid w:val="00F14CA7"/>
    <w:rsid w:val="00F14CBC"/>
    <w:rsid w:val="00F14D95"/>
    <w:rsid w:val="00F14FBC"/>
    <w:rsid w:val="00F15039"/>
    <w:rsid w:val="00F153C8"/>
    <w:rsid w:val="00F154D1"/>
    <w:rsid w:val="00F15528"/>
    <w:rsid w:val="00F1578B"/>
    <w:rsid w:val="00F15A01"/>
    <w:rsid w:val="00F15CD0"/>
    <w:rsid w:val="00F164B5"/>
    <w:rsid w:val="00F16FD1"/>
    <w:rsid w:val="00F17515"/>
    <w:rsid w:val="00F1759E"/>
    <w:rsid w:val="00F17699"/>
    <w:rsid w:val="00F17C82"/>
    <w:rsid w:val="00F17F47"/>
    <w:rsid w:val="00F17F9B"/>
    <w:rsid w:val="00F2015B"/>
    <w:rsid w:val="00F203AA"/>
    <w:rsid w:val="00F20425"/>
    <w:rsid w:val="00F20589"/>
    <w:rsid w:val="00F20740"/>
    <w:rsid w:val="00F208A4"/>
    <w:rsid w:val="00F20ECF"/>
    <w:rsid w:val="00F20F3D"/>
    <w:rsid w:val="00F20FF3"/>
    <w:rsid w:val="00F21273"/>
    <w:rsid w:val="00F21675"/>
    <w:rsid w:val="00F2175D"/>
    <w:rsid w:val="00F218B0"/>
    <w:rsid w:val="00F2190B"/>
    <w:rsid w:val="00F21B3B"/>
    <w:rsid w:val="00F22029"/>
    <w:rsid w:val="00F222E7"/>
    <w:rsid w:val="00F22359"/>
    <w:rsid w:val="00F2257D"/>
    <w:rsid w:val="00F22761"/>
    <w:rsid w:val="00F227F3"/>
    <w:rsid w:val="00F228B5"/>
    <w:rsid w:val="00F229DF"/>
    <w:rsid w:val="00F22B83"/>
    <w:rsid w:val="00F22E44"/>
    <w:rsid w:val="00F22F33"/>
    <w:rsid w:val="00F22FF1"/>
    <w:rsid w:val="00F23765"/>
    <w:rsid w:val="00F2389C"/>
    <w:rsid w:val="00F238F6"/>
    <w:rsid w:val="00F23904"/>
    <w:rsid w:val="00F23B4B"/>
    <w:rsid w:val="00F23CED"/>
    <w:rsid w:val="00F23D82"/>
    <w:rsid w:val="00F23DB4"/>
    <w:rsid w:val="00F23FF7"/>
    <w:rsid w:val="00F2434B"/>
    <w:rsid w:val="00F24389"/>
    <w:rsid w:val="00F24A8D"/>
    <w:rsid w:val="00F24D00"/>
    <w:rsid w:val="00F2500F"/>
    <w:rsid w:val="00F2508C"/>
    <w:rsid w:val="00F25246"/>
    <w:rsid w:val="00F25950"/>
    <w:rsid w:val="00F259B9"/>
    <w:rsid w:val="00F25C67"/>
    <w:rsid w:val="00F25C8C"/>
    <w:rsid w:val="00F2626C"/>
    <w:rsid w:val="00F267E9"/>
    <w:rsid w:val="00F26C5A"/>
    <w:rsid w:val="00F26CA0"/>
    <w:rsid w:val="00F26D74"/>
    <w:rsid w:val="00F26E18"/>
    <w:rsid w:val="00F26E34"/>
    <w:rsid w:val="00F26E83"/>
    <w:rsid w:val="00F273FC"/>
    <w:rsid w:val="00F27856"/>
    <w:rsid w:val="00F27881"/>
    <w:rsid w:val="00F27A88"/>
    <w:rsid w:val="00F30169"/>
    <w:rsid w:val="00F30842"/>
    <w:rsid w:val="00F309E7"/>
    <w:rsid w:val="00F30B00"/>
    <w:rsid w:val="00F30B05"/>
    <w:rsid w:val="00F30C71"/>
    <w:rsid w:val="00F30DFF"/>
    <w:rsid w:val="00F3116C"/>
    <w:rsid w:val="00F31231"/>
    <w:rsid w:val="00F31265"/>
    <w:rsid w:val="00F31373"/>
    <w:rsid w:val="00F314DB"/>
    <w:rsid w:val="00F31624"/>
    <w:rsid w:val="00F31C27"/>
    <w:rsid w:val="00F31CE7"/>
    <w:rsid w:val="00F31F0A"/>
    <w:rsid w:val="00F31FF9"/>
    <w:rsid w:val="00F32251"/>
    <w:rsid w:val="00F32292"/>
    <w:rsid w:val="00F32630"/>
    <w:rsid w:val="00F32B80"/>
    <w:rsid w:val="00F32CFA"/>
    <w:rsid w:val="00F32D44"/>
    <w:rsid w:val="00F32D48"/>
    <w:rsid w:val="00F33099"/>
    <w:rsid w:val="00F331DE"/>
    <w:rsid w:val="00F335A4"/>
    <w:rsid w:val="00F33721"/>
    <w:rsid w:val="00F339FA"/>
    <w:rsid w:val="00F34057"/>
    <w:rsid w:val="00F340EB"/>
    <w:rsid w:val="00F34316"/>
    <w:rsid w:val="00F344D6"/>
    <w:rsid w:val="00F34A55"/>
    <w:rsid w:val="00F35285"/>
    <w:rsid w:val="00F35398"/>
    <w:rsid w:val="00F3581A"/>
    <w:rsid w:val="00F3588D"/>
    <w:rsid w:val="00F35B0A"/>
    <w:rsid w:val="00F35DF3"/>
    <w:rsid w:val="00F35E9D"/>
    <w:rsid w:val="00F36043"/>
    <w:rsid w:val="00F36251"/>
    <w:rsid w:val="00F36484"/>
    <w:rsid w:val="00F36909"/>
    <w:rsid w:val="00F36AAF"/>
    <w:rsid w:val="00F36F21"/>
    <w:rsid w:val="00F371C1"/>
    <w:rsid w:val="00F37306"/>
    <w:rsid w:val="00F3733D"/>
    <w:rsid w:val="00F377A4"/>
    <w:rsid w:val="00F37CE2"/>
    <w:rsid w:val="00F40140"/>
    <w:rsid w:val="00F401DC"/>
    <w:rsid w:val="00F402C7"/>
    <w:rsid w:val="00F404BB"/>
    <w:rsid w:val="00F4063E"/>
    <w:rsid w:val="00F40641"/>
    <w:rsid w:val="00F407AE"/>
    <w:rsid w:val="00F40E91"/>
    <w:rsid w:val="00F4142E"/>
    <w:rsid w:val="00F41754"/>
    <w:rsid w:val="00F41BB6"/>
    <w:rsid w:val="00F41C43"/>
    <w:rsid w:val="00F41E2C"/>
    <w:rsid w:val="00F41E4C"/>
    <w:rsid w:val="00F41FE4"/>
    <w:rsid w:val="00F4218A"/>
    <w:rsid w:val="00F421E6"/>
    <w:rsid w:val="00F4265C"/>
    <w:rsid w:val="00F42DF4"/>
    <w:rsid w:val="00F42E07"/>
    <w:rsid w:val="00F42EFD"/>
    <w:rsid w:val="00F43317"/>
    <w:rsid w:val="00F43361"/>
    <w:rsid w:val="00F435CF"/>
    <w:rsid w:val="00F4363F"/>
    <w:rsid w:val="00F43B9D"/>
    <w:rsid w:val="00F43D50"/>
    <w:rsid w:val="00F43E89"/>
    <w:rsid w:val="00F44162"/>
    <w:rsid w:val="00F4449A"/>
    <w:rsid w:val="00F445A7"/>
    <w:rsid w:val="00F4468B"/>
    <w:rsid w:val="00F44BEA"/>
    <w:rsid w:val="00F44D5E"/>
    <w:rsid w:val="00F44E6D"/>
    <w:rsid w:val="00F45062"/>
    <w:rsid w:val="00F45197"/>
    <w:rsid w:val="00F45254"/>
    <w:rsid w:val="00F454D9"/>
    <w:rsid w:val="00F45735"/>
    <w:rsid w:val="00F4582A"/>
    <w:rsid w:val="00F4586B"/>
    <w:rsid w:val="00F4595B"/>
    <w:rsid w:val="00F45A7B"/>
    <w:rsid w:val="00F45AD4"/>
    <w:rsid w:val="00F45AE7"/>
    <w:rsid w:val="00F45B4D"/>
    <w:rsid w:val="00F45BCB"/>
    <w:rsid w:val="00F4600E"/>
    <w:rsid w:val="00F460F4"/>
    <w:rsid w:val="00F46188"/>
    <w:rsid w:val="00F4650D"/>
    <w:rsid w:val="00F465A3"/>
    <w:rsid w:val="00F467C8"/>
    <w:rsid w:val="00F46BAC"/>
    <w:rsid w:val="00F46BBC"/>
    <w:rsid w:val="00F47407"/>
    <w:rsid w:val="00F475B4"/>
    <w:rsid w:val="00F47600"/>
    <w:rsid w:val="00F47621"/>
    <w:rsid w:val="00F4778D"/>
    <w:rsid w:val="00F47881"/>
    <w:rsid w:val="00F478E4"/>
    <w:rsid w:val="00F47911"/>
    <w:rsid w:val="00F4798F"/>
    <w:rsid w:val="00F47C20"/>
    <w:rsid w:val="00F502CC"/>
    <w:rsid w:val="00F50FCE"/>
    <w:rsid w:val="00F515D8"/>
    <w:rsid w:val="00F5181F"/>
    <w:rsid w:val="00F519CA"/>
    <w:rsid w:val="00F51B31"/>
    <w:rsid w:val="00F51C41"/>
    <w:rsid w:val="00F51D2A"/>
    <w:rsid w:val="00F51FE8"/>
    <w:rsid w:val="00F520E0"/>
    <w:rsid w:val="00F521EB"/>
    <w:rsid w:val="00F5251C"/>
    <w:rsid w:val="00F528D0"/>
    <w:rsid w:val="00F529E3"/>
    <w:rsid w:val="00F52B3D"/>
    <w:rsid w:val="00F52F69"/>
    <w:rsid w:val="00F5319C"/>
    <w:rsid w:val="00F532E2"/>
    <w:rsid w:val="00F535B0"/>
    <w:rsid w:val="00F53A35"/>
    <w:rsid w:val="00F53AA3"/>
    <w:rsid w:val="00F53E5E"/>
    <w:rsid w:val="00F542CE"/>
    <w:rsid w:val="00F544A2"/>
    <w:rsid w:val="00F54615"/>
    <w:rsid w:val="00F54C12"/>
    <w:rsid w:val="00F54C32"/>
    <w:rsid w:val="00F54C7C"/>
    <w:rsid w:val="00F54C95"/>
    <w:rsid w:val="00F54D09"/>
    <w:rsid w:val="00F54E61"/>
    <w:rsid w:val="00F550E4"/>
    <w:rsid w:val="00F55150"/>
    <w:rsid w:val="00F55346"/>
    <w:rsid w:val="00F553C7"/>
    <w:rsid w:val="00F55571"/>
    <w:rsid w:val="00F55A3D"/>
    <w:rsid w:val="00F55D42"/>
    <w:rsid w:val="00F55D69"/>
    <w:rsid w:val="00F55DA7"/>
    <w:rsid w:val="00F56124"/>
    <w:rsid w:val="00F56374"/>
    <w:rsid w:val="00F5657A"/>
    <w:rsid w:val="00F565DD"/>
    <w:rsid w:val="00F56776"/>
    <w:rsid w:val="00F5744B"/>
    <w:rsid w:val="00F576DC"/>
    <w:rsid w:val="00F578A4"/>
    <w:rsid w:val="00F57A57"/>
    <w:rsid w:val="00F57A5F"/>
    <w:rsid w:val="00F57ADB"/>
    <w:rsid w:val="00F57D48"/>
    <w:rsid w:val="00F60054"/>
    <w:rsid w:val="00F605E4"/>
    <w:rsid w:val="00F60962"/>
    <w:rsid w:val="00F60B88"/>
    <w:rsid w:val="00F61209"/>
    <w:rsid w:val="00F61297"/>
    <w:rsid w:val="00F61580"/>
    <w:rsid w:val="00F618BC"/>
    <w:rsid w:val="00F61ACA"/>
    <w:rsid w:val="00F61E70"/>
    <w:rsid w:val="00F62180"/>
    <w:rsid w:val="00F62579"/>
    <w:rsid w:val="00F6259E"/>
    <w:rsid w:val="00F625A7"/>
    <w:rsid w:val="00F6282F"/>
    <w:rsid w:val="00F6284E"/>
    <w:rsid w:val="00F62CF7"/>
    <w:rsid w:val="00F62EE5"/>
    <w:rsid w:val="00F631EC"/>
    <w:rsid w:val="00F632F9"/>
    <w:rsid w:val="00F632FD"/>
    <w:rsid w:val="00F63370"/>
    <w:rsid w:val="00F6366D"/>
    <w:rsid w:val="00F639ED"/>
    <w:rsid w:val="00F63BE2"/>
    <w:rsid w:val="00F63E02"/>
    <w:rsid w:val="00F63F66"/>
    <w:rsid w:val="00F64EE3"/>
    <w:rsid w:val="00F6517E"/>
    <w:rsid w:val="00F65244"/>
    <w:rsid w:val="00F659EB"/>
    <w:rsid w:val="00F65C14"/>
    <w:rsid w:val="00F65DD4"/>
    <w:rsid w:val="00F660C4"/>
    <w:rsid w:val="00F66887"/>
    <w:rsid w:val="00F668B4"/>
    <w:rsid w:val="00F668F5"/>
    <w:rsid w:val="00F66C4C"/>
    <w:rsid w:val="00F672B2"/>
    <w:rsid w:val="00F6751D"/>
    <w:rsid w:val="00F676DC"/>
    <w:rsid w:val="00F67ABF"/>
    <w:rsid w:val="00F67BE7"/>
    <w:rsid w:val="00F67C0C"/>
    <w:rsid w:val="00F67D66"/>
    <w:rsid w:val="00F67F15"/>
    <w:rsid w:val="00F70268"/>
    <w:rsid w:val="00F703E4"/>
    <w:rsid w:val="00F70878"/>
    <w:rsid w:val="00F70E38"/>
    <w:rsid w:val="00F7106B"/>
    <w:rsid w:val="00F71130"/>
    <w:rsid w:val="00F71168"/>
    <w:rsid w:val="00F7132B"/>
    <w:rsid w:val="00F714CB"/>
    <w:rsid w:val="00F714E7"/>
    <w:rsid w:val="00F71A39"/>
    <w:rsid w:val="00F71D80"/>
    <w:rsid w:val="00F71F79"/>
    <w:rsid w:val="00F72371"/>
    <w:rsid w:val="00F725FC"/>
    <w:rsid w:val="00F72665"/>
    <w:rsid w:val="00F72918"/>
    <w:rsid w:val="00F72A09"/>
    <w:rsid w:val="00F72C76"/>
    <w:rsid w:val="00F72D87"/>
    <w:rsid w:val="00F72ECA"/>
    <w:rsid w:val="00F73590"/>
    <w:rsid w:val="00F73755"/>
    <w:rsid w:val="00F738D9"/>
    <w:rsid w:val="00F73A0F"/>
    <w:rsid w:val="00F73B5D"/>
    <w:rsid w:val="00F73C48"/>
    <w:rsid w:val="00F73CD2"/>
    <w:rsid w:val="00F749C9"/>
    <w:rsid w:val="00F74A23"/>
    <w:rsid w:val="00F74E31"/>
    <w:rsid w:val="00F750C5"/>
    <w:rsid w:val="00F7512D"/>
    <w:rsid w:val="00F7548D"/>
    <w:rsid w:val="00F75708"/>
    <w:rsid w:val="00F75BD4"/>
    <w:rsid w:val="00F75C4E"/>
    <w:rsid w:val="00F75F4B"/>
    <w:rsid w:val="00F760C1"/>
    <w:rsid w:val="00F76352"/>
    <w:rsid w:val="00F76B23"/>
    <w:rsid w:val="00F76ECA"/>
    <w:rsid w:val="00F774C3"/>
    <w:rsid w:val="00F7780B"/>
    <w:rsid w:val="00F77D9A"/>
    <w:rsid w:val="00F80032"/>
    <w:rsid w:val="00F805AF"/>
    <w:rsid w:val="00F805EF"/>
    <w:rsid w:val="00F80A74"/>
    <w:rsid w:val="00F80BFA"/>
    <w:rsid w:val="00F8113E"/>
    <w:rsid w:val="00F8114B"/>
    <w:rsid w:val="00F81177"/>
    <w:rsid w:val="00F815ED"/>
    <w:rsid w:val="00F817F5"/>
    <w:rsid w:val="00F819C4"/>
    <w:rsid w:val="00F81B18"/>
    <w:rsid w:val="00F81C27"/>
    <w:rsid w:val="00F81FD2"/>
    <w:rsid w:val="00F822CD"/>
    <w:rsid w:val="00F824A9"/>
    <w:rsid w:val="00F82791"/>
    <w:rsid w:val="00F8281F"/>
    <w:rsid w:val="00F82B03"/>
    <w:rsid w:val="00F82B4A"/>
    <w:rsid w:val="00F82CEA"/>
    <w:rsid w:val="00F82D34"/>
    <w:rsid w:val="00F82F22"/>
    <w:rsid w:val="00F83763"/>
    <w:rsid w:val="00F83973"/>
    <w:rsid w:val="00F83A72"/>
    <w:rsid w:val="00F83B62"/>
    <w:rsid w:val="00F83BE4"/>
    <w:rsid w:val="00F83C1F"/>
    <w:rsid w:val="00F83C32"/>
    <w:rsid w:val="00F83E75"/>
    <w:rsid w:val="00F83EF4"/>
    <w:rsid w:val="00F843F5"/>
    <w:rsid w:val="00F845BD"/>
    <w:rsid w:val="00F846BE"/>
    <w:rsid w:val="00F84818"/>
    <w:rsid w:val="00F848AF"/>
    <w:rsid w:val="00F848F6"/>
    <w:rsid w:val="00F84BA2"/>
    <w:rsid w:val="00F84F77"/>
    <w:rsid w:val="00F85099"/>
    <w:rsid w:val="00F85254"/>
    <w:rsid w:val="00F85396"/>
    <w:rsid w:val="00F853FB"/>
    <w:rsid w:val="00F8568B"/>
    <w:rsid w:val="00F8582F"/>
    <w:rsid w:val="00F85A90"/>
    <w:rsid w:val="00F85BC7"/>
    <w:rsid w:val="00F85D6F"/>
    <w:rsid w:val="00F85D95"/>
    <w:rsid w:val="00F85E97"/>
    <w:rsid w:val="00F85F3A"/>
    <w:rsid w:val="00F86019"/>
    <w:rsid w:val="00F86133"/>
    <w:rsid w:val="00F861E4"/>
    <w:rsid w:val="00F864C3"/>
    <w:rsid w:val="00F864DA"/>
    <w:rsid w:val="00F86553"/>
    <w:rsid w:val="00F86644"/>
    <w:rsid w:val="00F86775"/>
    <w:rsid w:val="00F86A95"/>
    <w:rsid w:val="00F8707D"/>
    <w:rsid w:val="00F873E6"/>
    <w:rsid w:val="00F87657"/>
    <w:rsid w:val="00F878B9"/>
    <w:rsid w:val="00F87A76"/>
    <w:rsid w:val="00F87F13"/>
    <w:rsid w:val="00F87FA3"/>
    <w:rsid w:val="00F903E4"/>
    <w:rsid w:val="00F90491"/>
    <w:rsid w:val="00F90C42"/>
    <w:rsid w:val="00F90D0C"/>
    <w:rsid w:val="00F90F59"/>
    <w:rsid w:val="00F912FB"/>
    <w:rsid w:val="00F91351"/>
    <w:rsid w:val="00F9138F"/>
    <w:rsid w:val="00F91607"/>
    <w:rsid w:val="00F91685"/>
    <w:rsid w:val="00F916F0"/>
    <w:rsid w:val="00F91944"/>
    <w:rsid w:val="00F91ABE"/>
    <w:rsid w:val="00F920E9"/>
    <w:rsid w:val="00F921E1"/>
    <w:rsid w:val="00F927D4"/>
    <w:rsid w:val="00F930DB"/>
    <w:rsid w:val="00F93199"/>
    <w:rsid w:val="00F93780"/>
    <w:rsid w:val="00F9387B"/>
    <w:rsid w:val="00F93AC9"/>
    <w:rsid w:val="00F93D8C"/>
    <w:rsid w:val="00F93E37"/>
    <w:rsid w:val="00F94185"/>
    <w:rsid w:val="00F94406"/>
    <w:rsid w:val="00F94557"/>
    <w:rsid w:val="00F94881"/>
    <w:rsid w:val="00F94B98"/>
    <w:rsid w:val="00F94D06"/>
    <w:rsid w:val="00F94D48"/>
    <w:rsid w:val="00F94D52"/>
    <w:rsid w:val="00F94DCE"/>
    <w:rsid w:val="00F94E2B"/>
    <w:rsid w:val="00F94E76"/>
    <w:rsid w:val="00F954E7"/>
    <w:rsid w:val="00F95713"/>
    <w:rsid w:val="00F957A1"/>
    <w:rsid w:val="00F95905"/>
    <w:rsid w:val="00F9596C"/>
    <w:rsid w:val="00F95BA9"/>
    <w:rsid w:val="00F95F0E"/>
    <w:rsid w:val="00F9633C"/>
    <w:rsid w:val="00F96732"/>
    <w:rsid w:val="00F96773"/>
    <w:rsid w:val="00F96854"/>
    <w:rsid w:val="00F971BE"/>
    <w:rsid w:val="00F9759C"/>
    <w:rsid w:val="00F97A61"/>
    <w:rsid w:val="00FA01EF"/>
    <w:rsid w:val="00FA0318"/>
    <w:rsid w:val="00FA0406"/>
    <w:rsid w:val="00FA056B"/>
    <w:rsid w:val="00FA07A7"/>
    <w:rsid w:val="00FA0935"/>
    <w:rsid w:val="00FA09F6"/>
    <w:rsid w:val="00FA0A54"/>
    <w:rsid w:val="00FA0BB5"/>
    <w:rsid w:val="00FA0C47"/>
    <w:rsid w:val="00FA0DC9"/>
    <w:rsid w:val="00FA1092"/>
    <w:rsid w:val="00FA1135"/>
    <w:rsid w:val="00FA12D4"/>
    <w:rsid w:val="00FA1869"/>
    <w:rsid w:val="00FA1876"/>
    <w:rsid w:val="00FA199A"/>
    <w:rsid w:val="00FA1B1F"/>
    <w:rsid w:val="00FA1F11"/>
    <w:rsid w:val="00FA219C"/>
    <w:rsid w:val="00FA2481"/>
    <w:rsid w:val="00FA2527"/>
    <w:rsid w:val="00FA2573"/>
    <w:rsid w:val="00FA29D3"/>
    <w:rsid w:val="00FA2B86"/>
    <w:rsid w:val="00FA2C1F"/>
    <w:rsid w:val="00FA3102"/>
    <w:rsid w:val="00FA3151"/>
    <w:rsid w:val="00FA3427"/>
    <w:rsid w:val="00FA3519"/>
    <w:rsid w:val="00FA3BEE"/>
    <w:rsid w:val="00FA3CEA"/>
    <w:rsid w:val="00FA3D48"/>
    <w:rsid w:val="00FA3EC3"/>
    <w:rsid w:val="00FA408B"/>
    <w:rsid w:val="00FA443D"/>
    <w:rsid w:val="00FA48D4"/>
    <w:rsid w:val="00FA4BAC"/>
    <w:rsid w:val="00FA4E9D"/>
    <w:rsid w:val="00FA52CC"/>
    <w:rsid w:val="00FA52FB"/>
    <w:rsid w:val="00FA54FA"/>
    <w:rsid w:val="00FA5674"/>
    <w:rsid w:val="00FA5AED"/>
    <w:rsid w:val="00FA5CAB"/>
    <w:rsid w:val="00FA5E5C"/>
    <w:rsid w:val="00FA5E65"/>
    <w:rsid w:val="00FA5FF7"/>
    <w:rsid w:val="00FA673A"/>
    <w:rsid w:val="00FA6D39"/>
    <w:rsid w:val="00FA7082"/>
    <w:rsid w:val="00FB0124"/>
    <w:rsid w:val="00FB0317"/>
    <w:rsid w:val="00FB03DA"/>
    <w:rsid w:val="00FB04DB"/>
    <w:rsid w:val="00FB0830"/>
    <w:rsid w:val="00FB09ED"/>
    <w:rsid w:val="00FB0B22"/>
    <w:rsid w:val="00FB0D8D"/>
    <w:rsid w:val="00FB12C1"/>
    <w:rsid w:val="00FB1699"/>
    <w:rsid w:val="00FB176A"/>
    <w:rsid w:val="00FB19E0"/>
    <w:rsid w:val="00FB1A5E"/>
    <w:rsid w:val="00FB227E"/>
    <w:rsid w:val="00FB2533"/>
    <w:rsid w:val="00FB2C41"/>
    <w:rsid w:val="00FB2D4C"/>
    <w:rsid w:val="00FB3142"/>
    <w:rsid w:val="00FB32C8"/>
    <w:rsid w:val="00FB35B4"/>
    <w:rsid w:val="00FB36A3"/>
    <w:rsid w:val="00FB3A1B"/>
    <w:rsid w:val="00FB3D61"/>
    <w:rsid w:val="00FB4018"/>
    <w:rsid w:val="00FB4246"/>
    <w:rsid w:val="00FB44CE"/>
    <w:rsid w:val="00FB4DF3"/>
    <w:rsid w:val="00FB5009"/>
    <w:rsid w:val="00FB5089"/>
    <w:rsid w:val="00FB5225"/>
    <w:rsid w:val="00FB53E6"/>
    <w:rsid w:val="00FB581B"/>
    <w:rsid w:val="00FB5D7D"/>
    <w:rsid w:val="00FB5DDF"/>
    <w:rsid w:val="00FB625A"/>
    <w:rsid w:val="00FB652C"/>
    <w:rsid w:val="00FB6644"/>
    <w:rsid w:val="00FB6A07"/>
    <w:rsid w:val="00FB6A2D"/>
    <w:rsid w:val="00FB6B1E"/>
    <w:rsid w:val="00FB73B7"/>
    <w:rsid w:val="00FB76AB"/>
    <w:rsid w:val="00FB777B"/>
    <w:rsid w:val="00FB7933"/>
    <w:rsid w:val="00FB7937"/>
    <w:rsid w:val="00FC0690"/>
    <w:rsid w:val="00FC08EE"/>
    <w:rsid w:val="00FC0A94"/>
    <w:rsid w:val="00FC0A9E"/>
    <w:rsid w:val="00FC0C07"/>
    <w:rsid w:val="00FC0EBA"/>
    <w:rsid w:val="00FC1079"/>
    <w:rsid w:val="00FC14BE"/>
    <w:rsid w:val="00FC1747"/>
    <w:rsid w:val="00FC181E"/>
    <w:rsid w:val="00FC1A71"/>
    <w:rsid w:val="00FC1B05"/>
    <w:rsid w:val="00FC1D90"/>
    <w:rsid w:val="00FC1E2D"/>
    <w:rsid w:val="00FC2058"/>
    <w:rsid w:val="00FC23F3"/>
    <w:rsid w:val="00FC259D"/>
    <w:rsid w:val="00FC2C90"/>
    <w:rsid w:val="00FC2ED8"/>
    <w:rsid w:val="00FC3129"/>
    <w:rsid w:val="00FC31D0"/>
    <w:rsid w:val="00FC3224"/>
    <w:rsid w:val="00FC373E"/>
    <w:rsid w:val="00FC3861"/>
    <w:rsid w:val="00FC419D"/>
    <w:rsid w:val="00FC460F"/>
    <w:rsid w:val="00FC4666"/>
    <w:rsid w:val="00FC49B8"/>
    <w:rsid w:val="00FC554D"/>
    <w:rsid w:val="00FC565E"/>
    <w:rsid w:val="00FC5B3B"/>
    <w:rsid w:val="00FC637E"/>
    <w:rsid w:val="00FC641F"/>
    <w:rsid w:val="00FC6438"/>
    <w:rsid w:val="00FC66F9"/>
    <w:rsid w:val="00FC6958"/>
    <w:rsid w:val="00FC6EF3"/>
    <w:rsid w:val="00FC6F69"/>
    <w:rsid w:val="00FC6FFD"/>
    <w:rsid w:val="00FC7826"/>
    <w:rsid w:val="00FC7DDF"/>
    <w:rsid w:val="00FD03FE"/>
    <w:rsid w:val="00FD0575"/>
    <w:rsid w:val="00FD0889"/>
    <w:rsid w:val="00FD0B71"/>
    <w:rsid w:val="00FD0B7B"/>
    <w:rsid w:val="00FD0DCF"/>
    <w:rsid w:val="00FD126E"/>
    <w:rsid w:val="00FD140B"/>
    <w:rsid w:val="00FD17C3"/>
    <w:rsid w:val="00FD1939"/>
    <w:rsid w:val="00FD1EA7"/>
    <w:rsid w:val="00FD22CD"/>
    <w:rsid w:val="00FD24FB"/>
    <w:rsid w:val="00FD26FA"/>
    <w:rsid w:val="00FD2785"/>
    <w:rsid w:val="00FD2809"/>
    <w:rsid w:val="00FD2A39"/>
    <w:rsid w:val="00FD2B48"/>
    <w:rsid w:val="00FD2D29"/>
    <w:rsid w:val="00FD3138"/>
    <w:rsid w:val="00FD3298"/>
    <w:rsid w:val="00FD32D5"/>
    <w:rsid w:val="00FD3A9E"/>
    <w:rsid w:val="00FD3AF2"/>
    <w:rsid w:val="00FD3C36"/>
    <w:rsid w:val="00FD3DD1"/>
    <w:rsid w:val="00FD3DDD"/>
    <w:rsid w:val="00FD3E7B"/>
    <w:rsid w:val="00FD425E"/>
    <w:rsid w:val="00FD4587"/>
    <w:rsid w:val="00FD461F"/>
    <w:rsid w:val="00FD47FA"/>
    <w:rsid w:val="00FD4A59"/>
    <w:rsid w:val="00FD4B76"/>
    <w:rsid w:val="00FD4D81"/>
    <w:rsid w:val="00FD4F0D"/>
    <w:rsid w:val="00FD5298"/>
    <w:rsid w:val="00FD5676"/>
    <w:rsid w:val="00FD56BD"/>
    <w:rsid w:val="00FD576F"/>
    <w:rsid w:val="00FD57BF"/>
    <w:rsid w:val="00FD57E0"/>
    <w:rsid w:val="00FD58EC"/>
    <w:rsid w:val="00FD5A04"/>
    <w:rsid w:val="00FD5A73"/>
    <w:rsid w:val="00FD5E55"/>
    <w:rsid w:val="00FD6896"/>
    <w:rsid w:val="00FD6B1C"/>
    <w:rsid w:val="00FD6F58"/>
    <w:rsid w:val="00FD70F4"/>
    <w:rsid w:val="00FD747A"/>
    <w:rsid w:val="00FD7498"/>
    <w:rsid w:val="00FD787A"/>
    <w:rsid w:val="00FD7A6A"/>
    <w:rsid w:val="00FD7B20"/>
    <w:rsid w:val="00FD7D49"/>
    <w:rsid w:val="00FD7F0A"/>
    <w:rsid w:val="00FD7FB3"/>
    <w:rsid w:val="00FE00F4"/>
    <w:rsid w:val="00FE01E9"/>
    <w:rsid w:val="00FE0399"/>
    <w:rsid w:val="00FE0451"/>
    <w:rsid w:val="00FE055E"/>
    <w:rsid w:val="00FE0678"/>
    <w:rsid w:val="00FE090A"/>
    <w:rsid w:val="00FE0A00"/>
    <w:rsid w:val="00FE0BF4"/>
    <w:rsid w:val="00FE1252"/>
    <w:rsid w:val="00FE1260"/>
    <w:rsid w:val="00FE128D"/>
    <w:rsid w:val="00FE1943"/>
    <w:rsid w:val="00FE1D83"/>
    <w:rsid w:val="00FE240B"/>
    <w:rsid w:val="00FE256F"/>
    <w:rsid w:val="00FE2599"/>
    <w:rsid w:val="00FE2833"/>
    <w:rsid w:val="00FE2938"/>
    <w:rsid w:val="00FE29A8"/>
    <w:rsid w:val="00FE2CDB"/>
    <w:rsid w:val="00FE2CE3"/>
    <w:rsid w:val="00FE2D7E"/>
    <w:rsid w:val="00FE2E78"/>
    <w:rsid w:val="00FE2E9C"/>
    <w:rsid w:val="00FE2FF4"/>
    <w:rsid w:val="00FE301C"/>
    <w:rsid w:val="00FE35DC"/>
    <w:rsid w:val="00FE3BE7"/>
    <w:rsid w:val="00FE40E0"/>
    <w:rsid w:val="00FE4184"/>
    <w:rsid w:val="00FE4713"/>
    <w:rsid w:val="00FE4AA2"/>
    <w:rsid w:val="00FE51B4"/>
    <w:rsid w:val="00FE53A9"/>
    <w:rsid w:val="00FE5844"/>
    <w:rsid w:val="00FE5D3C"/>
    <w:rsid w:val="00FE65AA"/>
    <w:rsid w:val="00FE66F3"/>
    <w:rsid w:val="00FE6C2C"/>
    <w:rsid w:val="00FE6E69"/>
    <w:rsid w:val="00FE711A"/>
    <w:rsid w:val="00FE72C1"/>
    <w:rsid w:val="00FE7658"/>
    <w:rsid w:val="00FE76AF"/>
    <w:rsid w:val="00FE7892"/>
    <w:rsid w:val="00FE7A3E"/>
    <w:rsid w:val="00FF008B"/>
    <w:rsid w:val="00FF034D"/>
    <w:rsid w:val="00FF0626"/>
    <w:rsid w:val="00FF0CC4"/>
    <w:rsid w:val="00FF0CF3"/>
    <w:rsid w:val="00FF179A"/>
    <w:rsid w:val="00FF17A6"/>
    <w:rsid w:val="00FF1F44"/>
    <w:rsid w:val="00FF202A"/>
    <w:rsid w:val="00FF225E"/>
    <w:rsid w:val="00FF251E"/>
    <w:rsid w:val="00FF265D"/>
    <w:rsid w:val="00FF2A2C"/>
    <w:rsid w:val="00FF2A43"/>
    <w:rsid w:val="00FF2A5A"/>
    <w:rsid w:val="00FF2B7C"/>
    <w:rsid w:val="00FF2C87"/>
    <w:rsid w:val="00FF308B"/>
    <w:rsid w:val="00FF34D6"/>
    <w:rsid w:val="00FF36F7"/>
    <w:rsid w:val="00FF389B"/>
    <w:rsid w:val="00FF3E16"/>
    <w:rsid w:val="00FF40DF"/>
    <w:rsid w:val="00FF4153"/>
    <w:rsid w:val="00FF4333"/>
    <w:rsid w:val="00FF44D4"/>
    <w:rsid w:val="00FF45AA"/>
    <w:rsid w:val="00FF45B9"/>
    <w:rsid w:val="00FF4969"/>
    <w:rsid w:val="00FF4C17"/>
    <w:rsid w:val="00FF4FAF"/>
    <w:rsid w:val="00FF519A"/>
    <w:rsid w:val="00FF53B4"/>
    <w:rsid w:val="00FF53EC"/>
    <w:rsid w:val="00FF5D6D"/>
    <w:rsid w:val="00FF62BB"/>
    <w:rsid w:val="00FF63E9"/>
    <w:rsid w:val="00FF65FD"/>
    <w:rsid w:val="00FF6601"/>
    <w:rsid w:val="00FF672C"/>
    <w:rsid w:val="00FF6760"/>
    <w:rsid w:val="00FF68DB"/>
    <w:rsid w:val="00FF6A46"/>
    <w:rsid w:val="00FF6C57"/>
    <w:rsid w:val="00FF6CE8"/>
    <w:rsid w:val="00FF6E4B"/>
    <w:rsid w:val="00FF6FC8"/>
    <w:rsid w:val="00FF70A1"/>
    <w:rsid w:val="00FF7D95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7840D0"/>
  <w14:defaultImageDpi w14:val="32767"/>
  <w15:docId w15:val="{183368AA-BDF1-4B33-A249-40A4A636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Intense Referenc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59D1"/>
    <w:pPr>
      <w:spacing w:line="480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Paragraph"/>
    <w:link w:val="Heading1Char"/>
    <w:qFormat/>
    <w:rsid w:val="002759D1"/>
    <w:pPr>
      <w:keepNext/>
      <w:spacing w:before="360" w:after="60" w:line="360" w:lineRule="auto"/>
      <w:ind w:right="567"/>
      <w:contextualSpacing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Normal"/>
    <w:next w:val="Paragraph"/>
    <w:link w:val="Heading2Char"/>
    <w:qFormat/>
    <w:rsid w:val="002759D1"/>
    <w:pPr>
      <w:keepNext/>
      <w:spacing w:before="360" w:after="60" w:line="360" w:lineRule="auto"/>
      <w:ind w:right="567"/>
      <w:contextualSpacing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Paragraph"/>
    <w:link w:val="Heading3Char"/>
    <w:qFormat/>
    <w:rsid w:val="002759D1"/>
    <w:pPr>
      <w:keepNext/>
      <w:spacing w:before="360" w:after="60" w:line="360" w:lineRule="auto"/>
      <w:ind w:right="567"/>
      <w:contextualSpacing/>
      <w:outlineLvl w:val="2"/>
    </w:pPr>
    <w:rPr>
      <w:rFonts w:cs="Arial"/>
      <w:bCs/>
      <w:i/>
      <w:szCs w:val="26"/>
    </w:rPr>
  </w:style>
  <w:style w:type="paragraph" w:styleId="Heading4">
    <w:name w:val="heading 4"/>
    <w:basedOn w:val="Paragraph"/>
    <w:next w:val="Newparagraph"/>
    <w:link w:val="Heading4Char"/>
    <w:rsid w:val="002759D1"/>
    <w:pPr>
      <w:spacing w:before="360"/>
      <w:outlineLvl w:val="3"/>
    </w:pPr>
    <w:rPr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ticletitle">
    <w:name w:val="Article title"/>
    <w:basedOn w:val="Normal"/>
    <w:next w:val="Normal"/>
    <w:qFormat/>
    <w:rsid w:val="002759D1"/>
    <w:pPr>
      <w:spacing w:after="120" w:line="360" w:lineRule="auto"/>
    </w:pPr>
    <w:rPr>
      <w:b/>
      <w:sz w:val="28"/>
    </w:rPr>
  </w:style>
  <w:style w:type="paragraph" w:customStyle="1" w:styleId="Authornames">
    <w:name w:val="Author names"/>
    <w:basedOn w:val="Normal"/>
    <w:next w:val="Normal"/>
    <w:qFormat/>
    <w:rsid w:val="002759D1"/>
    <w:pPr>
      <w:spacing w:before="240" w:line="360" w:lineRule="auto"/>
    </w:pPr>
    <w:rPr>
      <w:sz w:val="28"/>
    </w:rPr>
  </w:style>
  <w:style w:type="paragraph" w:customStyle="1" w:styleId="Affiliation">
    <w:name w:val="Affiliation"/>
    <w:basedOn w:val="Normal"/>
    <w:qFormat/>
    <w:rsid w:val="002759D1"/>
    <w:pPr>
      <w:spacing w:before="240" w:line="360" w:lineRule="auto"/>
    </w:pPr>
    <w:rPr>
      <w:i/>
    </w:rPr>
  </w:style>
  <w:style w:type="paragraph" w:customStyle="1" w:styleId="Receiveddates">
    <w:name w:val="Received dates"/>
    <w:basedOn w:val="Affiliation"/>
    <w:next w:val="Normal"/>
    <w:qFormat/>
    <w:rsid w:val="002759D1"/>
  </w:style>
  <w:style w:type="paragraph" w:customStyle="1" w:styleId="Abstract">
    <w:name w:val="Abstract"/>
    <w:basedOn w:val="Normal"/>
    <w:next w:val="Keywords"/>
    <w:qFormat/>
    <w:rsid w:val="002759D1"/>
    <w:pPr>
      <w:spacing w:before="360" w:after="300" w:line="360" w:lineRule="auto"/>
      <w:ind w:left="720" w:right="567"/>
    </w:pPr>
    <w:rPr>
      <w:sz w:val="22"/>
    </w:rPr>
  </w:style>
  <w:style w:type="paragraph" w:customStyle="1" w:styleId="Keywords">
    <w:name w:val="Keywords"/>
    <w:basedOn w:val="Normal"/>
    <w:next w:val="Paragraph"/>
    <w:qFormat/>
    <w:rsid w:val="002759D1"/>
    <w:pPr>
      <w:spacing w:before="240" w:after="240" w:line="360" w:lineRule="auto"/>
      <w:ind w:left="720" w:right="567"/>
    </w:pPr>
    <w:rPr>
      <w:sz w:val="22"/>
    </w:rPr>
  </w:style>
  <w:style w:type="paragraph" w:customStyle="1" w:styleId="Correspondencedetails">
    <w:name w:val="Correspondence details"/>
    <w:basedOn w:val="Normal"/>
    <w:qFormat/>
    <w:rsid w:val="002759D1"/>
    <w:pPr>
      <w:spacing w:before="240" w:line="360" w:lineRule="auto"/>
    </w:pPr>
  </w:style>
  <w:style w:type="paragraph" w:customStyle="1" w:styleId="Displayedquotation">
    <w:name w:val="Displayed quotation"/>
    <w:basedOn w:val="Normal"/>
    <w:qFormat/>
    <w:rsid w:val="002759D1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 w:line="360" w:lineRule="auto"/>
      <w:ind w:left="709" w:right="425"/>
      <w:contextualSpacing/>
    </w:pPr>
    <w:rPr>
      <w:sz w:val="22"/>
    </w:rPr>
  </w:style>
  <w:style w:type="paragraph" w:customStyle="1" w:styleId="Numberedlist">
    <w:name w:val="Numbered list"/>
    <w:basedOn w:val="Paragraph"/>
    <w:next w:val="Paragraph"/>
    <w:qFormat/>
    <w:rsid w:val="002759D1"/>
    <w:pPr>
      <w:widowControl/>
      <w:numPr>
        <w:numId w:val="1"/>
      </w:numPr>
      <w:spacing w:after="240"/>
      <w:contextualSpacing/>
    </w:pPr>
  </w:style>
  <w:style w:type="paragraph" w:customStyle="1" w:styleId="Displayedequation">
    <w:name w:val="Displayed equation"/>
    <w:basedOn w:val="Normal"/>
    <w:next w:val="Paragraph"/>
    <w:qFormat/>
    <w:rsid w:val="002759D1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"/>
    <w:next w:val="Normal"/>
    <w:qFormat/>
    <w:rsid w:val="002759D1"/>
    <w:pPr>
      <w:spacing w:before="120" w:line="360" w:lineRule="auto"/>
    </w:pPr>
    <w:rPr>
      <w:sz w:val="22"/>
    </w:rPr>
  </w:style>
  <w:style w:type="paragraph" w:customStyle="1" w:styleId="Tabletitle">
    <w:name w:val="Table title"/>
    <w:basedOn w:val="Normal"/>
    <w:next w:val="Normal"/>
    <w:qFormat/>
    <w:rsid w:val="002759D1"/>
    <w:pPr>
      <w:spacing w:before="240" w:line="360" w:lineRule="auto"/>
    </w:pPr>
  </w:style>
  <w:style w:type="paragraph" w:customStyle="1" w:styleId="Figurecaption">
    <w:name w:val="Figure caption"/>
    <w:basedOn w:val="Normal"/>
    <w:next w:val="Normal"/>
    <w:qFormat/>
    <w:rsid w:val="002759D1"/>
    <w:pPr>
      <w:spacing w:before="240" w:line="360" w:lineRule="auto"/>
    </w:pPr>
  </w:style>
  <w:style w:type="paragraph" w:customStyle="1" w:styleId="Footnotes">
    <w:name w:val="Footnotes"/>
    <w:basedOn w:val="Normal"/>
    <w:qFormat/>
    <w:rsid w:val="002759D1"/>
    <w:pPr>
      <w:spacing w:before="120" w:line="360" w:lineRule="auto"/>
      <w:ind w:left="482" w:hanging="482"/>
      <w:contextualSpacing/>
    </w:pPr>
    <w:rPr>
      <w:sz w:val="22"/>
    </w:rPr>
  </w:style>
  <w:style w:type="paragraph" w:customStyle="1" w:styleId="Notesoncontributors">
    <w:name w:val="Notes on contributors"/>
    <w:basedOn w:val="Normal"/>
    <w:qFormat/>
    <w:rsid w:val="002759D1"/>
    <w:pPr>
      <w:spacing w:before="240" w:line="360" w:lineRule="auto"/>
    </w:pPr>
    <w:rPr>
      <w:sz w:val="22"/>
    </w:rPr>
  </w:style>
  <w:style w:type="paragraph" w:customStyle="1" w:styleId="Normalparagraphstyle">
    <w:name w:val="Normal paragraph style"/>
    <w:basedOn w:val="Normal"/>
    <w:next w:val="Normal"/>
    <w:rsid w:val="002759D1"/>
  </w:style>
  <w:style w:type="paragraph" w:customStyle="1" w:styleId="Paragraph">
    <w:name w:val="Paragraph"/>
    <w:basedOn w:val="Normal"/>
    <w:next w:val="Newparagraph"/>
    <w:qFormat/>
    <w:rsid w:val="002759D1"/>
    <w:pPr>
      <w:widowControl w:val="0"/>
      <w:spacing w:before="240"/>
    </w:pPr>
  </w:style>
  <w:style w:type="paragraph" w:customStyle="1" w:styleId="Newparagraph">
    <w:name w:val="New paragraph"/>
    <w:basedOn w:val="Normal"/>
    <w:qFormat/>
    <w:rsid w:val="002759D1"/>
    <w:pPr>
      <w:ind w:firstLine="720"/>
    </w:pPr>
  </w:style>
  <w:style w:type="paragraph" w:styleId="NormalIndent">
    <w:name w:val="Normal Indent"/>
    <w:basedOn w:val="Normal"/>
    <w:rsid w:val="002759D1"/>
    <w:pPr>
      <w:ind w:left="720"/>
    </w:pPr>
  </w:style>
  <w:style w:type="paragraph" w:customStyle="1" w:styleId="References">
    <w:name w:val="References"/>
    <w:basedOn w:val="Normal"/>
    <w:qFormat/>
    <w:rsid w:val="002759D1"/>
    <w:pPr>
      <w:spacing w:before="120" w:line="360" w:lineRule="auto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2759D1"/>
  </w:style>
  <w:style w:type="character" w:customStyle="1" w:styleId="Heading2Char">
    <w:name w:val="Heading 2 Char"/>
    <w:basedOn w:val="DefaultParagraphFont"/>
    <w:link w:val="Heading2"/>
    <w:rsid w:val="002759D1"/>
    <w:rPr>
      <w:rFonts w:cs="Arial"/>
      <w:b/>
      <w:bCs/>
      <w:i/>
      <w:iCs/>
      <w:sz w:val="24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rsid w:val="002759D1"/>
    <w:rPr>
      <w:rFonts w:cs="Arial"/>
      <w:b/>
      <w:bCs/>
      <w:kern w:val="32"/>
      <w:sz w:val="24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rsid w:val="002759D1"/>
    <w:rPr>
      <w:rFonts w:cs="Arial"/>
      <w:bCs/>
      <w:i/>
      <w:sz w:val="24"/>
      <w:szCs w:val="26"/>
      <w:lang w:val="en-US"/>
    </w:rPr>
  </w:style>
  <w:style w:type="paragraph" w:customStyle="1" w:styleId="Bulletedlist">
    <w:name w:val="Bulleted list"/>
    <w:basedOn w:val="Paragraph"/>
    <w:next w:val="Paragraph"/>
    <w:qFormat/>
    <w:rsid w:val="002759D1"/>
    <w:pPr>
      <w:widowControl/>
      <w:numPr>
        <w:numId w:val="2"/>
      </w:numPr>
      <w:spacing w:after="240"/>
      <w:contextualSpacing/>
    </w:pPr>
  </w:style>
  <w:style w:type="paragraph" w:styleId="FootnoteText">
    <w:name w:val="footnote text"/>
    <w:basedOn w:val="Normal"/>
    <w:link w:val="FootnoteTextChar"/>
    <w:autoRedefine/>
    <w:rsid w:val="002759D1"/>
    <w:pPr>
      <w:ind w:left="284" w:hanging="284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rsid w:val="002759D1"/>
    <w:rPr>
      <w:sz w:val="22"/>
      <w:lang w:val="en-US"/>
    </w:rPr>
  </w:style>
  <w:style w:type="character" w:styleId="FootnoteReference">
    <w:name w:val="footnote reference"/>
    <w:basedOn w:val="DefaultParagraphFont"/>
    <w:rsid w:val="002759D1"/>
    <w:rPr>
      <w:vertAlign w:val="superscript"/>
    </w:rPr>
  </w:style>
  <w:style w:type="paragraph" w:styleId="EndnoteText">
    <w:name w:val="endnote text"/>
    <w:basedOn w:val="Normal"/>
    <w:link w:val="EndnoteTextChar"/>
    <w:autoRedefine/>
    <w:rsid w:val="002759D1"/>
    <w:pPr>
      <w:ind w:left="284" w:hanging="284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rsid w:val="002759D1"/>
    <w:rPr>
      <w:sz w:val="22"/>
      <w:lang w:val="en-US"/>
    </w:rPr>
  </w:style>
  <w:style w:type="character" w:styleId="EndnoteReference">
    <w:name w:val="endnote reference"/>
    <w:basedOn w:val="DefaultParagraphFont"/>
    <w:rsid w:val="002759D1"/>
    <w:rPr>
      <w:vertAlign w:val="superscript"/>
    </w:rPr>
  </w:style>
  <w:style w:type="character" w:customStyle="1" w:styleId="Heading4Char">
    <w:name w:val="Heading 4 Char"/>
    <w:basedOn w:val="DefaultParagraphFont"/>
    <w:link w:val="Heading4"/>
    <w:rsid w:val="002759D1"/>
    <w:rPr>
      <w:bCs/>
      <w:sz w:val="24"/>
      <w:szCs w:val="28"/>
      <w:lang w:val="en-US"/>
    </w:rPr>
  </w:style>
  <w:style w:type="paragraph" w:styleId="Header">
    <w:name w:val="header"/>
    <w:basedOn w:val="Normal"/>
    <w:link w:val="HeaderChar"/>
    <w:rsid w:val="002759D1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HeaderChar">
    <w:name w:val="Header Char"/>
    <w:basedOn w:val="DefaultParagraphFont"/>
    <w:link w:val="Header"/>
    <w:rsid w:val="002759D1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2759D1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2759D1"/>
    <w:rPr>
      <w:sz w:val="24"/>
      <w:szCs w:val="24"/>
      <w:lang w:val="en-US"/>
    </w:rPr>
  </w:style>
  <w:style w:type="paragraph" w:customStyle="1" w:styleId="Heading4Paragraph">
    <w:name w:val="Heading 4 + Paragraph"/>
    <w:basedOn w:val="Paragraph"/>
    <w:next w:val="Newparagraph"/>
    <w:qFormat/>
    <w:rsid w:val="002759D1"/>
    <w:pPr>
      <w:widowControl/>
      <w:spacing w:before="360"/>
    </w:pPr>
  </w:style>
  <w:style w:type="character" w:styleId="LineNumber">
    <w:name w:val="line number"/>
    <w:basedOn w:val="DefaultParagraphFont"/>
    <w:semiHidden/>
    <w:unhideWhenUsed/>
    <w:rsid w:val="00490999"/>
    <w:rPr>
      <w:rFonts w:ascii="Times New Roman" w:hAnsi="Times New Roman"/>
      <w:sz w:val="20"/>
    </w:rPr>
  </w:style>
  <w:style w:type="paragraph" w:styleId="ListParagraph">
    <w:name w:val="List Paragraph"/>
    <w:basedOn w:val="Normal"/>
    <w:uiPriority w:val="34"/>
    <w:qFormat/>
    <w:rsid w:val="00081A4C"/>
    <w:pPr>
      <w:spacing w:after="160" w:line="259" w:lineRule="auto"/>
      <w:ind w:left="720"/>
      <w:contextualSpacing/>
    </w:pPr>
    <w:rPr>
      <w:rFonts w:eastAsiaTheme="minorHAnsi" w:cstheme="minorBidi"/>
      <w:szCs w:val="22"/>
      <w:lang w:eastAsia="en-US"/>
    </w:rPr>
  </w:style>
  <w:style w:type="paragraph" w:customStyle="1" w:styleId="equation">
    <w:name w:val="equation"/>
    <w:basedOn w:val="Normal"/>
    <w:rsid w:val="00081A4C"/>
    <w:pPr>
      <w:spacing w:before="142" w:after="142" w:line="240" w:lineRule="auto"/>
      <w:jc w:val="both"/>
    </w:pPr>
    <w:rPr>
      <w:rFonts w:eastAsia="PMingLiU"/>
      <w:szCs w:val="20"/>
      <w:lang w:eastAsia="de-DE"/>
    </w:rPr>
  </w:style>
  <w:style w:type="paragraph" w:customStyle="1" w:styleId="standard">
    <w:name w:val="standard"/>
    <w:rsid w:val="00081A4C"/>
    <w:pPr>
      <w:spacing w:line="240" w:lineRule="exact"/>
      <w:ind w:firstLine="454"/>
      <w:jc w:val="both"/>
    </w:pPr>
    <w:rPr>
      <w:rFonts w:eastAsia="MS Mincho"/>
      <w:kern w:val="20"/>
      <w:lang w:val="en-US" w:eastAsia="ja-JP"/>
    </w:rPr>
  </w:style>
  <w:style w:type="paragraph" w:customStyle="1" w:styleId="subsection">
    <w:name w:val="subsection"/>
    <w:rsid w:val="00081A4C"/>
    <w:pPr>
      <w:numPr>
        <w:ilvl w:val="1"/>
        <w:numId w:val="4"/>
      </w:numPr>
      <w:spacing w:before="240" w:line="240" w:lineRule="exact"/>
      <w:outlineLvl w:val="1"/>
    </w:pPr>
    <w:rPr>
      <w:rFonts w:eastAsia="MS Mincho"/>
      <w:caps/>
      <w:lang w:val="en-US" w:eastAsia="ja-JP"/>
    </w:rPr>
  </w:style>
  <w:style w:type="paragraph" w:customStyle="1" w:styleId="subsubsection">
    <w:name w:val="subsubsection"/>
    <w:rsid w:val="00081A4C"/>
    <w:pPr>
      <w:numPr>
        <w:ilvl w:val="2"/>
        <w:numId w:val="4"/>
      </w:numPr>
      <w:spacing w:line="240" w:lineRule="exact"/>
      <w:jc w:val="both"/>
      <w:outlineLvl w:val="2"/>
    </w:pPr>
    <w:rPr>
      <w:rFonts w:eastAsia="MS Mincho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607D18"/>
    <w:rPr>
      <w:color w:val="808080"/>
    </w:rPr>
  </w:style>
  <w:style w:type="paragraph" w:customStyle="1" w:styleId="paraheader">
    <w:name w:val="para header"/>
    <w:basedOn w:val="Normal"/>
    <w:rsid w:val="00A651BA"/>
    <w:pPr>
      <w:spacing w:before="340" w:after="120" w:line="240" w:lineRule="auto"/>
    </w:pPr>
    <w:rPr>
      <w:rFonts w:eastAsia="PMingLiU"/>
      <w:b/>
      <w:color w:val="0000FF"/>
      <w:szCs w:val="20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22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2E4"/>
    <w:rPr>
      <w:rFonts w:ascii="Segoe UI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EE44D5"/>
    <w:pPr>
      <w:spacing w:before="100" w:beforeAutospacing="1" w:after="100" w:afterAutospacing="1" w:line="240" w:lineRule="auto"/>
    </w:pPr>
    <w:rPr>
      <w:lang w:eastAsia="en-US"/>
    </w:rPr>
  </w:style>
  <w:style w:type="character" w:styleId="Emphasis">
    <w:name w:val="Emphasis"/>
    <w:basedOn w:val="DefaultParagraphFont"/>
    <w:uiPriority w:val="20"/>
    <w:qFormat/>
    <w:rsid w:val="00EE44D5"/>
    <w:rPr>
      <w:i/>
      <w:iCs/>
    </w:rPr>
  </w:style>
  <w:style w:type="character" w:customStyle="1" w:styleId="apple-converted-space">
    <w:name w:val="apple-converted-space"/>
    <w:basedOn w:val="DefaultParagraphFont"/>
    <w:rsid w:val="00EE44D5"/>
  </w:style>
  <w:style w:type="paragraph" w:styleId="Bibliography">
    <w:name w:val="Bibliography"/>
    <w:basedOn w:val="Normal"/>
    <w:next w:val="Normal"/>
    <w:unhideWhenUsed/>
    <w:rsid w:val="006572D9"/>
    <w:pPr>
      <w:tabs>
        <w:tab w:val="left" w:pos="504"/>
      </w:tabs>
      <w:spacing w:line="240" w:lineRule="auto"/>
      <w:ind w:left="504" w:hanging="504"/>
      <w:jc w:val="both"/>
    </w:pPr>
    <w:rPr>
      <w:sz w:val="20"/>
    </w:rPr>
  </w:style>
  <w:style w:type="paragraph" w:customStyle="1" w:styleId="Bodytextfirstpara">
    <w:name w:val="Body text first para"/>
    <w:basedOn w:val="Normal"/>
    <w:rsid w:val="00991AF7"/>
    <w:pPr>
      <w:spacing w:line="240" w:lineRule="auto"/>
      <w:ind w:firstLine="482"/>
      <w:jc w:val="both"/>
    </w:pPr>
    <w:rPr>
      <w:rFonts w:eastAsia="PMingLiU"/>
      <w:szCs w:val="20"/>
      <w:lang w:eastAsia="de-DE"/>
    </w:rPr>
  </w:style>
  <w:style w:type="paragraph" w:styleId="BodyText2">
    <w:name w:val="Body Text 2"/>
    <w:basedOn w:val="Normal"/>
    <w:link w:val="BodyText2Char"/>
    <w:rsid w:val="00991AF7"/>
    <w:pPr>
      <w:suppressAutoHyphens/>
      <w:overflowPunct w:val="0"/>
      <w:autoSpaceDE w:val="0"/>
      <w:autoSpaceDN w:val="0"/>
      <w:adjustRightInd w:val="0"/>
      <w:spacing w:line="240" w:lineRule="auto"/>
      <w:ind w:firstLine="360"/>
      <w:jc w:val="both"/>
      <w:textAlignment w:val="baseline"/>
    </w:pPr>
    <w:rPr>
      <w:rFonts w:eastAsia="PMingLiU"/>
      <w:kern w:val="14"/>
      <w:sz w:val="20"/>
      <w:szCs w:val="20"/>
      <w:lang w:eastAsia="de-DE"/>
    </w:rPr>
  </w:style>
  <w:style w:type="character" w:customStyle="1" w:styleId="BodyText2Char">
    <w:name w:val="Body Text 2 Char"/>
    <w:basedOn w:val="DefaultParagraphFont"/>
    <w:link w:val="BodyText2"/>
    <w:rsid w:val="00991AF7"/>
    <w:rPr>
      <w:rFonts w:eastAsia="PMingLiU"/>
      <w:kern w:val="14"/>
      <w:lang w:val="en-US" w:eastAsia="de-DE"/>
    </w:rPr>
  </w:style>
  <w:style w:type="paragraph" w:styleId="TOCHeading">
    <w:name w:val="TOC Heading"/>
    <w:basedOn w:val="Heading1"/>
    <w:next w:val="Normal"/>
    <w:uiPriority w:val="39"/>
    <w:unhideWhenUsed/>
    <w:qFormat/>
    <w:rsid w:val="00991AF7"/>
    <w:pPr>
      <w:keepLines/>
      <w:spacing w:before="240" w:after="0" w:line="259" w:lineRule="auto"/>
      <w:ind w:right="0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991AF7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91AF7"/>
    <w:pPr>
      <w:spacing w:after="100" w:line="259" w:lineRule="auto"/>
    </w:pPr>
    <w:rPr>
      <w:rFonts w:asciiTheme="minorHAnsi" w:eastAsiaTheme="minorEastAsia" w:hAnsiTheme="minorHAnsi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991AF7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2E41CF"/>
    <w:pPr>
      <w:spacing w:after="200" w:line="240" w:lineRule="auto"/>
    </w:pPr>
    <w:rPr>
      <w:rFonts w:eastAsia="PMingLiU"/>
      <w:iCs/>
      <w:color w:val="000000" w:themeColor="text1"/>
      <w:szCs w:val="18"/>
      <w:lang w:eastAsia="de-DE"/>
    </w:rPr>
  </w:style>
  <w:style w:type="paragraph" w:styleId="TableofFigures">
    <w:name w:val="table of figures"/>
    <w:basedOn w:val="Normal"/>
    <w:next w:val="Normal"/>
    <w:uiPriority w:val="99"/>
    <w:unhideWhenUsed/>
    <w:rsid w:val="00991AF7"/>
    <w:pPr>
      <w:spacing w:line="240" w:lineRule="auto"/>
    </w:pPr>
    <w:rPr>
      <w:rFonts w:eastAsia="PMingLiU"/>
      <w:szCs w:val="20"/>
      <w:lang w:eastAsia="de-DE"/>
    </w:rPr>
  </w:style>
  <w:style w:type="character" w:styleId="Hyperlink">
    <w:name w:val="Hyperlink"/>
    <w:basedOn w:val="DefaultParagraphFont"/>
    <w:uiPriority w:val="99"/>
    <w:unhideWhenUsed/>
    <w:rsid w:val="00991AF7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0C3CF1"/>
    <w:rPr>
      <w:color w:val="2B579A"/>
      <w:shd w:val="clear" w:color="auto" w:fill="E6E6E6"/>
    </w:rPr>
  </w:style>
  <w:style w:type="character" w:styleId="CommentReference">
    <w:name w:val="annotation reference"/>
    <w:basedOn w:val="DefaultParagraphFont"/>
    <w:semiHidden/>
    <w:unhideWhenUsed/>
    <w:rsid w:val="000C331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C33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C331B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C3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C331B"/>
    <w:rPr>
      <w:b/>
      <w:bCs/>
      <w:lang w:val="en-US"/>
    </w:rPr>
  </w:style>
  <w:style w:type="paragraph" w:styleId="Revision">
    <w:name w:val="Revision"/>
    <w:hidden/>
    <w:semiHidden/>
    <w:rsid w:val="00C57D1D"/>
    <w:rPr>
      <w:sz w:val="24"/>
      <w:szCs w:val="24"/>
      <w:lang w:val="en-US"/>
    </w:rPr>
  </w:style>
  <w:style w:type="numbering" w:customStyle="1" w:styleId="Style1">
    <w:name w:val="Style1"/>
    <w:uiPriority w:val="99"/>
    <w:rsid w:val="000B05F0"/>
    <w:pPr>
      <w:numPr>
        <w:numId w:val="34"/>
      </w:numPr>
    </w:pPr>
  </w:style>
  <w:style w:type="table" w:styleId="TableGrid">
    <w:name w:val="Table Grid"/>
    <w:basedOn w:val="TableNormal"/>
    <w:rsid w:val="00CB24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qFormat/>
    <w:rsid w:val="00DD79A9"/>
    <w:rPr>
      <w:rFonts w:ascii="Times New Roman" w:hAnsi="Times New Roman"/>
      <w:b/>
      <w:bCs/>
      <w:caps w:val="0"/>
      <w:smallCaps w:val="0"/>
      <w:color w:val="auto"/>
      <w:spacing w:val="5"/>
      <w:sz w:val="24"/>
    </w:rPr>
  </w:style>
  <w:style w:type="character" w:styleId="PageNumber">
    <w:name w:val="page number"/>
    <w:basedOn w:val="DefaultParagraphFont"/>
    <w:semiHidden/>
    <w:unhideWhenUsed/>
    <w:rsid w:val="00490999"/>
    <w:rPr>
      <w:rFonts w:ascii="Times New Roman" w:hAnsi="Times New Roman"/>
      <w:sz w:val="20"/>
    </w:rPr>
  </w:style>
  <w:style w:type="character" w:customStyle="1" w:styleId="fontstyle01">
    <w:name w:val="fontstyle01"/>
    <w:basedOn w:val="DefaultParagraphFont"/>
    <w:rsid w:val="00DA172B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AuthorResponse">
    <w:name w:val="AuthorResponse"/>
    <w:basedOn w:val="Normal"/>
    <w:qFormat/>
    <w:rsid w:val="00D14A09"/>
    <w:pPr>
      <w:shd w:val="clear" w:color="auto" w:fill="FFFFFF"/>
      <w:spacing w:after="120" w:line="360" w:lineRule="auto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kash\AppData\Roaming\Microsoft\Templates\TF_Template_Word_Windows_201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2A145-5416-44E3-B930-51C2C42A8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C:\Users\Prakash\AppData\Roaming\Microsoft\Templates\TF_Template_Word_Windows_2016.dotx</Template>
  <TotalTime>6</TotalTime>
  <Pages>11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AllFigs_R1v6</vt:lpstr>
    </vt:vector>
  </TitlesOfParts>
  <Company>Informa Plc</Company>
  <LinksUpToDate>false</LinksUpToDate>
  <CharactersWithSpaces>11145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AllFigs_R2v1</dc:title>
  <dc:subject/>
  <dc:creator>Prakash Singh</dc:creator>
  <cp:keywords>AllFigs_R2v1</cp:keywords>
  <dc:description/>
  <cp:lastModifiedBy>Prof Ravi Sinha</cp:lastModifiedBy>
  <cp:revision>17</cp:revision>
  <cp:lastPrinted>2022-01-24T18:01:00Z</cp:lastPrinted>
  <dcterms:created xsi:type="dcterms:W3CDTF">2022-01-25T00:17:00Z</dcterms:created>
  <dcterms:modified xsi:type="dcterms:W3CDTF">2022-01-25T00:24:00Z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zotero-version="5.0.96.3"&gt;&lt;session id="5jy4LdHL"/&gt;&lt;style id="http://www.zotero.org/styles/american-medical-association-10th-edition" hasBibliography="1" bibliographyStyleHasBeenSet="1"/&gt;&lt;prefs&gt;&lt;pref name="fieldType" value="Field"/&gt;&lt;</vt:lpwstr>
  </property>
  <property fmtid="{D5CDD505-2E9C-101B-9397-08002B2CF9AE}" pid="3" name="ZOTERO_PREF_2">
    <vt:lpwstr>pref name="storeReferences" value="true"/&gt;&lt;pref name="automaticJournalAbbreviations" value="true"/&gt;&lt;pref name="dontAskDelayCitationUpdates" value="true"/&gt;&lt;/prefs&gt;&lt;/data&gt;</vt:lpwstr>
  </property>
</Properties>
</file>